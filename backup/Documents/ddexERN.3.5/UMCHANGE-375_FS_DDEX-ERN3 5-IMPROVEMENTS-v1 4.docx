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xlsm" ContentType="application/vnd.ms-excel.sheet.macroEnabled.12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96"/>
      </w:tblGrid>
      <w:tr w:rsidR="0004294F" w:rsidRPr="00391A57">
        <w:trPr>
          <w:trHeight w:val="2544"/>
        </w:trPr>
        <w:tc>
          <w:tcPr>
            <w:tcW w:w="10296" w:type="dxa"/>
            <w:vAlign w:val="center"/>
          </w:tcPr>
          <w:p w:rsidR="0004294F" w:rsidRPr="006766C6" w:rsidRDefault="0004294F" w:rsidP="0004294F">
            <w:pPr>
              <w:jc w:val="center"/>
              <w:rPr>
                <w:b/>
                <w:color w:val="00AEEF"/>
                <w:sz w:val="36"/>
                <w:szCs w:val="36"/>
                <w:lang w:val="en-US"/>
              </w:rPr>
            </w:pPr>
            <w:r w:rsidRPr="006766C6">
              <w:rPr>
                <w:b/>
                <w:color w:val="00AEEF"/>
                <w:sz w:val="36"/>
                <w:szCs w:val="36"/>
                <w:lang w:val="en-US"/>
              </w:rPr>
              <w:t>FEASIBILITY STUDY FOR</w:t>
            </w:r>
            <w:r w:rsidR="00C76B6F" w:rsidRPr="006766C6">
              <w:rPr>
                <w:b/>
                <w:color w:val="00AEEF"/>
                <w:sz w:val="36"/>
                <w:szCs w:val="36"/>
                <w:lang w:val="en-US"/>
              </w:rPr>
              <w:t>M</w:t>
            </w:r>
          </w:p>
        </w:tc>
      </w:tr>
    </w:tbl>
    <w:p w:rsidR="0004294F" w:rsidRPr="00391A57" w:rsidRDefault="0004294F">
      <w:pPr>
        <w:rPr>
          <w:rFonts w:cs="Arial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28"/>
        <w:gridCol w:w="5368"/>
      </w:tblGrid>
      <w:tr w:rsidR="00430EB4" w:rsidRPr="00391A57" w:rsidTr="00792419">
        <w:tc>
          <w:tcPr>
            <w:tcW w:w="10296" w:type="dxa"/>
            <w:gridSpan w:val="2"/>
          </w:tcPr>
          <w:p w:rsidR="00430EB4" w:rsidRPr="00391A57" w:rsidRDefault="00430EB4" w:rsidP="006E6CF8">
            <w:pPr>
              <w:jc w:val="center"/>
              <w:rPr>
                <w:b/>
                <w:lang w:val="en-US"/>
              </w:rPr>
            </w:pPr>
            <w:r w:rsidRPr="00391A57">
              <w:rPr>
                <w:b/>
                <w:lang w:val="en-US"/>
              </w:rPr>
              <w:t>STATEMENT OF REQUIREMENT INFORMATION</w:t>
            </w:r>
          </w:p>
        </w:tc>
      </w:tr>
      <w:tr w:rsidR="00430EB4" w:rsidRPr="00391A57" w:rsidTr="00792419">
        <w:tc>
          <w:tcPr>
            <w:tcW w:w="4928" w:type="dxa"/>
          </w:tcPr>
          <w:p w:rsidR="00430EB4" w:rsidRPr="005B5917" w:rsidRDefault="00430EB4" w:rsidP="00792419">
            <w:pPr>
              <w:rPr>
                <w:lang w:val="en-US"/>
              </w:rPr>
            </w:pPr>
            <w:r w:rsidRPr="005B5917">
              <w:rPr>
                <w:b/>
                <w:lang w:val="en-US"/>
              </w:rPr>
              <w:t>STATEMENT OF REQUIREMENT NUMBER:</w:t>
            </w:r>
          </w:p>
          <w:p w:rsidR="00430EB4" w:rsidRPr="005B5917" w:rsidRDefault="00355B7A" w:rsidP="00214521">
            <w:pPr>
              <w:rPr>
                <w:rFonts w:cs="Arial"/>
                <w:sz w:val="20"/>
                <w:lang w:val="en-US"/>
              </w:rPr>
            </w:pPr>
            <w:r w:rsidRPr="0083432B">
              <w:rPr>
                <w:rFonts w:cs="Arial"/>
                <w:lang w:val="en-US"/>
              </w:rPr>
              <w:t>UMCHANGE-375</w:t>
            </w:r>
          </w:p>
        </w:tc>
        <w:tc>
          <w:tcPr>
            <w:tcW w:w="5368" w:type="dxa"/>
          </w:tcPr>
          <w:p w:rsidR="00430EB4" w:rsidRPr="005B5917" w:rsidRDefault="00430EB4" w:rsidP="00792419">
            <w:pPr>
              <w:rPr>
                <w:b/>
                <w:lang w:val="en-US"/>
              </w:rPr>
            </w:pPr>
            <w:r w:rsidRPr="005B5917">
              <w:rPr>
                <w:b/>
                <w:lang w:val="en-US"/>
              </w:rPr>
              <w:t>DATE ISSUED:</w:t>
            </w:r>
          </w:p>
          <w:p w:rsidR="00430EB4" w:rsidRPr="005B5917" w:rsidRDefault="000D5791" w:rsidP="00F705A3">
            <w:pPr>
              <w:rPr>
                <w:lang w:val="en-US"/>
              </w:rPr>
            </w:pPr>
            <w:r>
              <w:rPr>
                <w:rFonts w:cs="Arial"/>
                <w:lang w:val="en-US"/>
              </w:rPr>
              <w:t>1</w:t>
            </w:r>
            <w:r w:rsidR="00F705A3">
              <w:rPr>
                <w:rFonts w:cs="Arial"/>
                <w:lang w:val="en-US"/>
              </w:rPr>
              <w:t>5</w:t>
            </w:r>
            <w:r>
              <w:rPr>
                <w:rFonts w:cs="Arial"/>
                <w:lang w:val="en-US"/>
              </w:rPr>
              <w:t>/10</w:t>
            </w:r>
            <w:r w:rsidR="0083432B" w:rsidRPr="000D5791">
              <w:rPr>
                <w:rFonts w:cs="Arial"/>
                <w:lang w:val="en-US"/>
              </w:rPr>
              <w:t>/2012</w:t>
            </w:r>
          </w:p>
        </w:tc>
      </w:tr>
      <w:tr w:rsidR="00430EB4" w:rsidRPr="00B05DBD" w:rsidTr="00792419">
        <w:tc>
          <w:tcPr>
            <w:tcW w:w="4928" w:type="dxa"/>
          </w:tcPr>
          <w:p w:rsidR="00430EB4" w:rsidRPr="005B5917" w:rsidRDefault="00430EB4" w:rsidP="00792419">
            <w:pPr>
              <w:rPr>
                <w:b/>
                <w:lang w:val="en-US"/>
              </w:rPr>
            </w:pPr>
            <w:r w:rsidRPr="005B5917">
              <w:rPr>
                <w:b/>
                <w:lang w:val="en-US"/>
              </w:rPr>
              <w:t>CHANGE REQUEST RAISED BY:</w:t>
            </w:r>
          </w:p>
          <w:p w:rsidR="00355B7A" w:rsidRPr="00495C49" w:rsidRDefault="00355B7A" w:rsidP="00355B7A">
            <w:pPr>
              <w:rPr>
                <w:rFonts w:cstheme="minorHAnsi"/>
                <w:color w:val="000000"/>
                <w:szCs w:val="22"/>
                <w:lang w:val="en-US"/>
              </w:rPr>
            </w:pPr>
            <w:r w:rsidRPr="00495C49">
              <w:rPr>
                <w:rFonts w:cstheme="minorHAnsi"/>
                <w:color w:val="000000"/>
                <w:szCs w:val="22"/>
                <w:lang w:val="en-US"/>
              </w:rPr>
              <w:t>Hope Groves</w:t>
            </w:r>
          </w:p>
          <w:p w:rsidR="00430EB4" w:rsidRPr="005B5917" w:rsidRDefault="00355B7A" w:rsidP="00355B7A">
            <w:pPr>
              <w:rPr>
                <w:b/>
                <w:lang w:val="en-US"/>
              </w:rPr>
            </w:pPr>
            <w:r w:rsidRPr="00495C49">
              <w:rPr>
                <w:rFonts w:cstheme="minorHAnsi"/>
                <w:color w:val="000000"/>
                <w:szCs w:val="22"/>
                <w:lang w:val="en-US"/>
              </w:rPr>
              <w:t>hope.groves@umusic.com</w:t>
            </w:r>
          </w:p>
        </w:tc>
        <w:tc>
          <w:tcPr>
            <w:tcW w:w="5368" w:type="dxa"/>
          </w:tcPr>
          <w:p w:rsidR="00355B7A" w:rsidRPr="00495C49" w:rsidRDefault="00355B7A" w:rsidP="00355B7A">
            <w:pPr>
              <w:rPr>
                <w:b/>
                <w:lang w:val="en-US"/>
              </w:rPr>
            </w:pPr>
            <w:r w:rsidRPr="00495C49">
              <w:rPr>
                <w:b/>
                <w:lang w:val="en-US"/>
              </w:rPr>
              <w:t>FEASIBILITY STUDY  WRITTEN BY:</w:t>
            </w:r>
          </w:p>
          <w:p w:rsidR="00355B7A" w:rsidRPr="00495C49" w:rsidRDefault="00355B7A" w:rsidP="00355B7A">
            <w:pPr>
              <w:rPr>
                <w:rFonts w:cstheme="minorHAnsi"/>
                <w:color w:val="000000" w:themeColor="text1"/>
                <w:lang w:val="en-US"/>
              </w:rPr>
            </w:pPr>
            <w:r w:rsidRPr="00495C49">
              <w:rPr>
                <w:rFonts w:cstheme="minorHAnsi"/>
                <w:color w:val="000000" w:themeColor="text1"/>
                <w:lang w:val="en-US"/>
              </w:rPr>
              <w:t>Georges Bou Chahine</w:t>
            </w:r>
          </w:p>
          <w:p w:rsidR="00235A9B" w:rsidRPr="00355B7A" w:rsidRDefault="00355B7A" w:rsidP="00355B7A">
            <w:pPr>
              <w:rPr>
                <w:b/>
                <w:lang w:val="en-US"/>
              </w:rPr>
            </w:pPr>
            <w:r w:rsidRPr="00495C49">
              <w:rPr>
                <w:rFonts w:cstheme="minorHAnsi"/>
                <w:color w:val="000000" w:themeColor="text1"/>
                <w:lang w:val="en-US"/>
              </w:rPr>
              <w:t>georges.bou.chahine@accenture.com</w:t>
            </w:r>
          </w:p>
        </w:tc>
      </w:tr>
      <w:tr w:rsidR="00430EB4" w:rsidRPr="00391A57" w:rsidTr="00792419">
        <w:tc>
          <w:tcPr>
            <w:tcW w:w="4928" w:type="dxa"/>
          </w:tcPr>
          <w:p w:rsidR="00430EB4" w:rsidRPr="005B5917" w:rsidRDefault="00430EB4" w:rsidP="00792419">
            <w:pPr>
              <w:rPr>
                <w:lang w:val="en-US"/>
              </w:rPr>
            </w:pPr>
            <w:r w:rsidRPr="005B5917">
              <w:rPr>
                <w:b/>
                <w:lang w:val="en-US"/>
              </w:rPr>
              <w:t>UNIVERSAL AUTHORISED BUYER (*):</w:t>
            </w:r>
            <w:r w:rsidRPr="005B5917">
              <w:rPr>
                <w:lang w:val="en-US"/>
              </w:rPr>
              <w:t xml:space="preserve"> </w:t>
            </w:r>
          </w:p>
          <w:p w:rsidR="00355B7A" w:rsidRPr="00495C49" w:rsidRDefault="00355B7A" w:rsidP="00355B7A">
            <w:pPr>
              <w:rPr>
                <w:rFonts w:cstheme="minorHAnsi"/>
                <w:color w:val="000000"/>
                <w:lang w:val="en-US"/>
              </w:rPr>
            </w:pPr>
            <w:r w:rsidRPr="00495C49">
              <w:rPr>
                <w:rFonts w:cstheme="minorHAnsi"/>
                <w:color w:val="000000"/>
                <w:lang w:val="en-US"/>
              </w:rPr>
              <w:t>Stephan Garandet</w:t>
            </w:r>
          </w:p>
          <w:p w:rsidR="00430EB4" w:rsidRPr="005B5917" w:rsidRDefault="00355B7A" w:rsidP="00355B7A">
            <w:pPr>
              <w:rPr>
                <w:i/>
                <w:lang w:val="en-US"/>
              </w:rPr>
            </w:pPr>
            <w:r w:rsidRPr="00495C49">
              <w:rPr>
                <w:rFonts w:cstheme="minorHAnsi"/>
                <w:color w:val="000000"/>
                <w:lang w:val="en-US"/>
              </w:rPr>
              <w:t>Stephan.garandet@umusic.com</w:t>
            </w:r>
          </w:p>
        </w:tc>
        <w:tc>
          <w:tcPr>
            <w:tcW w:w="5368" w:type="dxa"/>
          </w:tcPr>
          <w:p w:rsidR="00430EB4" w:rsidRPr="005B5917" w:rsidRDefault="00430EB4" w:rsidP="00792419">
            <w:pPr>
              <w:rPr>
                <w:b/>
                <w:lang w:val="en-US"/>
              </w:rPr>
            </w:pPr>
            <w:r w:rsidRPr="005B5917">
              <w:rPr>
                <w:b/>
                <w:lang w:val="en-US"/>
              </w:rPr>
              <w:t>UNIVERSAL PROGRAMME MANAGER:</w:t>
            </w:r>
          </w:p>
          <w:p w:rsidR="00355B7A" w:rsidRPr="00495C49" w:rsidRDefault="00355B7A" w:rsidP="00355B7A">
            <w:pPr>
              <w:rPr>
                <w:rFonts w:cstheme="minorHAnsi"/>
                <w:color w:val="000000"/>
                <w:lang w:val="en-US"/>
              </w:rPr>
            </w:pPr>
            <w:r w:rsidRPr="00495C49">
              <w:rPr>
                <w:rFonts w:cstheme="minorHAnsi"/>
                <w:color w:val="000000"/>
                <w:lang w:val="en-US"/>
              </w:rPr>
              <w:t>Cédric Dordain</w:t>
            </w:r>
          </w:p>
          <w:p w:rsidR="00430EB4" w:rsidRPr="005B5917" w:rsidRDefault="00355B7A" w:rsidP="00355B7A">
            <w:pPr>
              <w:rPr>
                <w:lang w:val="en-US"/>
              </w:rPr>
            </w:pPr>
            <w:r w:rsidRPr="00495C49">
              <w:rPr>
                <w:rFonts w:cstheme="minorHAnsi"/>
                <w:color w:val="000000"/>
                <w:lang w:val="en-US"/>
              </w:rPr>
              <w:t>Cedric.dordain@umusic.com</w:t>
            </w:r>
          </w:p>
        </w:tc>
      </w:tr>
      <w:tr w:rsidR="006E6CF8" w:rsidRPr="00391A57" w:rsidTr="006D11F1">
        <w:tc>
          <w:tcPr>
            <w:tcW w:w="10296" w:type="dxa"/>
            <w:gridSpan w:val="2"/>
          </w:tcPr>
          <w:p w:rsidR="006E6CF8" w:rsidRPr="005B5917" w:rsidRDefault="006D11F1" w:rsidP="00792419">
            <w:pPr>
              <w:rPr>
                <w:b/>
                <w:lang w:val="en-US"/>
              </w:rPr>
            </w:pPr>
            <w:r w:rsidRPr="005B5917">
              <w:rPr>
                <w:b/>
                <w:lang w:val="en-US"/>
              </w:rPr>
              <w:t>SPONSORSHIP:</w:t>
            </w:r>
          </w:p>
          <w:p w:rsidR="006E6CF8" w:rsidRPr="005B5917" w:rsidRDefault="006E6CF8" w:rsidP="00355B7A">
            <w:pPr>
              <w:rPr>
                <w:b/>
                <w:lang w:val="en-US"/>
              </w:rPr>
            </w:pPr>
            <w:r w:rsidRPr="00A55FEF">
              <w:rPr>
                <w:rFonts w:cs="Arial"/>
                <w:lang w:val="en-US"/>
              </w:rPr>
              <w:t>UMGI</w:t>
            </w:r>
            <w:r w:rsidR="00A55FEF" w:rsidRPr="00A55FEF">
              <w:rPr>
                <w:rFonts w:cs="Arial"/>
                <w:lang w:val="en-US"/>
              </w:rPr>
              <w:t>/DGP</w:t>
            </w:r>
          </w:p>
        </w:tc>
      </w:tr>
    </w:tbl>
    <w:p w:rsidR="0004294F" w:rsidRPr="00391A57" w:rsidRDefault="0004294F">
      <w:pPr>
        <w:rPr>
          <w:rFonts w:cs="Arial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96"/>
      </w:tblGrid>
      <w:tr w:rsidR="0004294F" w:rsidRPr="00391A57" w:rsidTr="00391A57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04294F" w:rsidRPr="00391A57" w:rsidRDefault="00764BDA" w:rsidP="0004294F">
            <w:pPr>
              <w:jc w:val="center"/>
              <w:rPr>
                <w:rFonts w:cs="Arial"/>
                <w:b/>
                <w:color w:val="FFFFFF" w:themeColor="background1"/>
                <w:lang w:val="en-US"/>
              </w:rPr>
            </w:pPr>
            <w:r>
              <w:rPr>
                <w:rFonts w:cs="Arial"/>
                <w:b/>
                <w:color w:val="FFFFFF" w:themeColor="background1"/>
                <w:sz w:val="24"/>
                <w:lang w:val="en-US"/>
              </w:rPr>
              <w:t>CHANGE REQUEST TITLE</w:t>
            </w:r>
          </w:p>
        </w:tc>
      </w:tr>
      <w:tr w:rsidR="0004294F" w:rsidRPr="00391A57">
        <w:tc>
          <w:tcPr>
            <w:tcW w:w="10296" w:type="dxa"/>
          </w:tcPr>
          <w:p w:rsidR="0004294F" w:rsidRPr="00391A57" w:rsidRDefault="0004294F" w:rsidP="0004294F">
            <w:pPr>
              <w:rPr>
                <w:rFonts w:cs="Arial"/>
                <w:b/>
                <w:szCs w:val="22"/>
                <w:lang w:val="en-US"/>
              </w:rPr>
            </w:pPr>
          </w:p>
          <w:p w:rsidR="0004294F" w:rsidRPr="00391A57" w:rsidRDefault="0004294F" w:rsidP="0004294F">
            <w:pPr>
              <w:rPr>
                <w:rFonts w:cs="Arial"/>
                <w:b/>
                <w:szCs w:val="22"/>
                <w:lang w:val="en-US"/>
              </w:rPr>
            </w:pPr>
          </w:p>
          <w:p w:rsidR="00355B7A" w:rsidRPr="00495C49" w:rsidRDefault="00355B7A" w:rsidP="00355B7A">
            <w:pPr>
              <w:jc w:val="center"/>
              <w:rPr>
                <w:b/>
                <w:bCs/>
                <w:color w:val="939F98"/>
                <w:szCs w:val="22"/>
                <w:lang w:val="en-US"/>
              </w:rPr>
            </w:pPr>
            <w:r>
              <w:rPr>
                <w:rFonts w:cs="Arial"/>
                <w:b/>
                <w:bCs/>
                <w:color w:val="939F98"/>
                <w:sz w:val="28"/>
                <w:szCs w:val="28"/>
                <w:lang w:val="en-US"/>
              </w:rPr>
              <w:t>UMCHANGE-375</w:t>
            </w:r>
            <w:r w:rsidRPr="00495C49">
              <w:rPr>
                <w:rFonts w:cs="Arial"/>
                <w:b/>
                <w:bCs/>
                <w:color w:val="939F98"/>
                <w:sz w:val="28"/>
                <w:szCs w:val="28"/>
                <w:lang w:val="en-US"/>
              </w:rPr>
              <w:t xml:space="preserve"> – </w:t>
            </w:r>
            <w:r>
              <w:rPr>
                <w:rFonts w:cs="Arial"/>
                <w:b/>
                <w:bCs/>
                <w:color w:val="939F98"/>
                <w:sz w:val="28"/>
                <w:szCs w:val="28"/>
                <w:lang w:val="en-US"/>
              </w:rPr>
              <w:t>DDEX ERN 3.5 Improvements</w:t>
            </w:r>
            <w:r w:rsidRPr="00495C49">
              <w:rPr>
                <w:rFonts w:cs="Arial"/>
                <w:b/>
                <w:bCs/>
                <w:color w:val="939F98"/>
                <w:sz w:val="28"/>
                <w:szCs w:val="28"/>
                <w:lang w:val="en-US"/>
              </w:rPr>
              <w:t xml:space="preserve"> </w:t>
            </w:r>
          </w:p>
          <w:p w:rsidR="0004294F" w:rsidRPr="00391A57" w:rsidRDefault="0004294F" w:rsidP="0004294F">
            <w:pPr>
              <w:rPr>
                <w:rFonts w:cs="Arial"/>
                <w:b/>
                <w:szCs w:val="22"/>
                <w:lang w:val="en-US"/>
              </w:rPr>
            </w:pPr>
          </w:p>
          <w:p w:rsidR="00A141E8" w:rsidRPr="00391A57" w:rsidRDefault="00A141E8" w:rsidP="0004294F">
            <w:pPr>
              <w:rPr>
                <w:rFonts w:cs="Arial"/>
                <w:b/>
                <w:szCs w:val="22"/>
                <w:lang w:val="en-US"/>
              </w:rPr>
            </w:pPr>
          </w:p>
        </w:tc>
      </w:tr>
    </w:tbl>
    <w:p w:rsidR="00BD064A" w:rsidRPr="00391A57" w:rsidRDefault="00BD064A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Default="00517D97">
      <w:pPr>
        <w:rPr>
          <w:rFonts w:cs="Arial"/>
          <w:lang w:val="en-US"/>
        </w:rPr>
      </w:pPr>
    </w:p>
    <w:p w:rsidR="00BD2253" w:rsidRPr="00391A57" w:rsidRDefault="00BD2253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7D5C77" w:rsidRPr="001F22C3" w:rsidRDefault="007D5C77" w:rsidP="007D5C77">
      <w:pPr>
        <w:jc w:val="center"/>
        <w:rPr>
          <w:rFonts w:cs="Arial"/>
          <w:b/>
          <w:color w:val="939F98"/>
          <w:sz w:val="28"/>
          <w:lang w:val="en-US"/>
        </w:rPr>
      </w:pPr>
      <w:r w:rsidRPr="001F22C3">
        <w:rPr>
          <w:rFonts w:cs="Arial"/>
          <w:b/>
          <w:color w:val="939F98"/>
          <w:sz w:val="28"/>
          <w:lang w:val="en-US"/>
        </w:rPr>
        <w:lastRenderedPageBreak/>
        <w:t>TABLE OF CONTENTS</w:t>
      </w:r>
    </w:p>
    <w:p w:rsidR="00B1231C" w:rsidRDefault="009767D1">
      <w:pPr>
        <w:pStyle w:val="TOC1"/>
        <w:rPr>
          <w:rFonts w:eastAsiaTheme="minorEastAsia" w:cstheme="minorBidi"/>
          <w:b w:val="0"/>
          <w:bCs w:val="0"/>
          <w:caps w:val="0"/>
          <w:color w:val="auto"/>
          <w:lang w:val="fr-FR" w:eastAsia="fr-FR"/>
        </w:rPr>
      </w:pPr>
      <w:r w:rsidRPr="00391A57">
        <w:rPr>
          <w:rStyle w:val="Hyperlink"/>
        </w:rPr>
        <w:fldChar w:fldCharType="begin"/>
      </w:r>
      <w:r w:rsidR="007D5C77" w:rsidRPr="00820721">
        <w:rPr>
          <w:rStyle w:val="Hyperlink"/>
          <w:lang w:val="en-US"/>
        </w:rPr>
        <w:instrText xml:space="preserve"> TOC \o "1-3" \h \z \u </w:instrText>
      </w:r>
      <w:r w:rsidRPr="00391A57">
        <w:rPr>
          <w:rStyle w:val="Hyperlink"/>
        </w:rPr>
        <w:fldChar w:fldCharType="separate"/>
      </w:r>
      <w:hyperlink w:anchor="_Toc338075863" w:history="1">
        <w:r w:rsidR="00B1231C" w:rsidRPr="00477BCE">
          <w:rPr>
            <w:rStyle w:val="Hyperlink"/>
          </w:rPr>
          <w:t>Revision History</w:t>
        </w:r>
        <w:r w:rsidR="00B1231C">
          <w:rPr>
            <w:webHidden/>
          </w:rPr>
          <w:tab/>
        </w:r>
        <w:r w:rsidR="00B1231C">
          <w:rPr>
            <w:webHidden/>
          </w:rPr>
          <w:fldChar w:fldCharType="begin"/>
        </w:r>
        <w:r w:rsidR="00B1231C">
          <w:rPr>
            <w:webHidden/>
          </w:rPr>
          <w:instrText xml:space="preserve"> PAGEREF _Toc338075863 \h </w:instrText>
        </w:r>
        <w:r w:rsidR="00B1231C">
          <w:rPr>
            <w:webHidden/>
          </w:rPr>
        </w:r>
        <w:r w:rsidR="00B1231C">
          <w:rPr>
            <w:webHidden/>
          </w:rPr>
          <w:fldChar w:fldCharType="separate"/>
        </w:r>
        <w:r w:rsidR="00B1231C">
          <w:rPr>
            <w:webHidden/>
          </w:rPr>
          <w:t>4</w:t>
        </w:r>
        <w:r w:rsidR="00B1231C">
          <w:rPr>
            <w:webHidden/>
          </w:rPr>
          <w:fldChar w:fldCharType="end"/>
        </w:r>
      </w:hyperlink>
    </w:p>
    <w:p w:rsidR="00B1231C" w:rsidRDefault="00B1231C">
      <w:pPr>
        <w:pStyle w:val="TOC1"/>
        <w:rPr>
          <w:rFonts w:eastAsiaTheme="minorEastAsia" w:cstheme="minorBidi"/>
          <w:b w:val="0"/>
          <w:bCs w:val="0"/>
          <w:caps w:val="0"/>
          <w:color w:val="auto"/>
          <w:lang w:val="fr-FR" w:eastAsia="fr-FR"/>
        </w:rPr>
      </w:pPr>
      <w:hyperlink w:anchor="_Toc338075864" w:history="1">
        <w:r w:rsidRPr="00477BCE">
          <w:rPr>
            <w:rStyle w:val="Hyperlink"/>
          </w:rPr>
          <w:t>Change Description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865" w:history="1">
        <w:r w:rsidRPr="00477BCE">
          <w:rPr>
            <w:rStyle w:val="Hyperlink"/>
          </w:rPr>
          <w:t>Original Change request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866" w:history="1">
        <w:r w:rsidRPr="00477BCE">
          <w:rPr>
            <w:rStyle w:val="Hyperlink"/>
          </w:rPr>
          <w:t>Justification for Proposed Change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1"/>
        <w:rPr>
          <w:rFonts w:eastAsiaTheme="minorEastAsia" w:cstheme="minorBidi"/>
          <w:b w:val="0"/>
          <w:bCs w:val="0"/>
          <w:caps w:val="0"/>
          <w:color w:val="auto"/>
          <w:lang w:val="fr-FR" w:eastAsia="fr-FR"/>
        </w:rPr>
      </w:pPr>
      <w:hyperlink w:anchor="_Toc338075867" w:history="1">
        <w:r w:rsidRPr="00477BCE">
          <w:rPr>
            <w:rStyle w:val="Hyperlink"/>
          </w:rPr>
          <w:t>Scope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868" w:history="1">
        <w:r w:rsidRPr="00477BCE">
          <w:rPr>
            <w:rStyle w:val="Hyperlink"/>
            <w:lang w:val="en-US"/>
          </w:rPr>
          <w:t>Scope history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869" w:history="1">
        <w:r w:rsidRPr="00477BCE">
          <w:rPr>
            <w:rStyle w:val="Hyperlink"/>
          </w:rPr>
          <w:t>Scope summary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1"/>
        <w:rPr>
          <w:rFonts w:eastAsiaTheme="minorEastAsia" w:cstheme="minorBidi"/>
          <w:b w:val="0"/>
          <w:bCs w:val="0"/>
          <w:caps w:val="0"/>
          <w:color w:val="auto"/>
          <w:lang w:val="fr-FR" w:eastAsia="fr-FR"/>
        </w:rPr>
      </w:pPr>
      <w:hyperlink w:anchor="_Toc338075870" w:history="1">
        <w:r w:rsidRPr="00477BCE">
          <w:rPr>
            <w:rStyle w:val="Hyperlink"/>
          </w:rPr>
          <w:t>User stories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871" w:history="1">
        <w:r w:rsidRPr="00477BCE">
          <w:rPr>
            <w:rStyle w:val="Hyperlink"/>
          </w:rPr>
          <w:t>User stories Summary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872" w:history="1">
        <w:r w:rsidRPr="00477BCE">
          <w:rPr>
            <w:rStyle w:val="Hyperlink"/>
            <w:rFonts w:cstheme="minorHAnsi"/>
            <w:lang w:val="en-US"/>
          </w:rPr>
          <w:t>current DSC logic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873" w:history="1">
        <w:r w:rsidRPr="00477BCE">
          <w:rPr>
            <w:rStyle w:val="Hyperlink"/>
          </w:rPr>
          <w:t>DDEX ERN 3.5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874" w:history="1">
        <w:r w:rsidRPr="00477BCE">
          <w:rPr>
            <w:rStyle w:val="Hyperlink"/>
            <w:lang w:val="en-US"/>
          </w:rPr>
          <w:t>Glossary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875" w:history="1">
        <w:r w:rsidRPr="00477BCE">
          <w:rPr>
            <w:rStyle w:val="Hyperlink"/>
            <w:rFonts w:cs="Arial"/>
            <w:lang w:val="en-US"/>
          </w:rPr>
          <w:t>Detailed user stories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876" w:history="1">
        <w:r w:rsidRPr="00477BCE">
          <w:rPr>
            <w:rStyle w:val="Hyperlink"/>
            <w:lang w:val="en-US"/>
          </w:rPr>
          <w:t>UMCHANGE-375_US_1: Export Territory Release Date in Release Details by Territory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877" w:history="1">
        <w:r w:rsidRPr="00477BCE">
          <w:rPr>
            <w:rStyle w:val="Hyperlink"/>
            <w:lang w:val="en-US"/>
          </w:rPr>
          <w:t>UMCHANGE-375_US_2: Group Territories with identical Deals within one Deal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878" w:history="1">
        <w:r w:rsidRPr="00477BCE">
          <w:rPr>
            <w:rStyle w:val="Hyperlink"/>
            <w:lang w:val="en-US"/>
          </w:rPr>
          <w:t>UMCHANGE-375_US_3: Reduce localization of Resource metadata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879" w:history="1">
        <w:r w:rsidRPr="00477BCE">
          <w:rPr>
            <w:rStyle w:val="Hyperlink"/>
            <w:lang w:val="en-US"/>
          </w:rPr>
          <w:t>UMCHANGE-375_US_4: Export full version of Schema Location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880" w:history="1">
        <w:r w:rsidRPr="00477BCE">
          <w:rPr>
            <w:rStyle w:val="Hyperlink"/>
            <w:lang w:val="en-US"/>
          </w:rPr>
          <w:t>UMCHANGE-375_US_5: Export Monopoly resources as Midi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881" w:history="1">
        <w:r w:rsidRPr="00477BCE">
          <w:rPr>
            <w:rStyle w:val="Hyperlink"/>
            <w:lang w:val="en-US"/>
          </w:rPr>
          <w:t>UMCHANGE-375_US_6: A user opens a DDEX ERN 3.5 message using the XML released tool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882" w:history="1">
        <w:r w:rsidRPr="00477BCE">
          <w:rPr>
            <w:rStyle w:val="Hyperlink"/>
            <w:lang w:val="en-US"/>
          </w:rPr>
          <w:t>UMCHANGE-375_US_7: Support Classical Album products as ReleaseType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883" w:history="1">
        <w:r w:rsidRPr="00477BCE">
          <w:rPr>
            <w:rStyle w:val="Hyperlink"/>
            <w:lang w:val="en-US"/>
          </w:rPr>
          <w:t>UMCHANGE-375_US_8: Export Rights Controller Start Date in Sound Recording Details By Territory for Non Commercial BPs only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884" w:history="1">
        <w:r w:rsidRPr="00477BCE">
          <w:rPr>
            <w:rStyle w:val="Hyperlink"/>
            <w:lang w:val="en-US"/>
          </w:rPr>
          <w:t>UMCHANGE-375_US_9: Export IsBackfill tag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1"/>
        <w:rPr>
          <w:rFonts w:eastAsiaTheme="minorEastAsia" w:cstheme="minorBidi"/>
          <w:b w:val="0"/>
          <w:bCs w:val="0"/>
          <w:caps w:val="0"/>
          <w:color w:val="auto"/>
          <w:lang w:val="fr-FR" w:eastAsia="fr-FR"/>
        </w:rPr>
      </w:pPr>
      <w:hyperlink w:anchor="_Toc338075885" w:history="1">
        <w:r w:rsidRPr="00477BCE">
          <w:rPr>
            <w:rStyle w:val="Hyperlink"/>
            <w:lang w:val="en-US"/>
          </w:rPr>
          <w:t>detailed Design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886" w:history="1">
        <w:r w:rsidRPr="00477BCE">
          <w:rPr>
            <w:rStyle w:val="Hyperlink"/>
          </w:rPr>
          <w:t>Release date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887" w:history="1">
        <w:r w:rsidRPr="00477BCE">
          <w:rPr>
            <w:rStyle w:val="Hyperlink"/>
          </w:rPr>
          <w:t>Deal Section changes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888" w:history="1">
        <w:r w:rsidRPr="00477BCE">
          <w:rPr>
            <w:rStyle w:val="Hyperlink"/>
          </w:rPr>
          <w:t>Deal Optimization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889" w:history="1">
        <w:r w:rsidRPr="00477BCE">
          <w:rPr>
            <w:rStyle w:val="Hyperlink"/>
          </w:rPr>
          <w:t>XML Examples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890" w:history="1">
        <w:r w:rsidRPr="00477BCE">
          <w:rPr>
            <w:rStyle w:val="Hyperlink"/>
          </w:rPr>
          <w:t>Steps for DealList Optimization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891" w:history="1">
        <w:r w:rsidRPr="00477BCE">
          <w:rPr>
            <w:rStyle w:val="Hyperlink"/>
          </w:rPr>
          <w:t>Resource data section optimization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892" w:history="1">
        <w:r w:rsidRPr="00477BCE">
          <w:rPr>
            <w:rStyle w:val="Hyperlink"/>
            <w:lang w:val="en-US"/>
          </w:rPr>
          <w:t>Optimized XML Sample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893" w:history="1">
        <w:r w:rsidRPr="00477BCE">
          <w:rPr>
            <w:rStyle w:val="Hyperlink"/>
          </w:rPr>
          <w:t>ERN Header Scheme Location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894" w:history="1">
        <w:r w:rsidRPr="00477BCE">
          <w:rPr>
            <w:rStyle w:val="Hyperlink"/>
          </w:rPr>
          <w:t>Monopoly Resource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895" w:history="1">
        <w:r w:rsidRPr="00477BCE">
          <w:rPr>
            <w:rStyle w:val="Hyperlink"/>
          </w:rPr>
          <w:t>Classical Release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896" w:history="1">
        <w:r w:rsidRPr="00477BCE">
          <w:rPr>
            <w:rStyle w:val="Hyperlink"/>
          </w:rPr>
          <w:t>Updated/Added Tags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897" w:history="1">
        <w:r w:rsidRPr="00477BCE">
          <w:rPr>
            <w:rStyle w:val="Hyperlink"/>
          </w:rPr>
          <w:t>ArtistRole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898" w:history="1">
        <w:r w:rsidRPr="00477BCE">
          <w:rPr>
            <w:rStyle w:val="Hyperlink"/>
            <w:lang w:val="en-US"/>
          </w:rPr>
          <w:t>RightsControllerType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899" w:history="1">
        <w:r w:rsidRPr="00477BCE">
          <w:rPr>
            <w:rStyle w:val="Hyperlink"/>
          </w:rPr>
          <w:t>New Mandatory Tags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_Toc338075899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900" w:history="1">
        <w:r w:rsidRPr="00477BCE">
          <w:rPr>
            <w:rStyle w:val="Hyperlink"/>
          </w:rPr>
          <w:t>IsBackfill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901" w:history="1">
        <w:r w:rsidRPr="00477BCE">
          <w:rPr>
            <w:rStyle w:val="Hyperlink"/>
          </w:rPr>
          <w:t>StartDate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1"/>
        <w:rPr>
          <w:rFonts w:eastAsiaTheme="minorEastAsia" w:cstheme="minorBidi"/>
          <w:b w:val="0"/>
          <w:bCs w:val="0"/>
          <w:caps w:val="0"/>
          <w:color w:val="auto"/>
          <w:lang w:val="fr-FR" w:eastAsia="fr-FR"/>
        </w:rPr>
      </w:pPr>
      <w:hyperlink w:anchor="_Toc338075902" w:history="1">
        <w:r w:rsidRPr="00477BCE">
          <w:rPr>
            <w:rStyle w:val="Hyperlink"/>
            <w:lang w:val="en-US"/>
          </w:rPr>
          <w:t>impacts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903" w:history="1">
        <w:r w:rsidRPr="00477BCE">
          <w:rPr>
            <w:rStyle w:val="Hyperlink"/>
          </w:rPr>
          <w:t>Data Impacts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904" w:history="1">
        <w:r w:rsidRPr="00477BCE">
          <w:rPr>
            <w:rStyle w:val="Hyperlink"/>
          </w:rPr>
          <w:t xml:space="preserve">Business Partner </w:t>
        </w:r>
        <w:r w:rsidRPr="00477BCE">
          <w:rPr>
            <w:rStyle w:val="Hyperlink"/>
            <w:lang w:val="en-US"/>
          </w:rPr>
          <w:t>impacts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905" w:history="1">
        <w:r w:rsidRPr="00477BCE">
          <w:rPr>
            <w:rStyle w:val="Hyperlink"/>
            <w:lang w:val="en-US"/>
          </w:rPr>
          <w:t>User Interface impacts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906" w:history="1">
        <w:r w:rsidRPr="00477BCE">
          <w:rPr>
            <w:rStyle w:val="Hyperlink"/>
          </w:rPr>
          <w:t>plug-in impacts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907" w:history="1">
        <w:r w:rsidRPr="00477BCE">
          <w:rPr>
            <w:rStyle w:val="Hyperlink"/>
          </w:rPr>
          <w:t>Operational impacts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908" w:history="1">
        <w:r w:rsidRPr="00477BCE">
          <w:rPr>
            <w:rStyle w:val="Hyperlink"/>
          </w:rPr>
          <w:t>Documents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909" w:history="1">
        <w:r w:rsidRPr="00477BCE">
          <w:rPr>
            <w:rStyle w:val="Hyperlink"/>
          </w:rPr>
          <w:t>performance impacts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910" w:history="1">
        <w:r w:rsidRPr="00477BCE">
          <w:rPr>
            <w:rStyle w:val="Hyperlink"/>
          </w:rPr>
          <w:t>Other impacts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911" w:history="1">
        <w:r w:rsidRPr="00477BCE">
          <w:rPr>
            <w:rStyle w:val="Hyperlink"/>
          </w:rPr>
          <w:t>XML Reader Tool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1"/>
        <w:rPr>
          <w:rFonts w:eastAsiaTheme="minorEastAsia" w:cstheme="minorBidi"/>
          <w:b w:val="0"/>
          <w:bCs w:val="0"/>
          <w:caps w:val="0"/>
          <w:color w:val="auto"/>
          <w:lang w:val="fr-FR" w:eastAsia="fr-FR"/>
        </w:rPr>
      </w:pPr>
      <w:hyperlink w:anchor="_Toc338075912" w:history="1">
        <w:r w:rsidRPr="00477BCE">
          <w:rPr>
            <w:rStyle w:val="Hyperlink"/>
            <w:lang w:val="en-US"/>
          </w:rPr>
          <w:t>User acceptance criteria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913" w:history="1">
        <w:r w:rsidRPr="00477BCE">
          <w:rPr>
            <w:rStyle w:val="Hyperlink"/>
            <w:lang w:val="en-US"/>
          </w:rPr>
          <w:t>Functional tests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914" w:history="1">
        <w:r w:rsidRPr="00477BCE">
          <w:rPr>
            <w:rStyle w:val="Hyperlink"/>
            <w:lang w:val="en-US"/>
          </w:rPr>
          <w:t>UMCHANGE-375 – SC-1: Territory Release Date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915" w:history="1">
        <w:r w:rsidRPr="00477BCE">
          <w:rPr>
            <w:rStyle w:val="Hyperlink"/>
            <w:lang w:val="en-US"/>
          </w:rPr>
          <w:t>UMCHANGE-375 – SC-2: DealList Section Optimization – Single Track Product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916" w:history="1">
        <w:r w:rsidRPr="00477BCE">
          <w:rPr>
            <w:rStyle w:val="Hyperlink"/>
            <w:lang w:val="en-US"/>
          </w:rPr>
          <w:t>UMCHANGE-375 – SC-3: DealList Section Optimization – Multiple Tracks Product (Same ToU, Price and Dates for all the Tracks)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917" w:history="1">
        <w:r w:rsidRPr="00477BCE">
          <w:rPr>
            <w:rStyle w:val="Hyperlink"/>
            <w:lang w:val="en-US"/>
          </w:rPr>
          <w:t>UMCHANGE-375 – SC-4: DealList Section Optimization – Multiple Tracks Product (Tracks with Different ToUs)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918" w:history="1">
        <w:r w:rsidRPr="00477BCE">
          <w:rPr>
            <w:rStyle w:val="Hyperlink"/>
            <w:lang w:val="en-US"/>
          </w:rPr>
          <w:t>UMCHANGE-375 – SC-5: DealList Section Optimization – Multiple Tracks Product (with a Bundle Only Track)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919" w:history="1">
        <w:r w:rsidRPr="00477BCE">
          <w:rPr>
            <w:rStyle w:val="Hyperlink"/>
            <w:lang w:val="en-US"/>
          </w:rPr>
          <w:t>UMCHANGE-375 – SC-6: ResourceList Section Optimization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920" w:history="1">
        <w:r w:rsidRPr="00477BCE">
          <w:rPr>
            <w:rStyle w:val="Hyperlink"/>
            <w:lang w:val="en-US"/>
          </w:rPr>
          <w:t>UMCHANGE-375 – SC-7: ResourceList Section Optimization (Translated Territory)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921" w:history="1">
        <w:r w:rsidRPr="00477BCE">
          <w:rPr>
            <w:rStyle w:val="Hyperlink"/>
            <w:lang w:val="en-US"/>
          </w:rPr>
          <w:t>UMCHANGE-375 – SC-8: ERN Header Scheme Location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922" w:history="1">
        <w:r w:rsidRPr="00477BCE">
          <w:rPr>
            <w:rStyle w:val="Hyperlink"/>
            <w:lang w:val="en-US"/>
          </w:rPr>
          <w:t>UMCHANGE-375 – SC-9: Ordering a MonoPoly Product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923" w:history="1">
        <w:r w:rsidRPr="00477BCE">
          <w:rPr>
            <w:rStyle w:val="Hyperlink"/>
            <w:lang w:val="en-US"/>
          </w:rPr>
          <w:t>UMCHANGE-375 – SC-10: DDEX XML Reader Tool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924" w:history="1">
        <w:r w:rsidRPr="00477BCE">
          <w:rPr>
            <w:rStyle w:val="Hyperlink"/>
            <w:lang w:val="en-US"/>
          </w:rPr>
          <w:t>UMCHANGE-375 – SC-11: Deliver a Classical Album Product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075925" w:history="1">
        <w:r w:rsidRPr="00477BCE">
          <w:rPr>
            <w:rStyle w:val="Hyperlink"/>
            <w:lang w:val="en-US"/>
          </w:rPr>
          <w:t>UMCHANGE-375 – SC-12: IsBackfill Tag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075926" w:history="1">
        <w:r w:rsidRPr="00477BCE">
          <w:rPr>
            <w:rStyle w:val="Hyperlink"/>
            <w:lang w:val="en-US"/>
          </w:rPr>
          <w:t>Non Regression Tests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1"/>
        <w:rPr>
          <w:rFonts w:eastAsiaTheme="minorEastAsia" w:cstheme="minorBidi"/>
          <w:b w:val="0"/>
          <w:bCs w:val="0"/>
          <w:caps w:val="0"/>
          <w:color w:val="auto"/>
          <w:lang w:val="fr-FR" w:eastAsia="fr-FR"/>
        </w:rPr>
      </w:pPr>
      <w:hyperlink w:anchor="_Toc338075927" w:history="1">
        <w:r w:rsidRPr="00477BCE">
          <w:rPr>
            <w:rStyle w:val="Hyperlink"/>
            <w:shd w:val="clear" w:color="auto" w:fill="FFFFFF" w:themeFill="background1"/>
            <w:lang w:val="en-US"/>
          </w:rPr>
          <w:t>Cost Impact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B1231C" w:rsidRDefault="00B1231C">
      <w:pPr>
        <w:pStyle w:val="TOC1"/>
        <w:rPr>
          <w:rFonts w:eastAsiaTheme="minorEastAsia" w:cstheme="minorBidi"/>
          <w:b w:val="0"/>
          <w:bCs w:val="0"/>
          <w:caps w:val="0"/>
          <w:color w:val="auto"/>
          <w:lang w:val="fr-FR" w:eastAsia="fr-FR"/>
        </w:rPr>
      </w:pPr>
      <w:hyperlink w:anchor="_Toc338075928" w:history="1">
        <w:r w:rsidRPr="00477BCE">
          <w:rPr>
            <w:rStyle w:val="Hyperlink"/>
            <w:lang w:val="en-US"/>
          </w:rPr>
          <w:t>FEASIBILITY STUDY APPROVAL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_Toc338075928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D00B6E" w:rsidRDefault="009767D1" w:rsidP="00517D97">
      <w:pPr>
        <w:rPr>
          <w:rFonts w:cs="Arial"/>
          <w:lang w:val="en-US"/>
        </w:rPr>
      </w:pPr>
      <w:r w:rsidRPr="00391A57">
        <w:rPr>
          <w:rFonts w:cs="Arial"/>
          <w:lang w:val="en-US"/>
        </w:rPr>
        <w:fldChar w:fldCharType="end"/>
      </w:r>
    </w:p>
    <w:p w:rsidR="00BD316E" w:rsidRDefault="00BD316E" w:rsidP="00517D97">
      <w:pPr>
        <w:rPr>
          <w:rFonts w:cs="Arial"/>
          <w:lang w:val="en-US"/>
        </w:rPr>
      </w:pPr>
    </w:p>
    <w:p w:rsidR="00BD316E" w:rsidRDefault="00BD316E" w:rsidP="00517D97">
      <w:pPr>
        <w:rPr>
          <w:rFonts w:cs="Arial"/>
          <w:lang w:val="en-US"/>
        </w:rPr>
      </w:pPr>
    </w:p>
    <w:p w:rsidR="00BD316E" w:rsidRDefault="00BD316E" w:rsidP="00517D97">
      <w:pPr>
        <w:rPr>
          <w:rFonts w:cs="Arial"/>
          <w:lang w:val="en-US"/>
        </w:rPr>
      </w:pPr>
    </w:p>
    <w:p w:rsidR="00BD316E" w:rsidRDefault="00BD316E" w:rsidP="00517D97">
      <w:pPr>
        <w:rPr>
          <w:rFonts w:cs="Arial"/>
          <w:lang w:val="en-US"/>
        </w:rPr>
      </w:pPr>
    </w:p>
    <w:p w:rsidR="00BD316E" w:rsidRDefault="00BD316E" w:rsidP="00517D97">
      <w:pPr>
        <w:rPr>
          <w:rFonts w:cs="Arial"/>
          <w:lang w:val="en-US"/>
        </w:rPr>
      </w:pPr>
    </w:p>
    <w:p w:rsidR="00BD316E" w:rsidRDefault="00BD316E" w:rsidP="00517D97">
      <w:pPr>
        <w:rPr>
          <w:rFonts w:cs="Arial"/>
          <w:lang w:val="en-US"/>
        </w:rPr>
      </w:pPr>
    </w:p>
    <w:p w:rsidR="00BD316E" w:rsidRDefault="00BD316E" w:rsidP="00517D97">
      <w:pPr>
        <w:rPr>
          <w:rFonts w:cs="Arial"/>
          <w:lang w:val="en-US"/>
        </w:rPr>
      </w:pPr>
    </w:p>
    <w:p w:rsidR="00BD316E" w:rsidRDefault="00BD316E" w:rsidP="00517D97">
      <w:pPr>
        <w:rPr>
          <w:rFonts w:cs="Arial"/>
          <w:lang w:val="en-US"/>
        </w:rPr>
      </w:pPr>
    </w:p>
    <w:p w:rsidR="00BD316E" w:rsidRDefault="00BD316E" w:rsidP="00517D97">
      <w:pPr>
        <w:rPr>
          <w:rFonts w:cs="Arial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11"/>
        <w:gridCol w:w="2783"/>
        <w:gridCol w:w="1371"/>
        <w:gridCol w:w="5131"/>
      </w:tblGrid>
      <w:tr w:rsidR="00517D97" w:rsidRPr="00391A57" w:rsidTr="00A30625">
        <w:tc>
          <w:tcPr>
            <w:tcW w:w="10296" w:type="dxa"/>
            <w:gridSpan w:val="4"/>
            <w:shd w:val="clear" w:color="auto" w:fill="FFFFFF" w:themeFill="background1"/>
            <w:vAlign w:val="center"/>
          </w:tcPr>
          <w:p w:rsidR="00517D97" w:rsidRPr="00A30625" w:rsidRDefault="00D00B6E" w:rsidP="00E40F35">
            <w:pPr>
              <w:pStyle w:val="Heading1"/>
              <w:spacing w:before="120" w:after="120"/>
            </w:pPr>
            <w:r>
              <w:rPr>
                <w:rFonts w:cs="Arial"/>
                <w:lang w:val="en-US"/>
              </w:rPr>
              <w:br w:type="page"/>
            </w:r>
            <w:bookmarkStart w:id="0" w:name="_Toc338075863"/>
            <w:r w:rsidR="00D346E9" w:rsidRPr="00A30625">
              <w:t>Revision History</w:t>
            </w:r>
            <w:bookmarkEnd w:id="0"/>
          </w:p>
        </w:tc>
      </w:tr>
      <w:tr w:rsidR="00517D97" w:rsidRPr="00391A57" w:rsidTr="008B6E97">
        <w:tc>
          <w:tcPr>
            <w:tcW w:w="1011" w:type="dxa"/>
            <w:shd w:val="clear" w:color="auto" w:fill="939F98"/>
          </w:tcPr>
          <w:p w:rsidR="00517D97" w:rsidRPr="001A4300" w:rsidRDefault="00517D97" w:rsidP="008B6E97">
            <w:pPr>
              <w:rPr>
                <w:b/>
                <w:color w:val="FFFFFF" w:themeColor="background1"/>
                <w:lang w:val="en-US"/>
              </w:rPr>
            </w:pPr>
            <w:r w:rsidRPr="001A4300">
              <w:rPr>
                <w:b/>
                <w:color w:val="FFFFFF" w:themeColor="background1"/>
                <w:lang w:val="en-US"/>
              </w:rPr>
              <w:t>Version</w:t>
            </w:r>
          </w:p>
        </w:tc>
        <w:tc>
          <w:tcPr>
            <w:tcW w:w="2783" w:type="dxa"/>
            <w:shd w:val="clear" w:color="auto" w:fill="939F98"/>
          </w:tcPr>
          <w:p w:rsidR="00517D97" w:rsidRPr="001A4300" w:rsidRDefault="00517D97" w:rsidP="008B6E97">
            <w:pPr>
              <w:rPr>
                <w:b/>
                <w:color w:val="FFFFFF" w:themeColor="background1"/>
                <w:lang w:val="en-US"/>
              </w:rPr>
            </w:pPr>
            <w:r w:rsidRPr="001A4300">
              <w:rPr>
                <w:b/>
                <w:color w:val="FFFFFF" w:themeColor="background1"/>
                <w:lang w:val="en-US"/>
              </w:rPr>
              <w:t>Author</w:t>
            </w:r>
          </w:p>
        </w:tc>
        <w:tc>
          <w:tcPr>
            <w:tcW w:w="1371" w:type="dxa"/>
            <w:shd w:val="clear" w:color="auto" w:fill="939F98"/>
          </w:tcPr>
          <w:p w:rsidR="00517D97" w:rsidRPr="001A4300" w:rsidRDefault="00517D97" w:rsidP="008B6E97">
            <w:pPr>
              <w:rPr>
                <w:b/>
                <w:color w:val="FFFFFF" w:themeColor="background1"/>
                <w:lang w:val="en-US"/>
              </w:rPr>
            </w:pPr>
            <w:r w:rsidRPr="001A4300">
              <w:rPr>
                <w:b/>
                <w:color w:val="FFFFFF" w:themeColor="background1"/>
                <w:lang w:val="en-US"/>
              </w:rPr>
              <w:t>Date</w:t>
            </w:r>
          </w:p>
        </w:tc>
        <w:tc>
          <w:tcPr>
            <w:tcW w:w="5131" w:type="dxa"/>
            <w:shd w:val="clear" w:color="auto" w:fill="939F98"/>
          </w:tcPr>
          <w:p w:rsidR="00517D97" w:rsidRPr="001A4300" w:rsidRDefault="00517D97" w:rsidP="008B6E97">
            <w:pPr>
              <w:rPr>
                <w:b/>
                <w:color w:val="FFFFFF" w:themeColor="background1"/>
                <w:lang w:val="en-US"/>
              </w:rPr>
            </w:pPr>
            <w:r w:rsidRPr="001A4300">
              <w:rPr>
                <w:b/>
                <w:color w:val="FFFFFF" w:themeColor="background1"/>
                <w:lang w:val="en-US"/>
              </w:rPr>
              <w:t>Description</w:t>
            </w:r>
          </w:p>
        </w:tc>
      </w:tr>
      <w:tr w:rsidR="00517D97" w:rsidRPr="00391A57" w:rsidTr="008D62F1">
        <w:tc>
          <w:tcPr>
            <w:tcW w:w="1011" w:type="dxa"/>
          </w:tcPr>
          <w:p w:rsidR="00517D97" w:rsidRPr="007F45BB" w:rsidRDefault="0083432B" w:rsidP="008B6E97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1.0</w:t>
            </w:r>
          </w:p>
        </w:tc>
        <w:tc>
          <w:tcPr>
            <w:tcW w:w="2783" w:type="dxa"/>
          </w:tcPr>
          <w:p w:rsidR="00517D97" w:rsidRPr="007F45BB" w:rsidRDefault="0083432B" w:rsidP="008B6E97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Georges Bou Chahine</w:t>
            </w:r>
          </w:p>
        </w:tc>
        <w:tc>
          <w:tcPr>
            <w:tcW w:w="1371" w:type="dxa"/>
          </w:tcPr>
          <w:p w:rsidR="00517D97" w:rsidRPr="007F45BB" w:rsidRDefault="0083432B" w:rsidP="008B6E97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19/09/2012</w:t>
            </w:r>
          </w:p>
        </w:tc>
        <w:tc>
          <w:tcPr>
            <w:tcW w:w="5131" w:type="dxa"/>
          </w:tcPr>
          <w:p w:rsidR="00517D97" w:rsidRPr="007F45BB" w:rsidRDefault="0083432B" w:rsidP="008B6E97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First release of the document</w:t>
            </w:r>
          </w:p>
        </w:tc>
      </w:tr>
      <w:tr w:rsidR="00517D97" w:rsidRPr="00391A57" w:rsidTr="008D62F1">
        <w:tc>
          <w:tcPr>
            <w:tcW w:w="1011" w:type="dxa"/>
          </w:tcPr>
          <w:p w:rsidR="00517D97" w:rsidRPr="007F45BB" w:rsidRDefault="00B2074D" w:rsidP="008B6E97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1.1</w:t>
            </w:r>
          </w:p>
        </w:tc>
        <w:tc>
          <w:tcPr>
            <w:tcW w:w="2783" w:type="dxa"/>
          </w:tcPr>
          <w:p w:rsidR="00517D97" w:rsidRPr="007F45BB" w:rsidRDefault="00B2074D" w:rsidP="008B6E97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Georges Bou Chahine</w:t>
            </w:r>
          </w:p>
        </w:tc>
        <w:tc>
          <w:tcPr>
            <w:tcW w:w="1371" w:type="dxa"/>
          </w:tcPr>
          <w:p w:rsidR="00517D97" w:rsidRPr="007F45BB" w:rsidRDefault="00B2074D" w:rsidP="008B6E97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 xml:space="preserve">20/09/2012 </w:t>
            </w:r>
          </w:p>
        </w:tc>
        <w:tc>
          <w:tcPr>
            <w:tcW w:w="5131" w:type="dxa"/>
          </w:tcPr>
          <w:p w:rsidR="00517D97" w:rsidRPr="00B2074D" w:rsidRDefault="00B2074D" w:rsidP="008B6E97">
            <w:pPr>
              <w:rPr>
                <w:rFonts w:cs="Calibri"/>
                <w:color w:val="000000" w:themeColor="text1"/>
                <w:lang w:val="en-US"/>
              </w:rPr>
            </w:pPr>
            <w:r w:rsidRPr="00B2074D">
              <w:rPr>
                <w:rFonts w:cs="Calibri"/>
                <w:color w:val="000000" w:themeColor="text1"/>
                <w:lang w:val="en-US"/>
              </w:rPr>
              <w:t>Test Scenarios added</w:t>
            </w:r>
          </w:p>
        </w:tc>
      </w:tr>
      <w:tr w:rsidR="003F5E26" w:rsidRPr="00391A57" w:rsidTr="008D62F1">
        <w:tc>
          <w:tcPr>
            <w:tcW w:w="1011" w:type="dxa"/>
          </w:tcPr>
          <w:p w:rsidR="003F5E26" w:rsidRPr="007F45BB" w:rsidRDefault="003F5E26" w:rsidP="003F5E26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1.2</w:t>
            </w:r>
          </w:p>
        </w:tc>
        <w:tc>
          <w:tcPr>
            <w:tcW w:w="2783" w:type="dxa"/>
          </w:tcPr>
          <w:p w:rsidR="003F5E26" w:rsidRPr="007F45BB" w:rsidRDefault="003F5E26" w:rsidP="00F50593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Georges Bou Chahine</w:t>
            </w:r>
          </w:p>
        </w:tc>
        <w:tc>
          <w:tcPr>
            <w:tcW w:w="1371" w:type="dxa"/>
          </w:tcPr>
          <w:p w:rsidR="003F5E26" w:rsidRPr="003F5E26" w:rsidRDefault="002631E4" w:rsidP="00F50593">
            <w:pPr>
              <w:rPr>
                <w:rFonts w:cs="Calibri"/>
                <w:color w:val="000000" w:themeColor="text1"/>
                <w:highlight w:val="yellow"/>
                <w:lang w:val="en-US"/>
              </w:rPr>
            </w:pPr>
            <w:r w:rsidRPr="002631E4">
              <w:rPr>
                <w:rFonts w:cs="Calibri"/>
                <w:color w:val="000000" w:themeColor="text1"/>
                <w:lang w:val="en-US"/>
              </w:rPr>
              <w:t>25</w:t>
            </w:r>
            <w:r w:rsidR="003F5E26" w:rsidRPr="002631E4">
              <w:rPr>
                <w:rFonts w:cs="Calibri"/>
                <w:color w:val="000000" w:themeColor="text1"/>
                <w:lang w:val="en-US"/>
              </w:rPr>
              <w:t xml:space="preserve">/09/2012 </w:t>
            </w:r>
          </w:p>
        </w:tc>
        <w:tc>
          <w:tcPr>
            <w:tcW w:w="5131" w:type="dxa"/>
          </w:tcPr>
          <w:p w:rsidR="003F5E26" w:rsidRPr="007F45BB" w:rsidRDefault="003F5E26" w:rsidP="008D62F1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Test Scenarios updated after UMGI review</w:t>
            </w:r>
          </w:p>
        </w:tc>
      </w:tr>
      <w:tr w:rsidR="003B1C10" w:rsidRPr="00391A57" w:rsidTr="008D62F1">
        <w:tc>
          <w:tcPr>
            <w:tcW w:w="1011" w:type="dxa"/>
          </w:tcPr>
          <w:p w:rsidR="003B1C10" w:rsidRDefault="003B1C10" w:rsidP="003F5E26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1.3</w:t>
            </w:r>
          </w:p>
        </w:tc>
        <w:tc>
          <w:tcPr>
            <w:tcW w:w="2783" w:type="dxa"/>
          </w:tcPr>
          <w:p w:rsidR="003B1C10" w:rsidRDefault="003B1C10" w:rsidP="00F50593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Georges Bou Chahine</w:t>
            </w:r>
          </w:p>
        </w:tc>
        <w:tc>
          <w:tcPr>
            <w:tcW w:w="1371" w:type="dxa"/>
          </w:tcPr>
          <w:p w:rsidR="003B1C10" w:rsidRPr="002631E4" w:rsidRDefault="003B1C10" w:rsidP="00F50593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12/10/2012</w:t>
            </w:r>
          </w:p>
        </w:tc>
        <w:tc>
          <w:tcPr>
            <w:tcW w:w="5131" w:type="dxa"/>
          </w:tcPr>
          <w:p w:rsidR="003B1C10" w:rsidRDefault="003B1C10" w:rsidP="008D62F1">
            <w:pPr>
              <w:rPr>
                <w:rFonts w:cs="Calibri"/>
                <w:color w:val="000000" w:themeColor="text1"/>
                <w:lang w:val="en-US"/>
              </w:rPr>
            </w:pPr>
            <w:proofErr w:type="spellStart"/>
            <w:r>
              <w:rPr>
                <w:rFonts w:cs="Calibri"/>
                <w:color w:val="000000" w:themeColor="text1"/>
                <w:lang w:val="en-US"/>
              </w:rPr>
              <w:t>Longform</w:t>
            </w:r>
            <w:proofErr w:type="spellEnd"/>
            <w:r>
              <w:rPr>
                <w:rFonts w:cs="Calibr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cs="Calibri"/>
                <w:color w:val="000000" w:themeColor="text1"/>
                <w:lang w:val="en-US"/>
              </w:rPr>
              <w:t>descoped</w:t>
            </w:r>
            <w:proofErr w:type="spellEnd"/>
          </w:p>
          <w:p w:rsidR="00977FE7" w:rsidRDefault="00977FE7" w:rsidP="00977FE7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 xml:space="preserve">Product expiry date information </w:t>
            </w:r>
            <w:proofErr w:type="spellStart"/>
            <w:r>
              <w:rPr>
                <w:rFonts w:cs="Calibri"/>
                <w:color w:val="000000" w:themeColor="text1"/>
                <w:lang w:val="en-US"/>
              </w:rPr>
              <w:t>descoped</w:t>
            </w:r>
            <w:proofErr w:type="spellEnd"/>
          </w:p>
        </w:tc>
      </w:tr>
      <w:tr w:rsidR="00D739FC" w:rsidRPr="00391A57" w:rsidTr="008D62F1">
        <w:tc>
          <w:tcPr>
            <w:tcW w:w="1011" w:type="dxa"/>
          </w:tcPr>
          <w:p w:rsidR="00D739FC" w:rsidRDefault="00D739FC" w:rsidP="003F5E26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1.4</w:t>
            </w:r>
          </w:p>
        </w:tc>
        <w:tc>
          <w:tcPr>
            <w:tcW w:w="2783" w:type="dxa"/>
          </w:tcPr>
          <w:p w:rsidR="00D739FC" w:rsidRDefault="00D739FC" w:rsidP="00B1231C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Georges Bou Chahine</w:t>
            </w:r>
          </w:p>
        </w:tc>
        <w:tc>
          <w:tcPr>
            <w:tcW w:w="1371" w:type="dxa"/>
          </w:tcPr>
          <w:p w:rsidR="00D739FC" w:rsidRDefault="00D739FC" w:rsidP="00F50593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15/10/2012</w:t>
            </w:r>
          </w:p>
        </w:tc>
        <w:tc>
          <w:tcPr>
            <w:tcW w:w="5131" w:type="dxa"/>
          </w:tcPr>
          <w:p w:rsidR="00D739FC" w:rsidRDefault="00D739FC" w:rsidP="008D62F1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Minor updates for the core text</w:t>
            </w:r>
          </w:p>
          <w:p w:rsidR="00D739FC" w:rsidRDefault="00D739FC" w:rsidP="008D62F1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Regression tests updated</w:t>
            </w:r>
          </w:p>
        </w:tc>
      </w:tr>
    </w:tbl>
    <w:p w:rsidR="00517D97" w:rsidRPr="00391A57" w:rsidRDefault="00517D97" w:rsidP="002131A6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96"/>
      </w:tblGrid>
      <w:tr w:rsidR="002131A6" w:rsidRPr="00391A57" w:rsidTr="008D62F1">
        <w:tc>
          <w:tcPr>
            <w:tcW w:w="10296" w:type="dxa"/>
          </w:tcPr>
          <w:p w:rsidR="00711881" w:rsidRPr="00E40F35" w:rsidRDefault="002131A6" w:rsidP="00E40F35">
            <w:pPr>
              <w:pStyle w:val="Heading1"/>
              <w:spacing w:before="120" w:after="120"/>
            </w:pPr>
            <w:r w:rsidRPr="00711881">
              <w:rPr>
                <w:lang w:val="en-US"/>
              </w:rPr>
              <w:br w:type="page"/>
            </w:r>
            <w:bookmarkStart w:id="1" w:name="_Toc338075864"/>
            <w:r w:rsidR="00D346E9" w:rsidRPr="00E40F35">
              <w:t>Change Description</w:t>
            </w:r>
            <w:bookmarkEnd w:id="1"/>
          </w:p>
        </w:tc>
      </w:tr>
      <w:tr w:rsidR="002131A6" w:rsidRPr="00391A57" w:rsidTr="00E14F4A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939F98"/>
            <w:vAlign w:val="center"/>
          </w:tcPr>
          <w:p w:rsidR="002131A6" w:rsidRPr="00E40F35" w:rsidRDefault="002131A6" w:rsidP="00E40F35">
            <w:pPr>
              <w:pStyle w:val="Heading2"/>
              <w:spacing w:before="120" w:after="120"/>
            </w:pPr>
            <w:bookmarkStart w:id="2" w:name="_Toc338075865"/>
            <w:r w:rsidRPr="00E40F35">
              <w:t>Original Change request</w:t>
            </w:r>
            <w:bookmarkEnd w:id="2"/>
          </w:p>
        </w:tc>
      </w:tr>
      <w:tr w:rsidR="002131A6" w:rsidRPr="00391A57" w:rsidTr="008D62F1">
        <w:tc>
          <w:tcPr>
            <w:tcW w:w="10296" w:type="dxa"/>
          </w:tcPr>
          <w:p w:rsidR="002131A6" w:rsidRPr="007F45BB" w:rsidRDefault="002131A6" w:rsidP="008D62F1">
            <w:pPr>
              <w:rPr>
                <w:rFonts w:cs="Arial"/>
                <w:b/>
                <w:color w:val="000000" w:themeColor="text1"/>
                <w:szCs w:val="22"/>
                <w:u w:val="single"/>
                <w:lang w:val="en-US"/>
              </w:rPr>
            </w:pPr>
          </w:p>
          <w:p w:rsidR="002131A6" w:rsidRPr="007F45BB" w:rsidRDefault="00A8223C" w:rsidP="008D62F1">
            <w:pPr>
              <w:rPr>
                <w:rFonts w:cs="Arial"/>
                <w:b/>
                <w:color w:val="000000" w:themeColor="text1"/>
                <w:szCs w:val="22"/>
                <w:lang w:val="en-US"/>
              </w:rPr>
            </w:pPr>
            <w:r w:rsidRPr="007F45BB">
              <w:rPr>
                <w:rFonts w:cs="Arial"/>
                <w:b/>
                <w:color w:val="000000" w:themeColor="text1"/>
                <w:szCs w:val="22"/>
                <w:lang w:val="en-US"/>
              </w:rPr>
              <w:t>Description of proposed change:</w:t>
            </w:r>
          </w:p>
          <w:p w:rsidR="00244E91" w:rsidRPr="00512626" w:rsidRDefault="00244E91" w:rsidP="00244E91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UMGI needs to implement the new version of DDEX Standard: ERN 3.5 to make use of its new functionalities such as a Release Date value per Territory.</w:t>
            </w:r>
          </w:p>
          <w:p w:rsidR="007A6724" w:rsidRPr="007F45BB" w:rsidRDefault="007A6724" w:rsidP="008D62F1">
            <w:pPr>
              <w:rPr>
                <w:rFonts w:cs="Arial"/>
                <w:b/>
                <w:color w:val="000000" w:themeColor="text1"/>
                <w:szCs w:val="22"/>
                <w:lang w:val="en-US"/>
              </w:rPr>
            </w:pPr>
          </w:p>
          <w:p w:rsidR="002131A6" w:rsidRPr="007F45BB" w:rsidRDefault="002131A6" w:rsidP="008D62F1">
            <w:pPr>
              <w:rPr>
                <w:rFonts w:cs="Arial"/>
                <w:b/>
                <w:color w:val="000000" w:themeColor="text1"/>
                <w:szCs w:val="22"/>
                <w:lang w:val="en-US"/>
              </w:rPr>
            </w:pPr>
            <w:r w:rsidRPr="007F45BB">
              <w:rPr>
                <w:rFonts w:cs="Arial"/>
                <w:b/>
                <w:color w:val="000000" w:themeColor="text1"/>
                <w:szCs w:val="22"/>
                <w:lang w:val="en-US"/>
              </w:rPr>
              <w:t>Original CR document:</w:t>
            </w:r>
          </w:p>
          <w:p w:rsidR="002131A6" w:rsidRPr="007F45BB" w:rsidRDefault="002131A6" w:rsidP="008D62F1">
            <w:pPr>
              <w:rPr>
                <w:rFonts w:cs="Arial"/>
                <w:b/>
                <w:color w:val="000000" w:themeColor="text1"/>
                <w:szCs w:val="22"/>
                <w:lang w:val="en-US"/>
              </w:rPr>
            </w:pPr>
          </w:p>
          <w:p w:rsidR="002131A6" w:rsidRPr="00244E91" w:rsidRDefault="00244E91" w:rsidP="008D62F1">
            <w:pPr>
              <w:jc w:val="center"/>
              <w:rPr>
                <w:rFonts w:cs="Arial"/>
                <w:color w:val="000000" w:themeColor="text1"/>
                <w:szCs w:val="22"/>
                <w:lang w:val="en-US"/>
              </w:rPr>
            </w:pPr>
            <w:r w:rsidRPr="00244E91">
              <w:rPr>
                <w:rFonts w:cs="Arial"/>
                <w:color w:val="000000" w:themeColor="text1"/>
                <w:szCs w:val="22"/>
                <w:lang w:val="en-US"/>
              </w:rPr>
              <w:object w:dxaOrig="1550" w:dyaOrig="9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45pt;height:49.6pt" o:ole="">
                  <v:imagedata r:id="rId12" o:title=""/>
                </v:shape>
                <o:OLEObject Type="Embed" ProgID="Word.Document.12" ShapeID="_x0000_i1025" DrawAspect="Icon" ObjectID="_1411817866" r:id="rId13">
                  <o:FieldCodes>\s</o:FieldCodes>
                </o:OLEObject>
              </w:object>
            </w:r>
          </w:p>
          <w:p w:rsidR="008D62F1" w:rsidRPr="007F45BB" w:rsidRDefault="008D62F1">
            <w:pPr>
              <w:pStyle w:val="ListParagraph"/>
              <w:ind w:left="0"/>
              <w:rPr>
                <w:rFonts w:cs="Calibri"/>
                <w:color w:val="000000" w:themeColor="text1"/>
                <w:szCs w:val="22"/>
                <w:lang w:val="en-US"/>
              </w:rPr>
            </w:pPr>
          </w:p>
        </w:tc>
      </w:tr>
    </w:tbl>
    <w:p w:rsidR="002131A6" w:rsidRPr="00391A57" w:rsidRDefault="002131A6" w:rsidP="002131A6">
      <w:pPr>
        <w:rPr>
          <w:rFonts w:cs="Arial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96"/>
      </w:tblGrid>
      <w:tr w:rsidR="002131A6" w:rsidRPr="00391A57" w:rsidTr="00E14F4A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939F98"/>
            <w:vAlign w:val="center"/>
          </w:tcPr>
          <w:p w:rsidR="002131A6" w:rsidRPr="00E40F35" w:rsidRDefault="002131A6" w:rsidP="00FA5BAF">
            <w:pPr>
              <w:pStyle w:val="Heading2"/>
              <w:spacing w:before="120" w:after="120"/>
            </w:pPr>
            <w:bookmarkStart w:id="3" w:name="_Toc338075866"/>
            <w:r w:rsidRPr="00E40F35">
              <w:t xml:space="preserve">Justification for </w:t>
            </w:r>
            <w:r w:rsidR="00FA5BAF">
              <w:t>P</w:t>
            </w:r>
            <w:r w:rsidRPr="00E40F35">
              <w:t xml:space="preserve">roposed </w:t>
            </w:r>
            <w:r w:rsidR="00FA5BAF">
              <w:t>C</w:t>
            </w:r>
            <w:r w:rsidRPr="00E40F35">
              <w:t>hange</w:t>
            </w:r>
            <w:bookmarkEnd w:id="3"/>
          </w:p>
        </w:tc>
      </w:tr>
      <w:tr w:rsidR="00244E91" w:rsidRPr="007F45BB" w:rsidTr="008D62F1">
        <w:tc>
          <w:tcPr>
            <w:tcW w:w="10296" w:type="dxa"/>
          </w:tcPr>
          <w:p w:rsidR="00244E91" w:rsidRPr="00BB24B5" w:rsidRDefault="00244E91" w:rsidP="007942B5">
            <w:pPr>
              <w:jc w:val="both"/>
              <w:rPr>
                <w:rFonts w:cstheme="minorHAnsi"/>
                <w:color w:val="000000"/>
                <w:sz w:val="20"/>
              </w:rPr>
            </w:pPr>
            <w:r w:rsidRPr="00BB24B5">
              <w:rPr>
                <w:rFonts w:cstheme="minorHAnsi"/>
                <w:szCs w:val="22"/>
                <w:lang w:val="en-US"/>
              </w:rPr>
              <w:t xml:space="preserve">Address various problems identified in testing and roll out with partners of the ERN 3.3 schema. </w:t>
            </w:r>
            <w:r>
              <w:rPr>
                <w:rFonts w:cstheme="minorHAnsi"/>
                <w:szCs w:val="22"/>
                <w:lang w:val="en-US"/>
              </w:rPr>
              <w:t>S</w:t>
            </w:r>
            <w:r w:rsidRPr="00BB24B5">
              <w:rPr>
                <w:rFonts w:cstheme="minorHAnsi"/>
                <w:szCs w:val="22"/>
                <w:lang w:val="en-US"/>
              </w:rPr>
              <w:t>ome of these are blocking issue preventing roll out. Others address concerns raised by partners such as file size issues.</w:t>
            </w:r>
          </w:p>
        </w:tc>
      </w:tr>
    </w:tbl>
    <w:p w:rsidR="00561F17" w:rsidRPr="007F45BB" w:rsidRDefault="00561F17" w:rsidP="002131A6">
      <w:pPr>
        <w:rPr>
          <w:rFonts w:cs="Arial"/>
          <w:color w:val="000000" w:themeColor="text1"/>
          <w:lang w:val="en-US"/>
        </w:rPr>
      </w:pPr>
    </w:p>
    <w:p w:rsidR="00741DB5" w:rsidRPr="00DA05BC" w:rsidRDefault="00741DB5" w:rsidP="002131A6">
      <w:pPr>
        <w:rPr>
          <w:rFonts w:cs="Arial"/>
          <w:lang w:val="en-US"/>
        </w:rPr>
      </w:pPr>
    </w:p>
    <w:p w:rsidR="00741DB5" w:rsidRDefault="00741DB5" w:rsidP="002131A6">
      <w:pPr>
        <w:rPr>
          <w:rFonts w:cs="Arial"/>
          <w:lang w:val="en-US"/>
        </w:rPr>
      </w:pPr>
    </w:p>
    <w:p w:rsidR="008B155C" w:rsidRDefault="008B155C" w:rsidP="002131A6">
      <w:pPr>
        <w:rPr>
          <w:rFonts w:cs="Arial"/>
          <w:lang w:val="en-US"/>
        </w:rPr>
      </w:pPr>
    </w:p>
    <w:p w:rsidR="008B155C" w:rsidRDefault="008B155C" w:rsidP="002131A6">
      <w:pPr>
        <w:rPr>
          <w:rFonts w:cs="Arial"/>
          <w:lang w:val="en-US"/>
        </w:rPr>
      </w:pPr>
    </w:p>
    <w:p w:rsidR="0083432B" w:rsidRDefault="0083432B" w:rsidP="002131A6">
      <w:pPr>
        <w:rPr>
          <w:rFonts w:cs="Arial"/>
          <w:lang w:val="en-US"/>
        </w:rPr>
      </w:pPr>
    </w:p>
    <w:p w:rsidR="0083432B" w:rsidRDefault="0083432B" w:rsidP="002131A6">
      <w:pPr>
        <w:rPr>
          <w:rFonts w:cs="Arial"/>
          <w:lang w:val="en-US"/>
        </w:rPr>
      </w:pPr>
    </w:p>
    <w:p w:rsidR="0083432B" w:rsidRDefault="0083432B" w:rsidP="002131A6">
      <w:pPr>
        <w:rPr>
          <w:rFonts w:cs="Arial"/>
          <w:lang w:val="en-US"/>
        </w:rPr>
      </w:pPr>
    </w:p>
    <w:p w:rsidR="0083432B" w:rsidRDefault="0083432B" w:rsidP="002131A6">
      <w:pPr>
        <w:rPr>
          <w:rFonts w:cs="Arial"/>
          <w:lang w:val="en-US"/>
        </w:rPr>
      </w:pPr>
    </w:p>
    <w:p w:rsidR="0083432B" w:rsidRDefault="0083432B" w:rsidP="002131A6">
      <w:pPr>
        <w:rPr>
          <w:rFonts w:cs="Arial"/>
          <w:lang w:val="en-US"/>
        </w:rPr>
      </w:pPr>
    </w:p>
    <w:p w:rsidR="0083432B" w:rsidRDefault="0083432B" w:rsidP="002131A6">
      <w:pPr>
        <w:rPr>
          <w:rFonts w:cs="Arial"/>
          <w:lang w:val="en-US"/>
        </w:rPr>
      </w:pPr>
    </w:p>
    <w:p w:rsidR="008B155C" w:rsidRDefault="008B155C" w:rsidP="002131A6">
      <w:pPr>
        <w:rPr>
          <w:rFonts w:cs="Arial"/>
          <w:lang w:val="en-US"/>
        </w:rPr>
      </w:pPr>
    </w:p>
    <w:p w:rsidR="008B155C" w:rsidRPr="00DA05BC" w:rsidRDefault="008B155C" w:rsidP="002131A6">
      <w:pPr>
        <w:rPr>
          <w:rFonts w:cs="Arial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72"/>
        <w:gridCol w:w="831"/>
        <w:gridCol w:w="5720"/>
        <w:gridCol w:w="1395"/>
        <w:gridCol w:w="1278"/>
      </w:tblGrid>
      <w:tr w:rsidR="005A6AE9" w:rsidRPr="00391A57" w:rsidTr="005C203C">
        <w:trPr>
          <w:trHeight w:val="690"/>
        </w:trPr>
        <w:tc>
          <w:tcPr>
            <w:tcW w:w="10296" w:type="dxa"/>
            <w:gridSpan w:val="5"/>
            <w:shd w:val="clear" w:color="auto" w:fill="FFFFFF" w:themeFill="background1"/>
          </w:tcPr>
          <w:p w:rsidR="005C203C" w:rsidRPr="005C203C" w:rsidRDefault="005A6AE9" w:rsidP="005C203C">
            <w:pPr>
              <w:pStyle w:val="Heading1"/>
              <w:spacing w:before="120" w:after="120"/>
            </w:pPr>
            <w:r w:rsidRPr="00DA05BC">
              <w:rPr>
                <w:lang w:val="en-US"/>
              </w:rPr>
              <w:lastRenderedPageBreak/>
              <w:br w:type="page"/>
            </w:r>
            <w:bookmarkStart w:id="4" w:name="_Toc338075867"/>
            <w:r w:rsidRPr="00FA5BAF">
              <w:t>Scope</w:t>
            </w:r>
            <w:bookmarkEnd w:id="4"/>
          </w:p>
        </w:tc>
      </w:tr>
      <w:tr w:rsidR="005C203C" w:rsidRPr="00391A57" w:rsidTr="005C203C">
        <w:trPr>
          <w:trHeight w:val="705"/>
        </w:trPr>
        <w:tc>
          <w:tcPr>
            <w:tcW w:w="10296" w:type="dxa"/>
            <w:gridSpan w:val="5"/>
            <w:shd w:val="clear" w:color="auto" w:fill="939F98"/>
          </w:tcPr>
          <w:p w:rsidR="005C203C" w:rsidRPr="00711881" w:rsidRDefault="005C203C" w:rsidP="005C203C">
            <w:pPr>
              <w:pStyle w:val="Heading2"/>
              <w:rPr>
                <w:lang w:val="en-US"/>
              </w:rPr>
            </w:pPr>
            <w:bookmarkStart w:id="5" w:name="_Toc338075868"/>
            <w:r>
              <w:rPr>
                <w:lang w:val="en-US"/>
              </w:rPr>
              <w:t>Scope history</w:t>
            </w:r>
            <w:bookmarkEnd w:id="5"/>
          </w:p>
        </w:tc>
      </w:tr>
      <w:tr w:rsidR="0056297B" w:rsidRPr="00391A57" w:rsidTr="00675332">
        <w:tc>
          <w:tcPr>
            <w:tcW w:w="1072" w:type="dxa"/>
            <w:shd w:val="clear" w:color="auto" w:fill="D9D9D9" w:themeFill="background1" w:themeFillShade="D9"/>
          </w:tcPr>
          <w:p w:rsidR="002131A6" w:rsidRPr="005C203C" w:rsidRDefault="002131A6" w:rsidP="005A6AE9">
            <w:pPr>
              <w:rPr>
                <w:rFonts w:cstheme="minorHAnsi"/>
                <w:b/>
                <w:color w:val="00AEEF"/>
                <w:lang w:val="en-US"/>
              </w:rPr>
            </w:pPr>
            <w:r w:rsidRPr="005C203C">
              <w:rPr>
                <w:rFonts w:cstheme="minorHAnsi"/>
                <w:b/>
                <w:color w:val="00AEEF"/>
                <w:lang w:val="en-US"/>
              </w:rPr>
              <w:t>Raised by</w:t>
            </w:r>
          </w:p>
        </w:tc>
        <w:tc>
          <w:tcPr>
            <w:tcW w:w="831" w:type="dxa"/>
            <w:shd w:val="clear" w:color="auto" w:fill="D9D9D9" w:themeFill="background1" w:themeFillShade="D9"/>
          </w:tcPr>
          <w:p w:rsidR="002131A6" w:rsidRPr="005C203C" w:rsidRDefault="002131A6" w:rsidP="005A6AE9">
            <w:pPr>
              <w:rPr>
                <w:rFonts w:cstheme="minorHAnsi"/>
                <w:b/>
                <w:color w:val="00AEEF"/>
                <w:lang w:val="en-US"/>
              </w:rPr>
            </w:pPr>
            <w:r w:rsidRPr="005C203C">
              <w:rPr>
                <w:rFonts w:cstheme="minorHAnsi"/>
                <w:b/>
                <w:color w:val="00AEEF"/>
                <w:lang w:val="en-US"/>
              </w:rPr>
              <w:t xml:space="preserve">In/Out </w:t>
            </w:r>
          </w:p>
        </w:tc>
        <w:tc>
          <w:tcPr>
            <w:tcW w:w="5720" w:type="dxa"/>
            <w:shd w:val="clear" w:color="auto" w:fill="D9D9D9" w:themeFill="background1" w:themeFillShade="D9"/>
          </w:tcPr>
          <w:p w:rsidR="002131A6" w:rsidRPr="005C203C" w:rsidRDefault="002131A6" w:rsidP="005A6AE9">
            <w:pPr>
              <w:rPr>
                <w:rFonts w:cstheme="minorHAnsi"/>
                <w:b/>
                <w:color w:val="00AEEF"/>
                <w:lang w:val="en-US"/>
              </w:rPr>
            </w:pPr>
            <w:r w:rsidRPr="005C203C">
              <w:rPr>
                <w:rFonts w:cstheme="minorHAnsi"/>
                <w:b/>
                <w:color w:val="00AEEF"/>
                <w:lang w:val="en-US"/>
              </w:rPr>
              <w:t>Description and impacts</w:t>
            </w:r>
          </w:p>
        </w:tc>
        <w:tc>
          <w:tcPr>
            <w:tcW w:w="1395" w:type="dxa"/>
            <w:shd w:val="clear" w:color="auto" w:fill="D9D9D9" w:themeFill="background1" w:themeFillShade="D9"/>
          </w:tcPr>
          <w:p w:rsidR="002131A6" w:rsidRPr="005C203C" w:rsidRDefault="00472CFD" w:rsidP="005A6AE9">
            <w:pPr>
              <w:rPr>
                <w:rFonts w:cstheme="minorHAnsi"/>
                <w:b/>
                <w:color w:val="00AEEF"/>
                <w:lang w:val="en-US"/>
              </w:rPr>
            </w:pPr>
            <w:r w:rsidRPr="005C203C">
              <w:rPr>
                <w:rFonts w:cstheme="minorHAnsi"/>
                <w:b/>
                <w:color w:val="00AEEF"/>
                <w:lang w:val="en-US"/>
              </w:rPr>
              <w:t>Validated</w:t>
            </w:r>
            <w:r w:rsidR="002131A6" w:rsidRPr="005C203C">
              <w:rPr>
                <w:rFonts w:cstheme="minorHAnsi"/>
                <w:b/>
                <w:color w:val="00AEEF"/>
                <w:lang w:val="en-US"/>
              </w:rPr>
              <w:t xml:space="preserve"> by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:rsidR="002131A6" w:rsidRPr="005C203C" w:rsidRDefault="002131A6" w:rsidP="005A6AE9">
            <w:pPr>
              <w:rPr>
                <w:rFonts w:cstheme="minorHAnsi"/>
                <w:b/>
                <w:color w:val="00AEEF"/>
                <w:lang w:val="en-US"/>
              </w:rPr>
            </w:pPr>
            <w:r w:rsidRPr="005C203C">
              <w:rPr>
                <w:rFonts w:cstheme="minorHAnsi"/>
                <w:b/>
                <w:color w:val="00AEEF"/>
                <w:lang w:val="en-US"/>
              </w:rPr>
              <w:t>Date</w:t>
            </w:r>
          </w:p>
        </w:tc>
      </w:tr>
      <w:tr w:rsidR="00675332" w:rsidRPr="00391A57" w:rsidTr="00675332">
        <w:tc>
          <w:tcPr>
            <w:tcW w:w="1072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IN</w:t>
            </w:r>
          </w:p>
        </w:tc>
        <w:tc>
          <w:tcPr>
            <w:tcW w:w="5720" w:type="dxa"/>
            <w:vAlign w:val="center"/>
          </w:tcPr>
          <w:p w:rsidR="00675332" w:rsidRPr="006E5067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Release Date in Release Details per Territory</w:t>
            </w:r>
          </w:p>
        </w:tc>
        <w:tc>
          <w:tcPr>
            <w:tcW w:w="1395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16/08/2012</w:t>
            </w:r>
          </w:p>
        </w:tc>
      </w:tr>
      <w:tr w:rsidR="00675332" w:rsidRPr="00391A57" w:rsidTr="00675332">
        <w:tc>
          <w:tcPr>
            <w:tcW w:w="1072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675332" w:rsidRPr="00B572D6" w:rsidRDefault="00E27F2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OUT</w:t>
            </w:r>
          </w:p>
        </w:tc>
        <w:tc>
          <w:tcPr>
            <w:tcW w:w="5720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Aggregator Rationalization</w:t>
            </w:r>
          </w:p>
        </w:tc>
        <w:tc>
          <w:tcPr>
            <w:tcW w:w="1395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675332" w:rsidRPr="00B572D6" w:rsidRDefault="00E27F2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10/09</w:t>
            </w:r>
            <w:r w:rsidR="00675332">
              <w:rPr>
                <w:rFonts w:cstheme="minorHAnsi"/>
                <w:color w:val="000000" w:themeColor="text1"/>
                <w:szCs w:val="22"/>
                <w:lang w:val="en-US"/>
              </w:rPr>
              <w:t>/2012</w:t>
            </w:r>
          </w:p>
        </w:tc>
      </w:tr>
      <w:tr w:rsidR="00675332" w:rsidRPr="00391A57" w:rsidTr="00675332">
        <w:tc>
          <w:tcPr>
            <w:tcW w:w="1072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IN</w:t>
            </w:r>
          </w:p>
        </w:tc>
        <w:tc>
          <w:tcPr>
            <w:tcW w:w="5720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Deal section optimization</w:t>
            </w:r>
          </w:p>
        </w:tc>
        <w:tc>
          <w:tcPr>
            <w:tcW w:w="1395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16/08/2012</w:t>
            </w:r>
          </w:p>
        </w:tc>
      </w:tr>
      <w:tr w:rsidR="00675332" w:rsidRPr="00391A57" w:rsidTr="00675332">
        <w:tc>
          <w:tcPr>
            <w:tcW w:w="1072" w:type="dxa"/>
            <w:vAlign w:val="center"/>
          </w:tcPr>
          <w:p w:rsidR="00675332" w:rsidRPr="004D090F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 w:rsidRPr="004D090F"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675332" w:rsidRPr="004D090F" w:rsidRDefault="004D090F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 w:rsidRPr="004D090F">
              <w:rPr>
                <w:rFonts w:cstheme="minorHAnsi"/>
                <w:color w:val="000000" w:themeColor="text1"/>
                <w:szCs w:val="22"/>
                <w:lang w:val="en-US"/>
              </w:rPr>
              <w:t>IN</w:t>
            </w:r>
          </w:p>
        </w:tc>
        <w:tc>
          <w:tcPr>
            <w:tcW w:w="5720" w:type="dxa"/>
            <w:vAlign w:val="center"/>
          </w:tcPr>
          <w:p w:rsidR="00675332" w:rsidRPr="004D090F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 w:rsidRPr="004D090F">
              <w:rPr>
                <w:rFonts w:cstheme="minorHAnsi"/>
                <w:color w:val="000000" w:themeColor="text1"/>
                <w:szCs w:val="22"/>
                <w:lang w:val="en-US"/>
              </w:rPr>
              <w:t>Resource Data section optimization</w:t>
            </w:r>
          </w:p>
        </w:tc>
        <w:tc>
          <w:tcPr>
            <w:tcW w:w="1395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16/08/2012</w:t>
            </w:r>
          </w:p>
        </w:tc>
      </w:tr>
      <w:tr w:rsidR="00675332" w:rsidRPr="00391A57" w:rsidTr="00675332">
        <w:tc>
          <w:tcPr>
            <w:tcW w:w="1072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OUT</w:t>
            </w:r>
          </w:p>
        </w:tc>
        <w:tc>
          <w:tcPr>
            <w:tcW w:w="5720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Release Data section optimization</w:t>
            </w:r>
          </w:p>
        </w:tc>
        <w:tc>
          <w:tcPr>
            <w:tcW w:w="1395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22/08/2012</w:t>
            </w:r>
          </w:p>
        </w:tc>
      </w:tr>
      <w:tr w:rsidR="00675332" w:rsidRPr="00391A57" w:rsidTr="00675332">
        <w:tc>
          <w:tcPr>
            <w:tcW w:w="1072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OUT</w:t>
            </w:r>
          </w:p>
        </w:tc>
        <w:tc>
          <w:tcPr>
            <w:tcW w:w="5720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Analyze and align with latest version of Release and Business profiles</w:t>
            </w:r>
          </w:p>
        </w:tc>
        <w:tc>
          <w:tcPr>
            <w:tcW w:w="1395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16/08/2012</w:t>
            </w:r>
          </w:p>
        </w:tc>
      </w:tr>
      <w:tr w:rsidR="00675332" w:rsidRPr="00391A57" w:rsidTr="00675332">
        <w:tc>
          <w:tcPr>
            <w:tcW w:w="1072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IN</w:t>
            </w:r>
          </w:p>
        </w:tc>
        <w:tc>
          <w:tcPr>
            <w:tcW w:w="5720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Update ERN header scheme location</w:t>
            </w:r>
          </w:p>
        </w:tc>
        <w:tc>
          <w:tcPr>
            <w:tcW w:w="1395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16/08/2012</w:t>
            </w:r>
          </w:p>
        </w:tc>
      </w:tr>
      <w:tr w:rsidR="00675332" w:rsidRPr="00391A57" w:rsidTr="00675332">
        <w:tc>
          <w:tcPr>
            <w:tcW w:w="1072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OUT</w:t>
            </w:r>
          </w:p>
        </w:tc>
        <w:tc>
          <w:tcPr>
            <w:tcW w:w="5720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Preview clip permission start</w:t>
            </w:r>
          </w:p>
        </w:tc>
        <w:tc>
          <w:tcPr>
            <w:tcW w:w="1395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22/08/2012</w:t>
            </w:r>
          </w:p>
        </w:tc>
      </w:tr>
      <w:tr w:rsidR="00675332" w:rsidRPr="00391A57" w:rsidTr="00675332">
        <w:tc>
          <w:tcPr>
            <w:tcW w:w="1072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IN</w:t>
            </w:r>
          </w:p>
        </w:tc>
        <w:tc>
          <w:tcPr>
            <w:tcW w:w="5720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Populate Monopoly resource in MIDI section</w:t>
            </w:r>
          </w:p>
        </w:tc>
        <w:tc>
          <w:tcPr>
            <w:tcW w:w="1395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16/08/2012</w:t>
            </w:r>
          </w:p>
        </w:tc>
      </w:tr>
      <w:tr w:rsidR="00675332" w:rsidRPr="00391A57" w:rsidTr="00675332">
        <w:tc>
          <w:tcPr>
            <w:tcW w:w="1072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675332" w:rsidRDefault="003B1C10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OUT</w:t>
            </w:r>
          </w:p>
        </w:tc>
        <w:tc>
          <w:tcPr>
            <w:tcW w:w="5720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 xml:space="preserve">Support </w:t>
            </w:r>
            <w:proofErr w:type="spellStart"/>
            <w:r>
              <w:rPr>
                <w:rFonts w:cstheme="minorHAnsi"/>
                <w:color w:val="000000" w:themeColor="text1"/>
                <w:szCs w:val="22"/>
                <w:lang w:val="en-US"/>
              </w:rPr>
              <w:t>Longform</w:t>
            </w:r>
            <w:proofErr w:type="spellEnd"/>
            <w:r>
              <w:rPr>
                <w:rFonts w:cstheme="minorHAnsi"/>
                <w:color w:val="000000" w:themeColor="text1"/>
                <w:szCs w:val="22"/>
                <w:lang w:val="en-US"/>
              </w:rPr>
              <w:t xml:space="preserve"> product type</w:t>
            </w:r>
          </w:p>
        </w:tc>
        <w:tc>
          <w:tcPr>
            <w:tcW w:w="1395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675332" w:rsidRPr="00B572D6" w:rsidRDefault="003B1C10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12/10</w:t>
            </w:r>
            <w:r w:rsidR="00675332">
              <w:rPr>
                <w:rFonts w:cstheme="minorHAnsi"/>
                <w:color w:val="000000" w:themeColor="text1"/>
                <w:szCs w:val="22"/>
                <w:lang w:val="en-US"/>
              </w:rPr>
              <w:t>/2012</w:t>
            </w:r>
          </w:p>
        </w:tc>
      </w:tr>
      <w:tr w:rsidR="00675332" w:rsidRPr="00391A57" w:rsidTr="00675332">
        <w:tc>
          <w:tcPr>
            <w:tcW w:w="1072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 xml:space="preserve">UMGI </w:t>
            </w:r>
          </w:p>
        </w:tc>
        <w:tc>
          <w:tcPr>
            <w:tcW w:w="831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IN</w:t>
            </w:r>
          </w:p>
        </w:tc>
        <w:tc>
          <w:tcPr>
            <w:tcW w:w="5720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XML Reader Tool compliancy</w:t>
            </w:r>
          </w:p>
        </w:tc>
        <w:tc>
          <w:tcPr>
            <w:tcW w:w="1395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A55FEF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22/08/2012</w:t>
            </w:r>
          </w:p>
        </w:tc>
      </w:tr>
      <w:tr w:rsidR="00A55FEF" w:rsidRPr="00391A57" w:rsidTr="00675332">
        <w:tc>
          <w:tcPr>
            <w:tcW w:w="1072" w:type="dxa"/>
            <w:vAlign w:val="center"/>
          </w:tcPr>
          <w:p w:rsidR="00A55FEF" w:rsidRDefault="00A55FEF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A55FEF" w:rsidRDefault="00A55FEF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IN</w:t>
            </w:r>
          </w:p>
        </w:tc>
        <w:tc>
          <w:tcPr>
            <w:tcW w:w="5720" w:type="dxa"/>
            <w:vAlign w:val="center"/>
          </w:tcPr>
          <w:p w:rsidR="00A55FEF" w:rsidRDefault="00A55FEF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Change of Classical Release mapping</w:t>
            </w:r>
          </w:p>
        </w:tc>
        <w:tc>
          <w:tcPr>
            <w:tcW w:w="1395" w:type="dxa"/>
            <w:vAlign w:val="center"/>
          </w:tcPr>
          <w:p w:rsidR="00A55FEF" w:rsidRDefault="00A55FEF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A55FEF" w:rsidRDefault="00A55FEF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12/09/2012</w:t>
            </w:r>
          </w:p>
        </w:tc>
      </w:tr>
      <w:tr w:rsidR="00A55FEF" w:rsidRPr="00391A57" w:rsidTr="00675332">
        <w:tc>
          <w:tcPr>
            <w:tcW w:w="1072" w:type="dxa"/>
            <w:vAlign w:val="center"/>
          </w:tcPr>
          <w:p w:rsidR="00A55FEF" w:rsidRDefault="00A55FEF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A55FEF" w:rsidRDefault="00977FE7" w:rsidP="00977FE7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OUT</w:t>
            </w:r>
          </w:p>
        </w:tc>
        <w:tc>
          <w:tcPr>
            <w:tcW w:w="5720" w:type="dxa"/>
            <w:vAlign w:val="center"/>
          </w:tcPr>
          <w:p w:rsidR="00A55FEF" w:rsidRDefault="00A55FEF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Include Product expiry information</w:t>
            </w:r>
          </w:p>
        </w:tc>
        <w:tc>
          <w:tcPr>
            <w:tcW w:w="1395" w:type="dxa"/>
            <w:vAlign w:val="center"/>
          </w:tcPr>
          <w:p w:rsidR="00A55FEF" w:rsidRDefault="00A55FEF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A55FEF" w:rsidRDefault="00977FE7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12/10</w:t>
            </w:r>
            <w:r w:rsidR="00A55FEF">
              <w:rPr>
                <w:rFonts w:cstheme="minorHAnsi"/>
                <w:color w:val="000000" w:themeColor="text1"/>
                <w:szCs w:val="22"/>
                <w:lang w:val="en-US"/>
              </w:rPr>
              <w:t>/2012</w:t>
            </w:r>
          </w:p>
        </w:tc>
      </w:tr>
      <w:tr w:rsidR="00675332" w:rsidRPr="00DE4A0C" w:rsidTr="001A6C6D">
        <w:trPr>
          <w:trHeight w:val="570"/>
        </w:trPr>
        <w:tc>
          <w:tcPr>
            <w:tcW w:w="10296" w:type="dxa"/>
            <w:gridSpan w:val="5"/>
            <w:shd w:val="clear" w:color="auto" w:fill="939F98"/>
          </w:tcPr>
          <w:p w:rsidR="00675332" w:rsidRPr="00DE4A0C" w:rsidRDefault="00675332" w:rsidP="001A6C6D">
            <w:pPr>
              <w:pStyle w:val="Heading2"/>
              <w:spacing w:before="120" w:after="120"/>
            </w:pPr>
            <w:bookmarkStart w:id="6" w:name="_Toc338075869"/>
            <w:r w:rsidRPr="00247D98">
              <w:t>Scope summary</w:t>
            </w:r>
            <w:bookmarkEnd w:id="6"/>
          </w:p>
        </w:tc>
      </w:tr>
      <w:tr w:rsidR="00675332" w:rsidRPr="007F45BB" w:rsidTr="00244E91">
        <w:trPr>
          <w:trHeight w:val="310"/>
        </w:trPr>
        <w:tc>
          <w:tcPr>
            <w:tcW w:w="10296" w:type="dxa"/>
            <w:gridSpan w:val="5"/>
          </w:tcPr>
          <w:p w:rsidR="00675332" w:rsidRPr="002035FA" w:rsidRDefault="00675332" w:rsidP="007942B5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The scope of this CR is to implement the latest version of DDEX Standard: ERN 3.5</w:t>
            </w:r>
          </w:p>
        </w:tc>
      </w:tr>
    </w:tbl>
    <w:p w:rsidR="00BD064A" w:rsidRPr="007F45BB" w:rsidRDefault="00BD064A">
      <w:pPr>
        <w:rPr>
          <w:color w:val="000000" w:themeColor="text1"/>
          <w:lang w:val="en-US"/>
        </w:rPr>
      </w:pPr>
    </w:p>
    <w:p w:rsidR="002131A6" w:rsidRDefault="002131A6">
      <w:pPr>
        <w:rPr>
          <w:lang w:val="en-US"/>
        </w:rPr>
      </w:pPr>
    </w:p>
    <w:p w:rsidR="00675332" w:rsidRDefault="00675332">
      <w:pPr>
        <w:rPr>
          <w:lang w:val="en-US"/>
        </w:rPr>
      </w:pPr>
    </w:p>
    <w:p w:rsidR="00675332" w:rsidRDefault="00675332">
      <w:pPr>
        <w:rPr>
          <w:lang w:val="en-US"/>
        </w:rPr>
      </w:pPr>
    </w:p>
    <w:p w:rsidR="00675332" w:rsidRDefault="00675332">
      <w:pPr>
        <w:rPr>
          <w:lang w:val="en-US"/>
        </w:rPr>
      </w:pPr>
    </w:p>
    <w:p w:rsidR="008B155C" w:rsidRDefault="008B155C">
      <w:pPr>
        <w:rPr>
          <w:lang w:val="en-US"/>
        </w:rPr>
      </w:pPr>
    </w:p>
    <w:p w:rsidR="008B155C" w:rsidRDefault="008B155C">
      <w:pPr>
        <w:rPr>
          <w:lang w:val="en-US"/>
        </w:rPr>
      </w:pPr>
    </w:p>
    <w:p w:rsidR="00675332" w:rsidRPr="00391A57" w:rsidRDefault="00675332">
      <w:pPr>
        <w:rPr>
          <w:lang w:val="en-US"/>
        </w:rPr>
      </w:pPr>
    </w:p>
    <w:p w:rsidR="002131A6" w:rsidRPr="00391A57" w:rsidRDefault="002131A6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96"/>
      </w:tblGrid>
      <w:tr w:rsidR="0004294F" w:rsidRPr="00391A57">
        <w:tc>
          <w:tcPr>
            <w:tcW w:w="10296" w:type="dxa"/>
            <w:tcBorders>
              <w:bottom w:val="single" w:sz="4" w:space="0" w:color="auto"/>
            </w:tcBorders>
          </w:tcPr>
          <w:p w:rsidR="0004294F" w:rsidRPr="00FA5BAF" w:rsidRDefault="00547B6B" w:rsidP="00FA5BAF">
            <w:pPr>
              <w:pStyle w:val="Heading1"/>
              <w:spacing w:before="120" w:after="120"/>
            </w:pPr>
            <w:bookmarkStart w:id="7" w:name="_Toc338075870"/>
            <w:r>
              <w:lastRenderedPageBreak/>
              <w:t>User stories</w:t>
            </w:r>
            <w:bookmarkEnd w:id="7"/>
          </w:p>
        </w:tc>
      </w:tr>
      <w:tr w:rsidR="0004294F" w:rsidRPr="00391A57" w:rsidTr="00342579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939F98"/>
            <w:vAlign w:val="center"/>
          </w:tcPr>
          <w:p w:rsidR="0004294F" w:rsidRPr="00FA5BAF" w:rsidRDefault="007D5C77" w:rsidP="00FA5BAF">
            <w:pPr>
              <w:pStyle w:val="Heading2"/>
              <w:spacing w:before="120" w:after="120"/>
            </w:pPr>
            <w:r w:rsidRPr="00391A57">
              <w:rPr>
                <w:rFonts w:cs="Arial"/>
                <w:lang w:val="en-US"/>
              </w:rPr>
              <w:br w:type="page"/>
            </w:r>
            <w:bookmarkStart w:id="8" w:name="_Toc338075871"/>
            <w:r w:rsidR="0085145A" w:rsidRPr="00FA5BAF">
              <w:t>User stories</w:t>
            </w:r>
            <w:r w:rsidR="00C73CEB">
              <w:t xml:space="preserve"> Summary</w:t>
            </w:r>
            <w:bookmarkEnd w:id="8"/>
          </w:p>
        </w:tc>
      </w:tr>
      <w:tr w:rsidR="0004294F" w:rsidRPr="00391A57">
        <w:tc>
          <w:tcPr>
            <w:tcW w:w="10296" w:type="dxa"/>
          </w:tcPr>
          <w:p w:rsidR="0096363D" w:rsidRDefault="0096363D" w:rsidP="009A600D">
            <w:pPr>
              <w:rPr>
                <w:rFonts w:cs="Arial"/>
                <w:szCs w:val="22"/>
                <w:lang w:val="en-US"/>
              </w:rPr>
            </w:pPr>
          </w:p>
          <w:tbl>
            <w:tblPr>
              <w:tblW w:w="10080" w:type="dxa"/>
              <w:jc w:val="center"/>
              <w:tblLook w:val="04A0" w:firstRow="1" w:lastRow="0" w:firstColumn="1" w:lastColumn="0" w:noHBand="0" w:noVBand="1"/>
            </w:tblPr>
            <w:tblGrid>
              <w:gridCol w:w="2410"/>
              <w:gridCol w:w="6095"/>
              <w:gridCol w:w="1575"/>
            </w:tblGrid>
            <w:tr w:rsidR="009A600D" w:rsidRPr="0096363D" w:rsidTr="00675332">
              <w:trPr>
                <w:trHeight w:val="289"/>
                <w:jc w:val="center"/>
              </w:trPr>
              <w:tc>
                <w:tcPr>
                  <w:tcW w:w="2410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D9D9D9" w:themeFill="background1" w:themeFillShade="D9"/>
                  <w:vAlign w:val="bottom"/>
                  <w:hideMark/>
                </w:tcPr>
                <w:p w:rsidR="009A600D" w:rsidRPr="0096363D" w:rsidRDefault="009A600D" w:rsidP="0096363D">
                  <w:pPr>
                    <w:rPr>
                      <w:rFonts w:ascii="Calibri" w:hAnsi="Calibri" w:cs="Calibri"/>
                      <w:b/>
                      <w:bCs/>
                      <w:color w:val="00AEEF"/>
                      <w:szCs w:val="22"/>
                      <w:lang w:val="en-US"/>
                    </w:rPr>
                  </w:pPr>
                  <w:r w:rsidRPr="0096363D">
                    <w:rPr>
                      <w:rFonts w:ascii="Calibri" w:hAnsi="Calibri" w:cs="Calibri"/>
                      <w:b/>
                      <w:bCs/>
                      <w:color w:val="00AEEF"/>
                      <w:szCs w:val="22"/>
                      <w:lang w:val="en-US"/>
                    </w:rPr>
                    <w:t>User Story Id</w:t>
                  </w:r>
                </w:p>
              </w:tc>
              <w:tc>
                <w:tcPr>
                  <w:tcW w:w="609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D9D9D9" w:themeFill="background1" w:themeFillShade="D9"/>
                  <w:vAlign w:val="bottom"/>
                  <w:hideMark/>
                </w:tcPr>
                <w:p w:rsidR="009A600D" w:rsidRPr="0096363D" w:rsidRDefault="009A600D" w:rsidP="0096363D">
                  <w:pPr>
                    <w:rPr>
                      <w:rFonts w:ascii="Calibri" w:hAnsi="Calibri" w:cs="Calibri"/>
                      <w:b/>
                      <w:bCs/>
                      <w:color w:val="00AEEF"/>
                      <w:szCs w:val="22"/>
                      <w:lang w:val="en-US"/>
                    </w:rPr>
                  </w:pPr>
                  <w:r w:rsidRPr="0096363D">
                    <w:rPr>
                      <w:rFonts w:ascii="Calibri" w:hAnsi="Calibri" w:cs="Calibri"/>
                      <w:b/>
                      <w:bCs/>
                      <w:color w:val="00AEEF"/>
                      <w:szCs w:val="22"/>
                      <w:lang w:val="en-US"/>
                    </w:rPr>
                    <w:t>Description</w:t>
                  </w:r>
                </w:p>
              </w:tc>
              <w:tc>
                <w:tcPr>
                  <w:tcW w:w="157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D9D9D9" w:themeFill="background1" w:themeFillShade="D9"/>
                </w:tcPr>
                <w:p w:rsidR="009A600D" w:rsidRPr="00C20CF9" w:rsidRDefault="009A600D" w:rsidP="0096363D">
                  <w:pPr>
                    <w:rPr>
                      <w:rFonts w:ascii="Calibri" w:hAnsi="Calibri" w:cs="Calibri"/>
                      <w:b/>
                      <w:bCs/>
                      <w:color w:val="00AEEF"/>
                      <w:szCs w:val="22"/>
                      <w:lang w:val="en-US"/>
                    </w:rPr>
                  </w:pPr>
                  <w:r w:rsidRPr="00C20CF9">
                    <w:rPr>
                      <w:rFonts w:ascii="Calibri" w:hAnsi="Calibri" w:cs="Calibri"/>
                      <w:b/>
                      <w:bCs/>
                      <w:color w:val="00AEEF"/>
                      <w:szCs w:val="22"/>
                      <w:lang w:val="en-US"/>
                    </w:rPr>
                    <w:t>Scenario Id</w:t>
                  </w:r>
                </w:p>
              </w:tc>
            </w:tr>
            <w:tr w:rsidR="00675332" w:rsidRPr="007F45BB" w:rsidTr="00675332">
              <w:trPr>
                <w:trHeight w:val="287"/>
                <w:jc w:val="center"/>
              </w:trPr>
              <w:tc>
                <w:tcPr>
                  <w:tcW w:w="2410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675332" w:rsidRPr="00C1339B" w:rsidRDefault="00675332" w:rsidP="009671C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 w:rsidRPr="00C1339B">
                    <w:rPr>
                      <w:lang w:val="en-US"/>
                    </w:rPr>
                    <w:t>UMCHANGE-375_US_1</w:t>
                  </w:r>
                </w:p>
              </w:tc>
              <w:tc>
                <w:tcPr>
                  <w:tcW w:w="609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675332" w:rsidRPr="006A4834" w:rsidRDefault="00D81BF1" w:rsidP="009671CD">
                  <w:pPr>
                    <w:rPr>
                      <w:highlight w:val="yellow"/>
                      <w:lang w:val="en-US"/>
                    </w:rPr>
                  </w:pPr>
                  <w:r>
                    <w:rPr>
                      <w:color w:val="000000" w:themeColor="text1"/>
                      <w:lang w:val="en-US"/>
                    </w:rPr>
                    <w:t xml:space="preserve">Export Territory </w:t>
                  </w:r>
                  <w:r w:rsidRPr="009671CD">
                    <w:rPr>
                      <w:color w:val="000000" w:themeColor="text1"/>
                      <w:lang w:val="en-US"/>
                    </w:rPr>
                    <w:t>Release Date in Release Details by Territory</w:t>
                  </w:r>
                </w:p>
              </w:tc>
              <w:tc>
                <w:tcPr>
                  <w:tcW w:w="157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</w:tcPr>
                <w:p w:rsidR="00675332" w:rsidRPr="007F45BB" w:rsidRDefault="000D5791" w:rsidP="0096363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US1</w:t>
                  </w:r>
                </w:p>
              </w:tc>
            </w:tr>
            <w:tr w:rsidR="00675332" w:rsidRPr="007F45BB" w:rsidTr="00675332">
              <w:trPr>
                <w:trHeight w:val="287"/>
                <w:jc w:val="center"/>
              </w:trPr>
              <w:tc>
                <w:tcPr>
                  <w:tcW w:w="2410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675332" w:rsidRPr="00C1339B" w:rsidRDefault="00675332" w:rsidP="009671CD">
                  <w:pPr>
                    <w:rPr>
                      <w:rFonts w:cstheme="minorHAnsi"/>
                      <w:color w:val="000000" w:themeColor="text1"/>
                      <w:szCs w:val="22"/>
                    </w:rPr>
                  </w:pPr>
                  <w:r w:rsidRPr="00C1339B">
                    <w:rPr>
                      <w:lang w:val="en-US"/>
                    </w:rPr>
                    <w:t>UMCHANGE-375_US_2</w:t>
                  </w:r>
                </w:p>
              </w:tc>
              <w:tc>
                <w:tcPr>
                  <w:tcW w:w="609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675332" w:rsidRPr="006A4834" w:rsidRDefault="00B87436" w:rsidP="009671CD">
                  <w:pPr>
                    <w:rPr>
                      <w:highlight w:val="yellow"/>
                    </w:rPr>
                  </w:pPr>
                  <w:r w:rsidRPr="00B87436">
                    <w:rPr>
                      <w:lang w:val="en-US"/>
                    </w:rPr>
                    <w:t>Group Territories with identical Deals within one Deal</w:t>
                  </w:r>
                </w:p>
              </w:tc>
              <w:tc>
                <w:tcPr>
                  <w:tcW w:w="157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</w:tcPr>
                <w:p w:rsidR="00675332" w:rsidRPr="007F45BB" w:rsidRDefault="000D5791" w:rsidP="0096363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US2 – US3 – US4 – US5</w:t>
                  </w:r>
                </w:p>
              </w:tc>
            </w:tr>
            <w:tr w:rsidR="00675332" w:rsidRPr="007F45BB" w:rsidTr="00675332">
              <w:trPr>
                <w:trHeight w:val="287"/>
                <w:jc w:val="center"/>
              </w:trPr>
              <w:tc>
                <w:tcPr>
                  <w:tcW w:w="2410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675332" w:rsidRPr="00C1339B" w:rsidRDefault="00675332" w:rsidP="009671C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 w:rsidRPr="00C1339B">
                    <w:rPr>
                      <w:lang w:val="en-US"/>
                    </w:rPr>
                    <w:t>UMCHANGE-375_US_</w:t>
                  </w:r>
                  <w:r w:rsidR="00FA62FC">
                    <w:rPr>
                      <w:lang w:val="en-US"/>
                    </w:rPr>
                    <w:t>3</w:t>
                  </w:r>
                </w:p>
              </w:tc>
              <w:tc>
                <w:tcPr>
                  <w:tcW w:w="609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675332" w:rsidRPr="006A4834" w:rsidRDefault="00B87436" w:rsidP="009671CD">
                  <w:pPr>
                    <w:rPr>
                      <w:highlight w:val="yellow"/>
                      <w:lang w:val="en-US"/>
                    </w:rPr>
                  </w:pPr>
                  <w:r w:rsidRPr="00B87436">
                    <w:rPr>
                      <w:lang w:val="en-US"/>
                    </w:rPr>
                    <w:t>Reduce localization of Resource metadata</w:t>
                  </w:r>
                </w:p>
              </w:tc>
              <w:tc>
                <w:tcPr>
                  <w:tcW w:w="157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</w:tcPr>
                <w:p w:rsidR="00675332" w:rsidRPr="007F45BB" w:rsidRDefault="000D5791" w:rsidP="0096363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US6 – US7</w:t>
                  </w:r>
                </w:p>
              </w:tc>
            </w:tr>
            <w:tr w:rsidR="00675332" w:rsidRPr="007F45BB" w:rsidTr="00675332">
              <w:trPr>
                <w:trHeight w:val="287"/>
                <w:jc w:val="center"/>
              </w:trPr>
              <w:tc>
                <w:tcPr>
                  <w:tcW w:w="2410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675332" w:rsidRPr="00C1339B" w:rsidRDefault="00675332" w:rsidP="009671C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 w:rsidRPr="00C1339B">
                    <w:rPr>
                      <w:lang w:val="en-US"/>
                    </w:rPr>
                    <w:t>UMCHANGE-375_US_</w:t>
                  </w:r>
                  <w:r w:rsidR="00FA62FC">
                    <w:rPr>
                      <w:lang w:val="en-US"/>
                    </w:rPr>
                    <w:t>4</w:t>
                  </w:r>
                </w:p>
              </w:tc>
              <w:tc>
                <w:tcPr>
                  <w:tcW w:w="609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675332" w:rsidRPr="006A4834" w:rsidRDefault="00B87436" w:rsidP="009671CD">
                  <w:pPr>
                    <w:rPr>
                      <w:highlight w:val="yellow"/>
                      <w:lang w:val="en-US"/>
                    </w:rPr>
                  </w:pPr>
                  <w:r w:rsidRPr="00B87436">
                    <w:rPr>
                      <w:lang w:val="en-US"/>
                    </w:rPr>
                    <w:t>Export full version of Schema Location</w:t>
                  </w:r>
                </w:p>
              </w:tc>
              <w:tc>
                <w:tcPr>
                  <w:tcW w:w="157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</w:tcPr>
                <w:p w:rsidR="00675332" w:rsidRPr="007F45BB" w:rsidRDefault="000D5791" w:rsidP="0096363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US8</w:t>
                  </w:r>
                </w:p>
              </w:tc>
            </w:tr>
            <w:tr w:rsidR="00675332" w:rsidRPr="007F45BB" w:rsidTr="00675332">
              <w:trPr>
                <w:trHeight w:val="287"/>
                <w:jc w:val="center"/>
              </w:trPr>
              <w:tc>
                <w:tcPr>
                  <w:tcW w:w="2410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675332" w:rsidRPr="00C1339B" w:rsidRDefault="00675332" w:rsidP="009671C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UMCHANGE-375_US_</w:t>
                  </w:r>
                  <w:r w:rsidR="00FA62FC">
                    <w:rPr>
                      <w:lang w:val="en-US"/>
                    </w:rPr>
                    <w:t>5</w:t>
                  </w:r>
                </w:p>
              </w:tc>
              <w:tc>
                <w:tcPr>
                  <w:tcW w:w="609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675332" w:rsidRPr="006A4834" w:rsidRDefault="00B87436" w:rsidP="009671CD">
                  <w:pPr>
                    <w:rPr>
                      <w:highlight w:val="yellow"/>
                      <w:lang w:val="en-US"/>
                    </w:rPr>
                  </w:pPr>
                  <w:r w:rsidRPr="00B87436">
                    <w:rPr>
                      <w:lang w:val="en-US"/>
                    </w:rPr>
                    <w:t>Export Monopoly resources as Midi files</w:t>
                  </w:r>
                </w:p>
              </w:tc>
              <w:tc>
                <w:tcPr>
                  <w:tcW w:w="157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</w:tcPr>
                <w:p w:rsidR="00675332" w:rsidRPr="007F45BB" w:rsidRDefault="000D5791" w:rsidP="0096363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US9</w:t>
                  </w:r>
                </w:p>
              </w:tc>
            </w:tr>
            <w:tr w:rsidR="00675332" w:rsidRPr="007F45BB" w:rsidTr="00675332">
              <w:trPr>
                <w:trHeight w:val="287"/>
                <w:jc w:val="center"/>
              </w:trPr>
              <w:tc>
                <w:tcPr>
                  <w:tcW w:w="2410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675332" w:rsidRPr="00C1339B" w:rsidRDefault="00675332" w:rsidP="009671C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UMCHANGE-375_US_</w:t>
                  </w:r>
                  <w:r w:rsidR="003B1C10">
                    <w:rPr>
                      <w:lang w:val="en-US"/>
                    </w:rPr>
                    <w:t>6</w:t>
                  </w:r>
                </w:p>
              </w:tc>
              <w:tc>
                <w:tcPr>
                  <w:tcW w:w="609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675332" w:rsidRDefault="00B87436" w:rsidP="009671CD">
                  <w:pPr>
                    <w:rPr>
                      <w:lang w:val="en-US"/>
                    </w:rPr>
                  </w:pPr>
                  <w:r w:rsidRPr="00B87436">
                    <w:rPr>
                      <w:lang w:val="en-US"/>
                    </w:rPr>
                    <w:t>A user opens a DDEX ERN 3.5 message using the XML released tool</w:t>
                  </w:r>
                </w:p>
              </w:tc>
              <w:tc>
                <w:tcPr>
                  <w:tcW w:w="157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</w:tcPr>
                <w:p w:rsidR="00675332" w:rsidRPr="007F45BB" w:rsidRDefault="000D5791" w:rsidP="0096363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US10</w:t>
                  </w:r>
                </w:p>
              </w:tc>
            </w:tr>
            <w:tr w:rsidR="004C0D53" w:rsidRPr="007F45BB" w:rsidTr="00675332">
              <w:trPr>
                <w:trHeight w:val="287"/>
                <w:jc w:val="center"/>
              </w:trPr>
              <w:tc>
                <w:tcPr>
                  <w:tcW w:w="2410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4C0D53" w:rsidRPr="00C1339B" w:rsidRDefault="004C0D53" w:rsidP="004C0D5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UMCHANGE-375_US_</w:t>
                  </w:r>
                  <w:r w:rsidR="003B1C10">
                    <w:rPr>
                      <w:lang w:val="en-US"/>
                    </w:rPr>
                    <w:t>7</w:t>
                  </w:r>
                </w:p>
              </w:tc>
              <w:tc>
                <w:tcPr>
                  <w:tcW w:w="609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4C0D53" w:rsidRDefault="004C0D53" w:rsidP="009671CD">
                  <w:pPr>
                    <w:rPr>
                      <w:lang w:val="en-US"/>
                    </w:rPr>
                  </w:pPr>
                  <w:r>
                    <w:rPr>
                      <w:color w:val="000000" w:themeColor="text1"/>
                      <w:lang w:val="en-US"/>
                    </w:rPr>
                    <w:t xml:space="preserve">Support Classical Album products as </w:t>
                  </w:r>
                  <w:proofErr w:type="spellStart"/>
                  <w:r>
                    <w:rPr>
                      <w:color w:val="000000" w:themeColor="text1"/>
                      <w:lang w:val="en-US"/>
                    </w:rPr>
                    <w:t>ReleaseType</w:t>
                  </w:r>
                  <w:proofErr w:type="spellEnd"/>
                </w:p>
              </w:tc>
              <w:tc>
                <w:tcPr>
                  <w:tcW w:w="157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</w:tcPr>
                <w:p w:rsidR="004C0D53" w:rsidRPr="007F45BB" w:rsidRDefault="000D5791" w:rsidP="0096363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US11</w:t>
                  </w:r>
                </w:p>
              </w:tc>
            </w:tr>
            <w:tr w:rsidR="00C06854" w:rsidRPr="007F45BB" w:rsidTr="00675332">
              <w:trPr>
                <w:trHeight w:val="287"/>
                <w:jc w:val="center"/>
              </w:trPr>
              <w:tc>
                <w:tcPr>
                  <w:tcW w:w="2410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C06854" w:rsidRPr="00956E00" w:rsidRDefault="00C06854" w:rsidP="00977FE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UMCHANGE-375_US_</w:t>
                  </w:r>
                  <w:r w:rsidR="00977FE7">
                    <w:rPr>
                      <w:lang w:val="en-US"/>
                    </w:rPr>
                    <w:t>8</w:t>
                  </w:r>
                </w:p>
              </w:tc>
              <w:tc>
                <w:tcPr>
                  <w:tcW w:w="609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C06854" w:rsidRDefault="00C06854" w:rsidP="00C06854">
                  <w:pPr>
                    <w:rPr>
                      <w:color w:val="000000" w:themeColor="text1"/>
                      <w:lang w:val="en-US"/>
                    </w:rPr>
                  </w:pPr>
                  <w:r>
                    <w:rPr>
                      <w:color w:val="000000" w:themeColor="text1"/>
                      <w:lang w:val="en-US"/>
                    </w:rPr>
                    <w:t>Export Rights Controller Start Date in Sound Recording Details By Territory</w:t>
                  </w:r>
                </w:p>
              </w:tc>
              <w:tc>
                <w:tcPr>
                  <w:tcW w:w="157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</w:tcPr>
                <w:p w:rsidR="00C06854" w:rsidRPr="007F45BB" w:rsidRDefault="00C14E22" w:rsidP="0096363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US1</w:t>
                  </w:r>
                </w:p>
              </w:tc>
            </w:tr>
            <w:tr w:rsidR="00EB5499" w:rsidRPr="007F45BB" w:rsidTr="00675332">
              <w:trPr>
                <w:trHeight w:val="287"/>
                <w:jc w:val="center"/>
              </w:trPr>
              <w:tc>
                <w:tcPr>
                  <w:tcW w:w="2410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EB5499" w:rsidRDefault="00EB5499" w:rsidP="00977FE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UMCHANGE-375_US_9</w:t>
                  </w:r>
                </w:p>
              </w:tc>
              <w:tc>
                <w:tcPr>
                  <w:tcW w:w="609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EB5499" w:rsidRDefault="00EB5499" w:rsidP="00C06854">
                  <w:pPr>
                    <w:rPr>
                      <w:color w:val="000000" w:themeColor="text1"/>
                      <w:lang w:val="en-US"/>
                    </w:rPr>
                  </w:pPr>
                  <w:r>
                    <w:rPr>
                      <w:color w:val="000000" w:themeColor="text1"/>
                      <w:lang w:val="en-US"/>
                    </w:rPr>
                    <w:t xml:space="preserve">Export </w:t>
                  </w:r>
                  <w:proofErr w:type="spellStart"/>
                  <w:r>
                    <w:rPr>
                      <w:color w:val="000000" w:themeColor="text1"/>
                      <w:lang w:val="en-US"/>
                    </w:rPr>
                    <w:t>IsBackfill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 xml:space="preserve"> tag</w:t>
                  </w:r>
                </w:p>
              </w:tc>
              <w:tc>
                <w:tcPr>
                  <w:tcW w:w="157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</w:tcPr>
                <w:p w:rsidR="00EB5499" w:rsidRDefault="00EB5499" w:rsidP="0096363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US12</w:t>
                  </w:r>
                </w:p>
              </w:tc>
            </w:tr>
          </w:tbl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977FE7" w:rsidRDefault="00977FE7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977FE7" w:rsidRDefault="00977FE7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977FE7" w:rsidRDefault="00977FE7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977FE7" w:rsidRDefault="00977FE7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977FE7" w:rsidRDefault="00977FE7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977FE7" w:rsidRDefault="00977FE7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96363D" w:rsidRPr="00BE4FD4" w:rsidRDefault="00A1120F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  <w:r w:rsidRPr="00A1120F">
              <w:rPr>
                <w:rFonts w:cs="Arial"/>
                <w:color w:val="000000" w:themeColor="text1"/>
                <w:szCs w:val="22"/>
                <w:lang w:val="en-US"/>
              </w:rPr>
              <w:lastRenderedPageBreak/>
              <w:tab/>
            </w:r>
            <w:r w:rsidRPr="00A1120F">
              <w:rPr>
                <w:rFonts w:cs="Arial"/>
                <w:color w:val="000000" w:themeColor="text1"/>
                <w:szCs w:val="22"/>
                <w:lang w:val="en-US"/>
              </w:rPr>
              <w:tab/>
            </w:r>
          </w:p>
        </w:tc>
      </w:tr>
      <w:tr w:rsidR="00D16932" w:rsidRPr="00391A57" w:rsidTr="00D16932">
        <w:tc>
          <w:tcPr>
            <w:tcW w:w="10296" w:type="dxa"/>
            <w:shd w:val="clear" w:color="auto" w:fill="939F98"/>
          </w:tcPr>
          <w:p w:rsidR="00D16932" w:rsidRPr="00EC1304" w:rsidRDefault="00CC34F8" w:rsidP="002333C6">
            <w:pPr>
              <w:pStyle w:val="Heading2"/>
              <w:spacing w:before="120" w:after="120"/>
              <w:rPr>
                <w:szCs w:val="22"/>
              </w:rPr>
            </w:pPr>
            <w:bookmarkStart w:id="9" w:name="_Toc338075872"/>
            <w:r w:rsidRPr="00EC1304">
              <w:rPr>
                <w:rFonts w:cstheme="minorHAnsi"/>
                <w:lang w:val="en-US"/>
              </w:rPr>
              <w:lastRenderedPageBreak/>
              <w:t>current DSC logic</w:t>
            </w:r>
            <w:bookmarkEnd w:id="9"/>
          </w:p>
        </w:tc>
      </w:tr>
      <w:tr w:rsidR="00F57A4A" w:rsidRPr="00391A57" w:rsidTr="008D62F1">
        <w:trPr>
          <w:trHeight w:val="826"/>
        </w:trPr>
        <w:tc>
          <w:tcPr>
            <w:tcW w:w="10296" w:type="dxa"/>
          </w:tcPr>
          <w:p w:rsidR="00F57A4A" w:rsidRPr="007D5A5B" w:rsidRDefault="003E44F9" w:rsidP="00C66F67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 w:themeColor="text1"/>
                <w:lang w:val="en-US"/>
              </w:rPr>
            </w:pPr>
            <w:r w:rsidRPr="007D5A5B">
              <w:rPr>
                <w:rFonts w:cstheme="minorHAnsi"/>
                <w:color w:val="000000" w:themeColor="text1"/>
                <w:lang w:val="en-US"/>
              </w:rPr>
              <w:t>Currently, the implemented DDEX plugin is DDEX ERN 3.3</w:t>
            </w:r>
          </w:p>
          <w:p w:rsidR="00EE03D6" w:rsidRDefault="00AB53BE" w:rsidP="00C66F67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 w:themeColor="text1"/>
                <w:lang w:val="en-US"/>
              </w:rPr>
            </w:pPr>
            <w:r w:rsidRPr="007D5A5B">
              <w:rPr>
                <w:rFonts w:cstheme="minorHAnsi"/>
                <w:color w:val="000000" w:themeColor="text1"/>
                <w:lang w:val="en-US"/>
              </w:rPr>
              <w:t xml:space="preserve">No release date </w:t>
            </w:r>
            <w:r w:rsidR="00CA027C" w:rsidRPr="007D5A5B">
              <w:rPr>
                <w:rFonts w:cstheme="minorHAnsi"/>
                <w:color w:val="000000" w:themeColor="text1"/>
                <w:lang w:val="en-US"/>
              </w:rPr>
              <w:t xml:space="preserve">by territory </w:t>
            </w:r>
            <w:r w:rsidR="00B525D1">
              <w:rPr>
                <w:rFonts w:cstheme="minorHAnsi"/>
                <w:color w:val="000000" w:themeColor="text1"/>
                <w:lang w:val="en-US"/>
              </w:rPr>
              <w:t>is provided</w:t>
            </w:r>
          </w:p>
          <w:p w:rsidR="00B525D1" w:rsidRDefault="00B525D1" w:rsidP="00C66F67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All fields are repeated for each territory in Resource data section</w:t>
            </w:r>
          </w:p>
          <w:p w:rsidR="00E06B17" w:rsidRDefault="00E06B17" w:rsidP="00C66F67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 w:themeColor="text1"/>
                <w:lang w:val="en-US"/>
              </w:rPr>
            </w:pPr>
            <w:r w:rsidRPr="007D5A5B">
              <w:rPr>
                <w:rFonts w:cstheme="minorHAnsi"/>
                <w:color w:val="000000" w:themeColor="text1"/>
                <w:lang w:val="en-US"/>
              </w:rPr>
              <w:t>A deal section is created for each territory even if multiple territories share the same deal and star</w:t>
            </w:r>
            <w:r w:rsidR="00B525D1">
              <w:rPr>
                <w:rFonts w:cstheme="minorHAnsi"/>
                <w:color w:val="000000" w:themeColor="text1"/>
                <w:lang w:val="en-US"/>
              </w:rPr>
              <w:t>t date</w:t>
            </w:r>
          </w:p>
          <w:p w:rsidR="00E06B17" w:rsidRDefault="00E06B17" w:rsidP="00F57A4A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E06B17" w:rsidRPr="00D21CF3" w:rsidRDefault="00E06B17" w:rsidP="00F57A4A">
            <w:pPr>
              <w:rPr>
                <w:rFonts w:cstheme="minorHAnsi"/>
                <w:color w:val="000000" w:themeColor="text1"/>
                <w:u w:val="single"/>
                <w:lang w:val="en-US"/>
              </w:rPr>
            </w:pPr>
            <w:r w:rsidRPr="00D21CF3">
              <w:rPr>
                <w:rFonts w:cstheme="minorHAnsi"/>
                <w:color w:val="000000" w:themeColor="text1"/>
                <w:u w:val="single"/>
                <w:lang w:val="en-US"/>
              </w:rPr>
              <w:t>Example:</w:t>
            </w:r>
          </w:p>
          <w:p w:rsidR="00E06B17" w:rsidRDefault="008C0319" w:rsidP="008C0319">
            <w:pPr>
              <w:jc w:val="center"/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noProof/>
                <w:color w:val="000000" w:themeColor="text1"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553D9795" wp14:editId="36ED05F9">
                      <wp:extent cx="6286500" cy="5143500"/>
                      <wp:effectExtent l="0" t="0" r="19050" b="19050"/>
                      <wp:docPr id="6" name="Rounded 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0" cy="51435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1231C" w:rsidRPr="00521DFA" w:rsidRDefault="00B1231C" w:rsidP="008118D8">
                                  <w:pPr>
                                    <w:ind w:left="567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&lt;Deal&gt;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DealReference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&gt;DEFAULT&lt;/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DealReference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DealTerms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CommercialModelType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highlight w:val="yellow"/>
                                      <w:lang w:val="en-US"/>
                                    </w:rPr>
                                    <w:t>PayAsYouGoModel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CommercialModelType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&lt;Usage&gt;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UseType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highlight w:val="green"/>
                                      <w:lang w:val="en-US"/>
                                    </w:rPr>
                                    <w:t>ConditionalDownload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UseType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ind w:left="1276" w:hanging="127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DistributionChannelType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UserDefinedValue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="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highlight w:val="cyan"/>
                                      <w:lang w:val="en-US"/>
                                    </w:rPr>
                                    <w:t>Mobile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" Namespace="PA-DPIDA-2012031302- R"&gt;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UserDefined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DistributionChannelType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&lt;/Usage&gt;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&gt;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highlight w:val="magenta"/>
                                      <w:lang w:val="fr-FR"/>
                                    </w:rPr>
                                    <w:t>SE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PriceInformation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 xml:space="preserve">                        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PriceType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Namespace="PA-DPIDA-2012031302-R"&gt;TP&lt;/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PriceType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PriceInformation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ValidityPeriod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StartDate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&gt;2012-04-05Z&lt;/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StartDate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ValidityPeriod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DealTerms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&lt;/Deal&gt;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&lt;Deal&gt;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DealReference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&gt;DEFAULT&lt;/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DealReference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DealTerms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CommercialModelType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highlight w:val="yellow"/>
                                      <w:lang w:val="en-US"/>
                                    </w:rPr>
                                    <w:t>PayAsYouGoModel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CommercialModelType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&lt;Usage&gt;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UseType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highlight w:val="green"/>
                                      <w:lang w:val="en-US"/>
                                    </w:rPr>
                                    <w:t>ConditionalDownload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UseType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ind w:left="1276" w:hanging="127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DistributionChannelType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UserDefinedValue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="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highlight w:val="cyan"/>
                                      <w:lang w:val="en-US"/>
                                    </w:rPr>
                                    <w:t>Mobile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" Namespace="PA-DPIDA-2012031302-R"&gt;UserDefined&lt;/DistributionChannelType&gt;</w:t>
                                  </w:r>
                                </w:p>
                                <w:p w:rsidR="00B1231C" w:rsidRPr="00E27F22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</w:t>
                                  </w:r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&lt;/Usage&gt;</w:t>
                                  </w:r>
                                </w:p>
                                <w:p w:rsidR="00B1231C" w:rsidRPr="00E27F22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</w:pPr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&gt;</w:t>
                                  </w:r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highlight w:val="red"/>
                                      <w:lang w:val="fr-FR"/>
                                    </w:rPr>
                                    <w:t>GB</w:t>
                                  </w:r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&lt;/</w:t>
                                  </w:r>
                                  <w:proofErr w:type="spellStart"/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&gt;</w:t>
                                  </w:r>
                                </w:p>
                                <w:p w:rsidR="00B1231C" w:rsidRPr="00E27F22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</w:pPr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PriceInformation</w:t>
                                  </w:r>
                                  <w:proofErr w:type="spellEnd"/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 xml:space="preserve">                        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PriceType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Namespace="PA-DPIDA-2012031302-R"&gt;TP&lt;/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PriceType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PriceInformation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ValidityPeriod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StartDate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&gt;2012-04-05Z&lt;/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StartDate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ValidityPeriod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DealTerms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8118D8">
                                  <w:pPr>
                                    <w:ind w:left="567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&lt;/Deal&gt;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6" o:spid="_x0000_s1026" style="width:495pt;height:4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" fillcolor="#dbe5f1 [660]" strokecolor="#95b3d7 [1940]" strokeweight="2pt">
                      <v:textbox>
                        <w:txbxContent>
                          <w:p w:rsidR="00B1231C" w:rsidRPr="00521DFA" w:rsidRDefault="00B1231C" w:rsidP="008118D8">
                            <w:pPr>
                              <w:ind w:left="567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&lt;Deal&gt;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DealReference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&gt;DEFAULT&lt;/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DealReference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DealTerms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CommercialModelType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highlight w:val="yellow"/>
                                <w:lang w:val="en-US"/>
                              </w:rPr>
                              <w:t>PayAsYouGoModel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CommercialModelType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&lt;Usage&gt;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UseType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highlight w:val="green"/>
                                <w:lang w:val="en-US"/>
                              </w:rPr>
                              <w:t>ConditionalDownload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UseType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8C0319">
                            <w:pPr>
                              <w:ind w:left="1276" w:hanging="127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DistributionChannelType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UserDefinedValue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highlight w:val="cyan"/>
                                <w:lang w:val="en-US"/>
                              </w:rPr>
                              <w:t>Mobile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" Namespace="PA-DPIDA-2012031302- R"&gt;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UserDefined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DistributionChannelType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&lt;/Usage&gt;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&gt;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highlight w:val="magenta"/>
                                <w:lang w:val="fr-FR"/>
                              </w:rPr>
                              <w:t>SE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PriceInformation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 xml:space="preserve">                        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PriceType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Namespace="PA-DPIDA-2012031302-R"&gt;TP&lt;/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PriceType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PriceInformation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ValidityPeriod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StartDate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&gt;2012-04-05Z&lt;/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StartDate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ValidityPeriod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DealTerms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&lt;/Deal&gt;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&lt;Deal&gt;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DealReference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&gt;DEFAULT&lt;/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DealReference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DealTerms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CommercialModelType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highlight w:val="yellow"/>
                                <w:lang w:val="en-US"/>
                              </w:rPr>
                              <w:t>PayAsYouGoModel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CommercialModelType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&lt;Usage&gt;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UseType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highlight w:val="green"/>
                                <w:lang w:val="en-US"/>
                              </w:rPr>
                              <w:t>ConditionalDownload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UseType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8C0319">
                            <w:pPr>
                              <w:ind w:left="1276" w:hanging="127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DistributionChannelType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UserDefinedValue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highlight w:val="cyan"/>
                                <w:lang w:val="en-US"/>
                              </w:rPr>
                              <w:t>Mobile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" Namespace="PA-DPIDA-2012031302-R"&gt;UserDefined&lt;/DistributionChannelType&gt;</w:t>
                            </w:r>
                          </w:p>
                          <w:p w:rsidR="00B1231C" w:rsidRPr="00E27F22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&lt;/Usage&gt;</w:t>
                            </w:r>
                          </w:p>
                          <w:p w:rsidR="00B1231C" w:rsidRPr="00E27F22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 xml:space="preserve">                    &lt;</w:t>
                            </w:r>
                            <w:proofErr w:type="spellStart"/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&gt;</w:t>
                            </w:r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highlight w:val="red"/>
                                <w:lang w:val="fr-FR"/>
                              </w:rPr>
                              <w:t>GB</w:t>
                            </w:r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&lt;/</w:t>
                            </w:r>
                            <w:proofErr w:type="spellStart"/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&gt;</w:t>
                            </w:r>
                          </w:p>
                          <w:p w:rsidR="00B1231C" w:rsidRPr="00E27F22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 xml:space="preserve">                    &lt;</w:t>
                            </w:r>
                            <w:proofErr w:type="spellStart"/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PriceInformation</w:t>
                            </w:r>
                            <w:proofErr w:type="spellEnd"/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 xml:space="preserve">                        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PriceType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Namespace="PA-DPIDA-2012031302-R"&gt;TP&lt;/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PriceType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PriceInformation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ValidityPeriod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StartDate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&gt;2012-04-05Z&lt;/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StartDate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ValidityPeriod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DealTerms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8118D8">
                            <w:pPr>
                              <w:ind w:left="567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&lt;/Deal&gt;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7D5A5B" w:rsidRDefault="007D5A5B" w:rsidP="00E06B17">
            <w:pPr>
              <w:tabs>
                <w:tab w:val="left" w:pos="1380"/>
              </w:tabs>
              <w:rPr>
                <w:rFonts w:cstheme="minorHAnsi"/>
                <w:lang w:val="en-US"/>
              </w:rPr>
            </w:pPr>
          </w:p>
          <w:p w:rsidR="007D5A5B" w:rsidRDefault="007D5A5B" w:rsidP="00C66F67">
            <w:pPr>
              <w:pStyle w:val="ListParagraph"/>
              <w:numPr>
                <w:ilvl w:val="0"/>
                <w:numId w:val="8"/>
              </w:numPr>
              <w:tabs>
                <w:tab w:val="left" w:pos="1380"/>
              </w:tabs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 short form of the ERN</w:t>
            </w:r>
            <w:r w:rsidR="00521DFA">
              <w:rPr>
                <w:rFonts w:cstheme="minorHAnsi"/>
                <w:lang w:val="en-US"/>
              </w:rPr>
              <w:t xml:space="preserve"> header scheme location is used</w:t>
            </w:r>
          </w:p>
          <w:p w:rsidR="007D5A5B" w:rsidRDefault="007D5A5B" w:rsidP="007D5A5B">
            <w:pPr>
              <w:tabs>
                <w:tab w:val="left" w:pos="1380"/>
              </w:tabs>
              <w:rPr>
                <w:rFonts w:cstheme="minorHAnsi"/>
                <w:u w:val="single"/>
                <w:lang w:val="en-US"/>
              </w:rPr>
            </w:pPr>
            <w:r w:rsidRPr="007D5A5B">
              <w:rPr>
                <w:rFonts w:cstheme="minorHAnsi"/>
                <w:u w:val="single"/>
                <w:lang w:val="en-US"/>
              </w:rPr>
              <w:t>Example:</w:t>
            </w:r>
          </w:p>
          <w:p w:rsidR="00521DFA" w:rsidRDefault="00521DFA" w:rsidP="007D5A5B">
            <w:pPr>
              <w:tabs>
                <w:tab w:val="left" w:pos="1380"/>
              </w:tabs>
              <w:rPr>
                <w:rFonts w:cstheme="minorHAnsi"/>
                <w:u w:val="single"/>
                <w:lang w:val="en-US"/>
              </w:rPr>
            </w:pPr>
            <w:r>
              <w:rPr>
                <w:rFonts w:cstheme="minorHAnsi"/>
                <w:noProof/>
                <w:color w:val="000000" w:themeColor="text1"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3E0AE8F0" wp14:editId="439723F7">
                      <wp:extent cx="6286500" cy="695325"/>
                      <wp:effectExtent l="0" t="0" r="19050" b="28575"/>
                      <wp:docPr id="15" name="Rounded 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0" cy="69532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1231C" w:rsidRPr="00521DFA" w:rsidRDefault="00B1231C" w:rsidP="00521DFA">
                                  <w:pPr>
                                    <w:ind w:left="360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gramStart"/>
                                  <w:r w:rsidRPr="00521DFA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</w:rPr>
                                    <w:t>&lt;?xml</w:t>
                                  </w:r>
                                  <w:proofErr w:type="gramEnd"/>
                                  <w:r w:rsidRPr="00521DFA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</w:rPr>
                                    <w:t xml:space="preserve"> version="1.0" encoding="UTF-8" standalone="yes"?&gt;</w:t>
                                  </w:r>
                                </w:p>
                                <w:p w:rsidR="00B1231C" w:rsidRDefault="00B1231C" w:rsidP="00521DFA">
                                  <w:pPr>
                                    <w:ind w:left="360"/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521DFA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</w:rPr>
                                    <w:t>&lt;ns2</w:t>
                                  </w:r>
                                  <w:proofErr w:type="gramStart"/>
                                  <w:r w:rsidRPr="00521DFA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</w:rPr>
                                    <w:t>:NewReleaseMessage</w:t>
                                  </w:r>
                                  <w:proofErr w:type="gramEnd"/>
                                  <w:r w:rsidRPr="00521DFA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</w:rPr>
                                    <w:t xml:space="preserve"> xmlns:ns2="</w:t>
                                  </w:r>
                                  <w:hyperlink r:id="rId14" w:history="1">
                                    <w:r>
                                      <w:rPr>
                                        <w:rStyle w:val="Hyperlink"/>
                                        <w:rFonts w:ascii="Arial" w:hAnsi="Arial" w:cs="Arial"/>
                                        <w:sz w:val="20"/>
                                      </w:rPr>
                                      <w:t>http://ddex.net/xml/2011/ern-main/33</w:t>
                                    </w:r>
                                  </w:hyperlink>
                                  <w:r w:rsidRPr="00521DFA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</w:rPr>
                                    <w:t xml:space="preserve">" </w:t>
                                  </w:r>
                                  <w:proofErr w:type="spellStart"/>
                                  <w:r w:rsidRPr="00521DFA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</w:rPr>
                                    <w:t>MessageSchemaVersionId</w:t>
                                  </w:r>
                                  <w:proofErr w:type="spellEnd"/>
                                  <w:r w:rsidRPr="00521DFA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</w:rPr>
                                    <w:t>="2011/</w:t>
                                  </w:r>
                                  <w:proofErr w:type="spellStart"/>
                                  <w:r w:rsidRPr="00521DFA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</w:rPr>
                                    <w:t>ern</w:t>
                                  </w:r>
                                  <w:proofErr w:type="spellEnd"/>
                                  <w:r w:rsidRPr="00521DFA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</w:rPr>
                                    <w:t>-main/33"&gt;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567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15" o:spid="_x0000_s1027" style="width:495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" fillcolor="#dbe5f1 [660]" strokecolor="#95b3d7 [1940]" strokeweight="2pt">
                      <v:textbox>
                        <w:txbxContent>
                          <w:p w:rsidR="00B1231C" w:rsidRPr="00521DFA" w:rsidRDefault="00B1231C" w:rsidP="00521DFA">
                            <w:pPr>
                              <w:ind w:left="360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</w:pPr>
                            <w:proofErr w:type="gramStart"/>
                            <w:r w:rsidRPr="00521D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&lt;?xml</w:t>
                            </w:r>
                            <w:proofErr w:type="gramEnd"/>
                            <w:r w:rsidRPr="00521D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 xml:space="preserve"> version="1.0" encoding="UTF-8" standalone="yes"?&gt;</w:t>
                            </w:r>
                          </w:p>
                          <w:p w:rsidR="00B1231C" w:rsidRDefault="00B1231C" w:rsidP="00521DFA">
                            <w:pPr>
                              <w:ind w:left="360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521D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&lt;ns2</w:t>
                            </w:r>
                            <w:proofErr w:type="gramStart"/>
                            <w:r w:rsidRPr="00521D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:NewReleaseMessage</w:t>
                            </w:r>
                            <w:proofErr w:type="gramEnd"/>
                            <w:r w:rsidRPr="00521D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 xml:space="preserve"> xmlns:ns2="</w:t>
                            </w:r>
                            <w:hyperlink r:id="rId15" w:history="1">
                              <w:r>
                                <w:rPr>
                                  <w:rStyle w:val="Hyperlink"/>
                                  <w:rFonts w:ascii="Arial" w:hAnsi="Arial" w:cs="Arial"/>
                                  <w:sz w:val="20"/>
                                </w:rPr>
                                <w:t>http://ddex.net/xml/2011/ern-main/33</w:t>
                              </w:r>
                            </w:hyperlink>
                            <w:r w:rsidRPr="00521D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 xml:space="preserve">" </w:t>
                            </w:r>
                            <w:proofErr w:type="spellStart"/>
                            <w:r w:rsidRPr="00521D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MessageSchemaVersionId</w:t>
                            </w:r>
                            <w:proofErr w:type="spellEnd"/>
                            <w:r w:rsidRPr="00521D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="2011/</w:t>
                            </w:r>
                            <w:proofErr w:type="spellStart"/>
                            <w:r w:rsidRPr="00521D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ern</w:t>
                            </w:r>
                            <w:proofErr w:type="spellEnd"/>
                            <w:r w:rsidRPr="00521D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-main/33"&gt;</w:t>
                            </w:r>
                          </w:p>
                          <w:p w:rsidR="00B1231C" w:rsidRPr="00521DFA" w:rsidRDefault="00B1231C" w:rsidP="00521DFA">
                            <w:pPr>
                              <w:ind w:left="567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7D5A5B" w:rsidRDefault="007D5A5B" w:rsidP="007D5A5B">
            <w:pPr>
              <w:tabs>
                <w:tab w:val="left" w:pos="1380"/>
              </w:tabs>
              <w:rPr>
                <w:rFonts w:cstheme="minorHAnsi"/>
                <w:u w:val="single"/>
                <w:lang w:val="en-US"/>
              </w:rPr>
            </w:pPr>
          </w:p>
          <w:p w:rsidR="009308F3" w:rsidRPr="007A5BA6" w:rsidRDefault="009308F3" w:rsidP="00C66F67">
            <w:pPr>
              <w:pStyle w:val="ListParagraph"/>
              <w:numPr>
                <w:ilvl w:val="0"/>
                <w:numId w:val="8"/>
              </w:numPr>
              <w:tabs>
                <w:tab w:val="left" w:pos="1380"/>
              </w:tabs>
              <w:rPr>
                <w:rFonts w:cstheme="minorHAnsi"/>
                <w:u w:val="single"/>
                <w:lang w:val="en-US"/>
              </w:rPr>
            </w:pPr>
            <w:r>
              <w:rPr>
                <w:rFonts w:cstheme="minorHAnsi"/>
                <w:lang w:val="en-US"/>
              </w:rPr>
              <w:t>Monopoly resource is popul</w:t>
            </w:r>
            <w:r w:rsidR="00521DFA">
              <w:rPr>
                <w:rFonts w:cstheme="minorHAnsi"/>
                <w:lang w:val="en-US"/>
              </w:rPr>
              <w:t>ated in Sound Recording section</w:t>
            </w:r>
          </w:p>
          <w:p w:rsidR="00521DFA" w:rsidRDefault="00521DFA" w:rsidP="00C66F67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Longform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products are not supported</w:t>
            </w:r>
          </w:p>
          <w:p w:rsidR="00D60D29" w:rsidRDefault="00D60D29" w:rsidP="00C66F67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Product </w:t>
            </w:r>
            <w:r w:rsidR="00A55FEF">
              <w:rPr>
                <w:rFonts w:cstheme="minorHAnsi"/>
                <w:color w:val="000000" w:themeColor="text1"/>
                <w:lang w:val="en-US"/>
              </w:rPr>
              <w:t xml:space="preserve">and Track </w:t>
            </w:r>
            <w:r>
              <w:rPr>
                <w:rFonts w:cstheme="minorHAnsi"/>
                <w:color w:val="000000" w:themeColor="text1"/>
                <w:lang w:val="en-US"/>
              </w:rPr>
              <w:t>Release section</w:t>
            </w:r>
            <w:r w:rsidR="00A55FEF">
              <w:rPr>
                <w:rFonts w:cstheme="minorHAnsi"/>
                <w:color w:val="000000" w:themeColor="text1"/>
                <w:lang w:val="en-US"/>
              </w:rPr>
              <w:t>s</w:t>
            </w:r>
            <w:r>
              <w:rPr>
                <w:rFonts w:cstheme="minorHAnsi"/>
                <w:color w:val="000000" w:themeColor="text1"/>
                <w:lang w:val="en-US"/>
              </w:rPr>
              <w:t>, Release Type</w:t>
            </w:r>
            <w:r w:rsidR="00B83833">
              <w:rPr>
                <w:rFonts w:cstheme="minorHAnsi"/>
                <w:color w:val="000000" w:themeColor="text1"/>
                <w:lang w:val="en-US"/>
              </w:rPr>
              <w:t xml:space="preserve"> </w:t>
            </w:r>
            <w:r w:rsidR="00A55FEF">
              <w:rPr>
                <w:rFonts w:cstheme="minorHAnsi"/>
                <w:color w:val="000000" w:themeColor="text1"/>
                <w:lang w:val="en-US"/>
              </w:rPr>
              <w:t>for c</w:t>
            </w:r>
            <w:r>
              <w:rPr>
                <w:rFonts w:cstheme="minorHAnsi"/>
                <w:color w:val="000000" w:themeColor="text1"/>
                <w:lang w:val="en-US"/>
              </w:rPr>
              <w:t xml:space="preserve">lassical releases </w:t>
            </w:r>
            <w:proofErr w:type="gramStart"/>
            <w:r>
              <w:rPr>
                <w:rFonts w:cstheme="minorHAnsi"/>
                <w:color w:val="000000" w:themeColor="text1"/>
                <w:lang w:val="en-US"/>
              </w:rPr>
              <w:t>are</w:t>
            </w:r>
            <w:proofErr w:type="gramEnd"/>
            <w:r>
              <w:rPr>
                <w:rFonts w:cstheme="minorHAnsi"/>
                <w:color w:val="000000" w:themeColor="text1"/>
                <w:lang w:val="en-US"/>
              </w:rPr>
              <w:t xml:space="preserve"> set as a </w:t>
            </w:r>
            <w:proofErr w:type="spellStart"/>
            <w:r w:rsidR="00A55FEF">
              <w:rPr>
                <w:rFonts w:cstheme="minorHAnsi"/>
                <w:color w:val="000000" w:themeColor="text1"/>
                <w:lang w:val="en-US"/>
              </w:rPr>
              <w:t>UserDefinedValue</w:t>
            </w:r>
            <w:proofErr w:type="spellEnd"/>
            <w:r w:rsidR="00A55FEF">
              <w:rPr>
                <w:rFonts w:cstheme="minorHAnsi"/>
                <w:color w:val="000000" w:themeColor="text1"/>
                <w:lang w:val="en-US"/>
              </w:rPr>
              <w:t xml:space="preserve">. The Product and Track classical release types are determined by the </w:t>
            </w:r>
            <w:proofErr w:type="spellStart"/>
            <w:r w:rsidR="00A55FEF">
              <w:rPr>
                <w:rFonts w:cstheme="minorHAnsi"/>
                <w:color w:val="000000" w:themeColor="text1"/>
                <w:lang w:val="en-US"/>
              </w:rPr>
              <w:t>musictype</w:t>
            </w:r>
            <w:proofErr w:type="spellEnd"/>
            <w:r w:rsidR="00A55FEF">
              <w:rPr>
                <w:rFonts w:cstheme="minorHAnsi"/>
                <w:color w:val="000000" w:themeColor="text1"/>
                <w:lang w:val="en-US"/>
              </w:rPr>
              <w:t xml:space="preserve"> metadata.</w:t>
            </w:r>
          </w:p>
          <w:p w:rsidR="00D60D29" w:rsidRDefault="00D60D29" w:rsidP="00D60D29">
            <w:pPr>
              <w:rPr>
                <w:rFonts w:cstheme="minorHAnsi"/>
                <w:color w:val="000000" w:themeColor="text1"/>
                <w:u w:val="single"/>
                <w:lang w:val="en-US"/>
              </w:rPr>
            </w:pPr>
            <w:r w:rsidRPr="00D60D29">
              <w:rPr>
                <w:rFonts w:cstheme="minorHAnsi"/>
                <w:color w:val="000000" w:themeColor="text1"/>
                <w:u w:val="single"/>
                <w:lang w:val="en-US"/>
              </w:rPr>
              <w:t>Example</w:t>
            </w:r>
          </w:p>
          <w:p w:rsidR="00D60D29" w:rsidRPr="00D60D29" w:rsidRDefault="00D60D29" w:rsidP="00D60D29">
            <w:pPr>
              <w:rPr>
                <w:rFonts w:cstheme="minorHAnsi"/>
                <w:b/>
                <w:color w:val="000000" w:themeColor="text1"/>
                <w:u w:val="single"/>
                <w:lang w:val="en-US"/>
              </w:rPr>
            </w:pPr>
            <w:r>
              <w:rPr>
                <w:rFonts w:cstheme="minorHAnsi"/>
                <w:noProof/>
                <w:color w:val="000000" w:themeColor="text1"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184BA056" wp14:editId="2852C269">
                      <wp:extent cx="6286500" cy="508959"/>
                      <wp:effectExtent l="0" t="0" r="19050" b="24765"/>
                      <wp:docPr id="3" name="Rounded 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0" cy="50895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1231C" w:rsidRPr="00D60D29" w:rsidRDefault="00B1231C" w:rsidP="00D60D29">
                                  <w:pPr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&lt;</w:t>
                                  </w:r>
                                  <w:proofErr w:type="spellStart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&gt;Album&lt;/</w:t>
                                  </w:r>
                                  <w:proofErr w:type="spellStart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&gt;</w:t>
                                  </w:r>
                                </w:p>
                                <w:p w:rsidR="00B1231C" w:rsidRPr="00D60D29" w:rsidRDefault="00B1231C" w:rsidP="00D60D2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&lt;</w:t>
                                  </w:r>
                                  <w:proofErr w:type="spellStart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UserDefinedValue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="</w:t>
                                  </w:r>
                                  <w:proofErr w:type="spellStart"/>
                                  <w:r w:rsidRPr="00D60D29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</w:rPr>
                                    <w:t>ClassicalRelease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" Namespace="</w:t>
                                  </w:r>
                                  <w:r w:rsidRPr="00D60D29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</w:rPr>
                                    <w:t>UMGI_DPID</w:t>
                                  </w:r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"&gt;</w:t>
                                  </w:r>
                                  <w:proofErr w:type="spellStart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UserDefined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&lt;/</w:t>
                                  </w:r>
                                  <w:proofErr w:type="spellStart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&gt;</w:t>
                                  </w:r>
                                </w:p>
                                <w:p w:rsidR="00B1231C" w:rsidRPr="00D60D29" w:rsidRDefault="00B1231C" w:rsidP="00D60D29">
                                  <w:pPr>
                                    <w:ind w:left="567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3" o:spid="_x0000_s1028" style="width:495pt;height:4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" fillcolor="#dbe5f1 [660]" strokecolor="#95b3d7 [1940]" strokeweight="2pt">
                      <v:textbox>
                        <w:txbxContent>
                          <w:p w:rsidR="00B1231C" w:rsidRPr="00D60D29" w:rsidRDefault="00B1231C" w:rsidP="00D60D29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&lt;</w:t>
                            </w:r>
                            <w:proofErr w:type="spellStart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&gt;Album&lt;/</w:t>
                            </w:r>
                            <w:proofErr w:type="spellStart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&gt;</w:t>
                            </w:r>
                          </w:p>
                          <w:p w:rsidR="00B1231C" w:rsidRPr="00D60D29" w:rsidRDefault="00B1231C" w:rsidP="00D60D29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&lt;</w:t>
                            </w:r>
                            <w:proofErr w:type="spellStart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UserDefinedValue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="</w:t>
                            </w:r>
                            <w:proofErr w:type="spellStart"/>
                            <w:r w:rsidRPr="00D60D29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</w:rPr>
                              <w:t>ClassicalRelease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" Namespace="</w:t>
                            </w:r>
                            <w:r w:rsidRPr="00D60D29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</w:rPr>
                              <w:t>UMGI_DPID</w:t>
                            </w:r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"&gt;</w:t>
                            </w:r>
                            <w:proofErr w:type="spellStart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UserDefined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&lt;/</w:t>
                            </w:r>
                            <w:proofErr w:type="spellStart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&gt;</w:t>
                            </w:r>
                          </w:p>
                          <w:p w:rsidR="00B1231C" w:rsidRPr="00D60D29" w:rsidRDefault="00B1231C" w:rsidP="00D60D29">
                            <w:pPr>
                              <w:ind w:left="567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7A5BA6" w:rsidRDefault="007A5BA6" w:rsidP="00B83833">
            <w:pPr>
              <w:rPr>
                <w:rFonts w:cstheme="minorHAnsi"/>
                <w:u w:val="single"/>
                <w:lang w:val="en-US"/>
              </w:rPr>
            </w:pPr>
          </w:p>
          <w:p w:rsidR="00B83833" w:rsidRPr="00B83833" w:rsidRDefault="00B83833" w:rsidP="00B83833">
            <w:pPr>
              <w:pStyle w:val="ListParagraph"/>
              <w:numPr>
                <w:ilvl w:val="0"/>
                <w:numId w:val="17"/>
              </w:numPr>
              <w:rPr>
                <w:rFonts w:cstheme="minorHAnsi"/>
                <w:u w:val="single"/>
                <w:lang w:val="en-US"/>
              </w:rPr>
            </w:pPr>
            <w:r>
              <w:rPr>
                <w:rFonts w:cstheme="minorHAnsi"/>
                <w:lang w:val="en-US"/>
              </w:rPr>
              <w:t>A</w:t>
            </w:r>
            <w:r w:rsidR="00F35ED0">
              <w:rPr>
                <w:rFonts w:cstheme="minorHAnsi"/>
                <w:lang w:val="en-US"/>
              </w:rPr>
              <w:t>n</w:t>
            </w:r>
            <w:r>
              <w:rPr>
                <w:rFonts w:cstheme="minorHAnsi"/>
                <w:lang w:val="en-US"/>
              </w:rPr>
              <w:t xml:space="preserve"> “Invalid Ingested Data” </w:t>
            </w:r>
            <w:r w:rsidR="00386532">
              <w:rPr>
                <w:rFonts w:cstheme="minorHAnsi"/>
                <w:lang w:val="en-US"/>
              </w:rPr>
              <w:t>task with “Product Invalid Artist” type is raised when no artist exists in the metadata during the ingestion, and the product remains Not Orderable.</w:t>
            </w: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Pr="009308F3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</w:tc>
      </w:tr>
      <w:tr w:rsidR="00DE4A0C" w:rsidRPr="00391A57" w:rsidTr="00C6530A">
        <w:trPr>
          <w:trHeight w:val="604"/>
        </w:trPr>
        <w:tc>
          <w:tcPr>
            <w:tcW w:w="10296" w:type="dxa"/>
            <w:shd w:val="clear" w:color="auto" w:fill="939F98"/>
          </w:tcPr>
          <w:p w:rsidR="00DE4A0C" w:rsidRPr="00DE4A0C" w:rsidRDefault="00EE03D6" w:rsidP="00C6530A">
            <w:pPr>
              <w:pStyle w:val="Heading2"/>
              <w:spacing w:before="120" w:after="120"/>
            </w:pPr>
            <w:bookmarkStart w:id="10" w:name="_Toc338075873"/>
            <w:r>
              <w:lastRenderedPageBreak/>
              <w:t>DDEX ERN 3.5</w:t>
            </w:r>
            <w:bookmarkEnd w:id="10"/>
          </w:p>
        </w:tc>
      </w:tr>
      <w:tr w:rsidR="00DE4A0C" w:rsidRPr="00391A57" w:rsidTr="008D62F1">
        <w:trPr>
          <w:trHeight w:val="435"/>
        </w:trPr>
        <w:tc>
          <w:tcPr>
            <w:tcW w:w="10296" w:type="dxa"/>
          </w:tcPr>
          <w:p w:rsidR="00436E03" w:rsidRDefault="00436E03" w:rsidP="000D5791">
            <w:pPr>
              <w:jc w:val="both"/>
              <w:rPr>
                <w:rFonts w:cstheme="minorHAnsi"/>
                <w:lang w:val="en-US"/>
              </w:rPr>
            </w:pPr>
            <w:r w:rsidRPr="00F87702">
              <w:rPr>
                <w:rFonts w:cstheme="minorHAnsi"/>
                <w:lang w:val="en-US"/>
              </w:rPr>
              <w:t>The complete</w:t>
            </w:r>
            <w:r>
              <w:rPr>
                <w:rFonts w:cstheme="minorHAnsi"/>
                <w:lang w:val="en-US"/>
              </w:rPr>
              <w:t xml:space="preserve"> list of metadata and rules to produce the ERN XML file is given in the Metadata mapping document below :</w:t>
            </w:r>
          </w:p>
          <w:p w:rsidR="00C73CEB" w:rsidRPr="000D5791" w:rsidRDefault="009F750F" w:rsidP="000D5791">
            <w:pPr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B1231C">
              <w:rPr>
                <w:rFonts w:cstheme="minorHAnsi"/>
                <w:color w:val="000000" w:themeColor="text1"/>
                <w:lang w:val="en-US"/>
              </w:rPr>
              <w:object w:dxaOrig="1550" w:dyaOrig="991">
                <v:shape id="_x0000_i1049" type="#_x0000_t75" style="width:77.45pt;height:49.6pt" o:ole="">
                  <v:imagedata r:id="rId16" o:title=""/>
                </v:shape>
                <o:OLEObject Type="Embed" ProgID="Excel.SheetMacroEnabled.12" ShapeID="_x0000_i1049" DrawAspect="Icon" ObjectID="_1411817867" r:id="rId17"/>
              </w:object>
            </w:r>
          </w:p>
          <w:p w:rsidR="00C73CEB" w:rsidRPr="00C73CEB" w:rsidRDefault="00C73CEB" w:rsidP="000D5791">
            <w:pPr>
              <w:pStyle w:val="Heading3"/>
              <w:rPr>
                <w:color w:val="auto"/>
                <w:lang w:val="en-US"/>
              </w:rPr>
            </w:pPr>
            <w:bookmarkStart w:id="11" w:name="_Toc338075874"/>
            <w:r w:rsidRPr="000D5791">
              <w:rPr>
                <w:color w:val="auto"/>
                <w:lang w:val="en-US"/>
              </w:rPr>
              <w:t>Glossary</w:t>
            </w:r>
            <w:bookmarkEnd w:id="11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38"/>
              <w:gridCol w:w="8227"/>
            </w:tblGrid>
            <w:tr w:rsidR="00C73CEB" w:rsidTr="000808A5">
              <w:tc>
                <w:tcPr>
                  <w:tcW w:w="1838" w:type="dxa"/>
                  <w:shd w:val="clear" w:color="auto" w:fill="939F98"/>
                </w:tcPr>
                <w:p w:rsidR="00C73CEB" w:rsidRPr="00D51755" w:rsidRDefault="00C73CEB" w:rsidP="00355B7A">
                  <w:pPr>
                    <w:rPr>
                      <w:rFonts w:cstheme="minorHAnsi"/>
                      <w:b/>
                      <w:color w:val="FFFFFF" w:themeColor="background1"/>
                      <w:lang w:val="en-US"/>
                    </w:rPr>
                  </w:pPr>
                  <w:r w:rsidRPr="00D51755">
                    <w:rPr>
                      <w:rFonts w:cstheme="minorHAnsi"/>
                      <w:b/>
                      <w:color w:val="FFFFFF" w:themeColor="background1"/>
                      <w:lang w:val="en-US"/>
                    </w:rPr>
                    <w:t>Notion</w:t>
                  </w:r>
                </w:p>
              </w:tc>
              <w:tc>
                <w:tcPr>
                  <w:tcW w:w="8227" w:type="dxa"/>
                  <w:shd w:val="clear" w:color="auto" w:fill="939F98"/>
                </w:tcPr>
                <w:p w:rsidR="00C73CEB" w:rsidRPr="00D51755" w:rsidRDefault="00C73CEB" w:rsidP="00355B7A">
                  <w:pPr>
                    <w:rPr>
                      <w:rFonts w:cstheme="minorHAnsi"/>
                      <w:b/>
                      <w:color w:val="FFFFFF" w:themeColor="background1"/>
                      <w:lang w:val="en-US"/>
                    </w:rPr>
                  </w:pPr>
                  <w:r w:rsidRPr="00D51755">
                    <w:rPr>
                      <w:rFonts w:cstheme="minorHAnsi"/>
                      <w:b/>
                      <w:color w:val="FFFFFF" w:themeColor="background1"/>
                      <w:lang w:val="en-US"/>
                    </w:rPr>
                    <w:t>Description</w:t>
                  </w:r>
                </w:p>
              </w:tc>
            </w:tr>
            <w:tr w:rsidR="00675332" w:rsidTr="000808A5">
              <w:tc>
                <w:tcPr>
                  <w:tcW w:w="1838" w:type="dxa"/>
                </w:tcPr>
                <w:p w:rsidR="00675332" w:rsidRPr="00F963F3" w:rsidRDefault="00675332" w:rsidP="009671CD">
                  <w:pPr>
                    <w:rPr>
                      <w:rFonts w:cstheme="minorHAnsi"/>
                      <w:b/>
                      <w:color w:val="000000" w:themeColor="text1"/>
                      <w:lang w:val="en-US"/>
                    </w:rPr>
                  </w:pPr>
                  <w:r w:rsidRPr="00F963F3">
                    <w:rPr>
                      <w:rFonts w:cstheme="minorHAnsi"/>
                      <w:b/>
                      <w:color w:val="000000" w:themeColor="text1"/>
                      <w:lang w:val="en-US"/>
                    </w:rPr>
                    <w:t>Release</w:t>
                  </w:r>
                </w:p>
              </w:tc>
              <w:tc>
                <w:tcPr>
                  <w:tcW w:w="8227" w:type="dxa"/>
                </w:tcPr>
                <w:p w:rsidR="00675332" w:rsidRPr="007B07A3" w:rsidRDefault="00675332" w:rsidP="009671CD">
                  <w:pPr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7B07A3">
                    <w:rPr>
                      <w:rFonts w:cstheme="minorHAnsi"/>
                      <w:color w:val="000000" w:themeColor="text1"/>
                      <w:lang w:val="en-US"/>
                    </w:rPr>
                    <w:t>Represent</w:t>
                  </w:r>
                  <w:r>
                    <w:rPr>
                      <w:rFonts w:cstheme="minorHAnsi"/>
                      <w:color w:val="000000" w:themeColor="text1"/>
                      <w:lang w:val="en-US"/>
                    </w:rPr>
                    <w:t>s</w:t>
                  </w:r>
                  <w:r w:rsidRPr="007B07A3">
                    <w:rPr>
                      <w:rFonts w:cstheme="minorHAnsi"/>
                      <w:color w:val="000000" w:themeColor="text1"/>
                      <w:lang w:val="en-US"/>
                    </w:rPr>
                    <w:t xml:space="preserve"> a sellable object e.g. product or track single. A release is composed of several Resources among </w:t>
                  </w:r>
                  <w:proofErr w:type="spellStart"/>
                  <w:r w:rsidRPr="007B07A3">
                    <w:rPr>
                      <w:rFonts w:cstheme="minorHAnsi"/>
                      <w:color w:val="000000" w:themeColor="text1"/>
                      <w:lang w:val="en-US"/>
                    </w:rPr>
                    <w:t>SoundRecording</w:t>
                  </w:r>
                  <w:proofErr w:type="spellEnd"/>
                  <w:r w:rsidRPr="007B07A3">
                    <w:rPr>
                      <w:rFonts w:cstheme="minorHAnsi"/>
                      <w:color w:val="000000" w:themeColor="text1"/>
                      <w:lang w:val="en-US"/>
                    </w:rPr>
                    <w:t>, Image, Video</w:t>
                  </w:r>
                  <w:r>
                    <w:rPr>
                      <w:rFonts w:cstheme="minorHAnsi"/>
                      <w:color w:val="000000" w:themeColor="text1"/>
                      <w:lang w:val="en-US"/>
                    </w:rPr>
                    <w:t>, Midi</w:t>
                  </w:r>
                  <w:r w:rsidRPr="007B07A3">
                    <w:rPr>
                      <w:rFonts w:cstheme="minorHAnsi"/>
                      <w:color w:val="000000" w:themeColor="text1"/>
                      <w:lang w:val="en-US"/>
                    </w:rPr>
                    <w:t xml:space="preserve"> and Text.</w:t>
                  </w:r>
                </w:p>
              </w:tc>
            </w:tr>
            <w:tr w:rsidR="00675332" w:rsidTr="000808A5">
              <w:tc>
                <w:tcPr>
                  <w:tcW w:w="1838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b/>
                      <w:color w:val="000000" w:themeColor="text1"/>
                      <w:szCs w:val="22"/>
                      <w:lang w:val="en-US"/>
                    </w:rPr>
                  </w:pPr>
                  <w:r w:rsidRPr="00382BEB">
                    <w:rPr>
                      <w:rFonts w:cstheme="minorHAnsi"/>
                      <w:b/>
                      <w:color w:val="000000" w:themeColor="text1"/>
                      <w:szCs w:val="22"/>
                      <w:lang w:val="en-US"/>
                    </w:rPr>
                    <w:t>Release Type</w:t>
                  </w:r>
                </w:p>
              </w:tc>
              <w:tc>
                <w:tcPr>
                  <w:tcW w:w="8227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 w:rsidRPr="00382BEB"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 xml:space="preserve">Represents a form in which a product is released. </w:t>
                  </w:r>
                </w:p>
                <w:p w:rsidR="00675332" w:rsidRPr="00382BEB" w:rsidRDefault="00675332" w:rsidP="009671C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 w:rsidRPr="00382BEB"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Several release type may be provided for a release e.g. Booklet Release, Video Album</w:t>
                  </w:r>
                </w:p>
                <w:p w:rsidR="00675332" w:rsidRPr="00382BEB" w:rsidRDefault="00675332" w:rsidP="009671C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 w:rsidRPr="00382BEB"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A DSC product type may correspond to several DDEX Release type</w:t>
                  </w:r>
                </w:p>
              </w:tc>
            </w:tr>
            <w:tr w:rsidR="00675332" w:rsidTr="000808A5">
              <w:tc>
                <w:tcPr>
                  <w:tcW w:w="1838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b/>
                      <w:color w:val="000000" w:themeColor="text1"/>
                      <w:lang w:val="en-US"/>
                    </w:rPr>
                  </w:pPr>
                  <w:r w:rsidRPr="00382BEB">
                    <w:rPr>
                      <w:rFonts w:cstheme="minorHAnsi"/>
                      <w:b/>
                      <w:color w:val="000000" w:themeColor="text1"/>
                      <w:lang w:val="en-US"/>
                    </w:rPr>
                    <w:t>Sound Recording</w:t>
                  </w:r>
                </w:p>
              </w:tc>
              <w:tc>
                <w:tcPr>
                  <w:tcW w:w="8227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 xml:space="preserve">Represents an audio asset </w:t>
                  </w:r>
                  <w:proofErr w:type="spellStart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>e.g</w:t>
                  </w:r>
                  <w:proofErr w:type="spellEnd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 xml:space="preserve"> </w:t>
                  </w:r>
                  <w:proofErr w:type="spellStart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>audio_fulltrack</w:t>
                  </w:r>
                  <w:proofErr w:type="spellEnd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 xml:space="preserve">, audio_30s, </w:t>
                  </w:r>
                  <w:proofErr w:type="spellStart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>realtones</w:t>
                  </w:r>
                  <w:proofErr w:type="spellEnd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 xml:space="preserve">, </w:t>
                  </w:r>
                  <w:proofErr w:type="spellStart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>speechtones</w:t>
                  </w:r>
                  <w:proofErr w:type="spellEnd"/>
                </w:p>
              </w:tc>
            </w:tr>
            <w:tr w:rsidR="00675332" w:rsidTr="000808A5">
              <w:tc>
                <w:tcPr>
                  <w:tcW w:w="1838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b/>
                      <w:color w:val="000000" w:themeColor="text1"/>
                      <w:lang w:val="en-US"/>
                    </w:rPr>
                  </w:pPr>
                  <w:r w:rsidRPr="00382BEB">
                    <w:rPr>
                      <w:rFonts w:cstheme="minorHAnsi"/>
                      <w:b/>
                      <w:color w:val="000000" w:themeColor="text1"/>
                      <w:lang w:val="en-US"/>
                    </w:rPr>
                    <w:t>Image</w:t>
                  </w:r>
                </w:p>
              </w:tc>
              <w:tc>
                <w:tcPr>
                  <w:tcW w:w="8227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 xml:space="preserve">Represents an image asset e.g. cover, </w:t>
                  </w:r>
                  <w:proofErr w:type="spellStart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>screengrab</w:t>
                  </w:r>
                  <w:proofErr w:type="spellEnd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>, wallpapers</w:t>
                  </w:r>
                </w:p>
              </w:tc>
            </w:tr>
            <w:tr w:rsidR="00675332" w:rsidTr="000808A5">
              <w:tc>
                <w:tcPr>
                  <w:tcW w:w="1838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b/>
                      <w:color w:val="000000" w:themeColor="text1"/>
                      <w:lang w:val="en-US"/>
                    </w:rPr>
                  </w:pPr>
                  <w:r w:rsidRPr="00382BEB">
                    <w:rPr>
                      <w:rFonts w:cstheme="minorHAnsi"/>
                      <w:b/>
                      <w:color w:val="000000" w:themeColor="text1"/>
                      <w:lang w:val="en-US"/>
                    </w:rPr>
                    <w:t>Video</w:t>
                  </w:r>
                </w:p>
              </w:tc>
              <w:tc>
                <w:tcPr>
                  <w:tcW w:w="8227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 xml:space="preserve">Represents a video asset e.g. </w:t>
                  </w:r>
                  <w:proofErr w:type="spellStart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>video_fulltrack</w:t>
                  </w:r>
                  <w:proofErr w:type="spellEnd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 xml:space="preserve">, </w:t>
                  </w:r>
                  <w:proofErr w:type="spellStart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>longform</w:t>
                  </w:r>
                  <w:proofErr w:type="spellEnd"/>
                </w:p>
              </w:tc>
            </w:tr>
            <w:tr w:rsidR="00675332" w:rsidTr="000808A5">
              <w:tc>
                <w:tcPr>
                  <w:tcW w:w="1838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b/>
                      <w:color w:val="000000" w:themeColor="text1"/>
                      <w:lang w:val="en-US"/>
                    </w:rPr>
                  </w:pPr>
                  <w:r w:rsidRPr="00382BEB">
                    <w:rPr>
                      <w:rFonts w:cstheme="minorHAnsi"/>
                      <w:b/>
                      <w:color w:val="000000" w:themeColor="text1"/>
                      <w:lang w:val="en-US"/>
                    </w:rPr>
                    <w:t>Text</w:t>
                  </w:r>
                </w:p>
              </w:tc>
              <w:tc>
                <w:tcPr>
                  <w:tcW w:w="8227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>Represents a text asset e.g. booklet</w:t>
                  </w:r>
                </w:p>
              </w:tc>
            </w:tr>
            <w:tr w:rsidR="00675332" w:rsidTr="000808A5">
              <w:tc>
                <w:tcPr>
                  <w:tcW w:w="1838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b/>
                      <w:color w:val="000000" w:themeColor="text1"/>
                      <w:szCs w:val="22"/>
                      <w:lang w:val="en-US"/>
                    </w:rPr>
                  </w:pPr>
                  <w:r w:rsidRPr="00382BEB">
                    <w:rPr>
                      <w:rFonts w:cstheme="minorHAnsi"/>
                      <w:b/>
                      <w:color w:val="000000" w:themeColor="text1"/>
                      <w:szCs w:val="22"/>
                      <w:lang w:val="en-US"/>
                    </w:rPr>
                    <w:t>Midi</w:t>
                  </w:r>
                </w:p>
              </w:tc>
              <w:tc>
                <w:tcPr>
                  <w:tcW w:w="8227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 w:rsidRPr="00382BEB"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 xml:space="preserve">Represents a Midi resource </w:t>
                  </w:r>
                  <w:proofErr w:type="spellStart"/>
                  <w:r w:rsidRPr="00382BEB"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e.g</w:t>
                  </w:r>
                  <w:proofErr w:type="spellEnd"/>
                  <w:r w:rsidRPr="00382BEB"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 xml:space="preserve"> </w:t>
                  </w:r>
                  <w:proofErr w:type="spellStart"/>
                  <w:r w:rsidRPr="00382BEB"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MonoPoly</w:t>
                  </w:r>
                  <w:proofErr w:type="spellEnd"/>
                  <w:r w:rsidRPr="00382BEB"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 xml:space="preserve"> ringtones</w:t>
                  </w:r>
                </w:p>
              </w:tc>
            </w:tr>
            <w:tr w:rsidR="00675332" w:rsidTr="000808A5">
              <w:tc>
                <w:tcPr>
                  <w:tcW w:w="1838" w:type="dxa"/>
                </w:tcPr>
                <w:p w:rsidR="00675332" w:rsidRPr="00F963F3" w:rsidRDefault="00675332" w:rsidP="009671CD">
                  <w:pPr>
                    <w:rPr>
                      <w:rFonts w:cstheme="minorHAnsi"/>
                      <w:b/>
                      <w:color w:val="000000" w:themeColor="text1"/>
                      <w:lang w:val="en-US"/>
                    </w:rPr>
                  </w:pPr>
                  <w:r w:rsidRPr="00F963F3">
                    <w:rPr>
                      <w:rFonts w:cstheme="minorHAnsi"/>
                      <w:b/>
                      <w:color w:val="000000" w:themeColor="text1"/>
                      <w:lang w:val="en-US"/>
                    </w:rPr>
                    <w:t>Work</w:t>
                  </w:r>
                </w:p>
              </w:tc>
              <w:tc>
                <w:tcPr>
                  <w:tcW w:w="8227" w:type="dxa"/>
                </w:tcPr>
                <w:p w:rsidR="00675332" w:rsidRPr="007B07A3" w:rsidRDefault="00675332" w:rsidP="009671CD">
                  <w:pPr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7B07A3">
                    <w:rPr>
                      <w:rFonts w:cstheme="minorHAnsi"/>
                      <w:color w:val="000000" w:themeColor="text1"/>
                      <w:lang w:val="en-US"/>
                    </w:rPr>
                    <w:t>Represent</w:t>
                  </w:r>
                  <w:r>
                    <w:rPr>
                      <w:rFonts w:cstheme="minorHAnsi"/>
                      <w:color w:val="000000" w:themeColor="text1"/>
                      <w:lang w:val="en-US"/>
                    </w:rPr>
                    <w:t>s</w:t>
                  </w:r>
                  <w:r w:rsidRPr="007B07A3">
                    <w:rPr>
                      <w:rFonts w:cstheme="minorHAnsi"/>
                      <w:color w:val="000000" w:themeColor="text1"/>
                      <w:lang w:val="en-US"/>
                    </w:rPr>
                    <w:t xml:space="preserve"> a</w:t>
                  </w:r>
                  <w:r>
                    <w:rPr>
                      <w:rFonts w:cstheme="minorHAnsi"/>
                      <w:color w:val="000000" w:themeColor="text1"/>
                      <w:lang w:val="en-US"/>
                    </w:rPr>
                    <w:t xml:space="preserve"> musical composition e.g. classical movement</w:t>
                  </w:r>
                </w:p>
              </w:tc>
            </w:tr>
            <w:tr w:rsidR="00675332" w:rsidTr="000808A5">
              <w:tc>
                <w:tcPr>
                  <w:tcW w:w="1838" w:type="dxa"/>
                </w:tcPr>
                <w:p w:rsidR="00675332" w:rsidRPr="00F963F3" w:rsidRDefault="00675332" w:rsidP="009671CD">
                  <w:pPr>
                    <w:rPr>
                      <w:rFonts w:cstheme="minorHAnsi"/>
                      <w:b/>
                      <w:color w:val="000000" w:themeColor="text1"/>
                      <w:lang w:val="en-US"/>
                    </w:rPr>
                  </w:pPr>
                  <w:r w:rsidRPr="00F963F3">
                    <w:rPr>
                      <w:rFonts w:cstheme="minorHAnsi"/>
                      <w:b/>
                      <w:color w:val="000000" w:themeColor="text1"/>
                      <w:lang w:val="en-US"/>
                    </w:rPr>
                    <w:t>Deal</w:t>
                  </w:r>
                </w:p>
              </w:tc>
              <w:tc>
                <w:tcPr>
                  <w:tcW w:w="8227" w:type="dxa"/>
                </w:tcPr>
                <w:p w:rsidR="00675332" w:rsidRPr="007B07A3" w:rsidRDefault="00675332" w:rsidP="009671C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Represents the c</w:t>
                  </w:r>
                  <w:r w:rsidRPr="007B07A3"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ommercial information (ToU and pricing) for a Release</w:t>
                  </w:r>
                </w:p>
              </w:tc>
            </w:tr>
            <w:tr w:rsidR="00675332" w:rsidTr="000808A5">
              <w:tc>
                <w:tcPr>
                  <w:tcW w:w="1838" w:type="dxa"/>
                </w:tcPr>
                <w:p w:rsidR="00675332" w:rsidRPr="00F963F3" w:rsidRDefault="00675332" w:rsidP="009671CD">
                  <w:pPr>
                    <w:rPr>
                      <w:rFonts w:cstheme="minorHAnsi"/>
                      <w:b/>
                      <w:color w:val="000000" w:themeColor="text1"/>
                      <w:lang w:val="en-US"/>
                    </w:rPr>
                  </w:pPr>
                  <w:r w:rsidRPr="00F963F3">
                    <w:rPr>
                      <w:rFonts w:cstheme="minorHAnsi"/>
                      <w:b/>
                      <w:color w:val="000000" w:themeColor="text1"/>
                      <w:lang w:val="en-US"/>
                    </w:rPr>
                    <w:t>Cue Sheet</w:t>
                  </w:r>
                </w:p>
              </w:tc>
              <w:tc>
                <w:tcPr>
                  <w:tcW w:w="8227" w:type="dxa"/>
                </w:tcPr>
                <w:p w:rsidR="00675332" w:rsidRPr="007B07A3" w:rsidRDefault="00675332" w:rsidP="009671CD">
                  <w:pPr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lang w:val="en-US"/>
                    </w:rPr>
                    <w:t xml:space="preserve">Represents the </w:t>
                  </w:r>
                  <w:r w:rsidRPr="008C58A1">
                    <w:rPr>
                      <w:rFonts w:cstheme="minorHAnsi"/>
                      <w:color w:val="000000" w:themeColor="text1"/>
                      <w:lang w:val="en-US"/>
                    </w:rPr>
                    <w:t xml:space="preserve">detailed listing of each piece of music used </w:t>
                  </w:r>
                  <w:r>
                    <w:rPr>
                      <w:rFonts w:cstheme="minorHAnsi"/>
                      <w:color w:val="000000" w:themeColor="text1"/>
                      <w:lang w:val="en-US"/>
                    </w:rPr>
                    <w:t>in a video e.g. index points</w:t>
                  </w:r>
                </w:p>
              </w:tc>
            </w:tr>
            <w:tr w:rsidR="00675332" w:rsidTr="000808A5">
              <w:tc>
                <w:tcPr>
                  <w:tcW w:w="1838" w:type="dxa"/>
                </w:tcPr>
                <w:p w:rsidR="00675332" w:rsidRPr="00F963F3" w:rsidRDefault="00675332" w:rsidP="009671CD">
                  <w:pPr>
                    <w:rPr>
                      <w:rFonts w:cstheme="minorHAnsi"/>
                      <w:b/>
                      <w:szCs w:val="22"/>
                    </w:rPr>
                  </w:pPr>
                  <w:r w:rsidRPr="00F963F3">
                    <w:rPr>
                      <w:rFonts w:cstheme="minorHAnsi"/>
                      <w:b/>
                      <w:szCs w:val="22"/>
                    </w:rPr>
                    <w:t>Collection</w:t>
                  </w:r>
                </w:p>
              </w:tc>
              <w:tc>
                <w:tcPr>
                  <w:tcW w:w="8227" w:type="dxa"/>
                </w:tcPr>
                <w:p w:rsidR="00675332" w:rsidRPr="00963FD0" w:rsidRDefault="00675332" w:rsidP="009671C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Represent</w:t>
                  </w:r>
                  <w:r w:rsidR="00A26C97"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s</w:t>
                  </w: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 xml:space="preserve"> a collection of resources, e.g. episode, season, series</w:t>
                  </w:r>
                </w:p>
              </w:tc>
            </w:tr>
            <w:tr w:rsidR="00A26C97" w:rsidTr="000808A5">
              <w:tc>
                <w:tcPr>
                  <w:tcW w:w="1838" w:type="dxa"/>
                </w:tcPr>
                <w:p w:rsidR="00A26C97" w:rsidRPr="00F963F3" w:rsidRDefault="00A26C97" w:rsidP="009671CD">
                  <w:pPr>
                    <w:rPr>
                      <w:rFonts w:cstheme="minorHAnsi"/>
                      <w:b/>
                      <w:szCs w:val="22"/>
                    </w:rPr>
                  </w:pPr>
                  <w:r>
                    <w:rPr>
                      <w:rFonts w:cstheme="minorHAnsi"/>
                      <w:b/>
                      <w:szCs w:val="22"/>
                    </w:rPr>
                    <w:t>Core Level</w:t>
                  </w:r>
                </w:p>
              </w:tc>
              <w:tc>
                <w:tcPr>
                  <w:tcW w:w="8227" w:type="dxa"/>
                </w:tcPr>
                <w:p w:rsidR="00A26C97" w:rsidRDefault="00A26C97" w:rsidP="009671C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Represents the information</w:t>
                  </w:r>
                  <w:r w:rsidR="00A74E13"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 xml:space="preserve"> and XML fields for the Originating Country</w:t>
                  </w:r>
                </w:p>
              </w:tc>
            </w:tr>
          </w:tbl>
          <w:p w:rsidR="00C73CEB" w:rsidRDefault="00C73CEB" w:rsidP="00C73CEB">
            <w:pPr>
              <w:rPr>
                <w:rFonts w:cstheme="minorHAnsi"/>
                <w:color w:val="000000" w:themeColor="text1"/>
                <w:highlight w:val="lightGray"/>
                <w:lang w:val="en-US"/>
              </w:rPr>
            </w:pPr>
          </w:p>
          <w:p w:rsidR="00C73CEB" w:rsidRDefault="00735BC4" w:rsidP="006D11F1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noProof/>
                <w:lang w:val="fr-FR" w:eastAsia="fr-FR"/>
              </w:rPr>
              <w:lastRenderedPageBreak/>
              <w:drawing>
                <wp:inline distT="0" distB="0" distL="0" distR="0" wp14:anchorId="7442613B" wp14:editId="31990042">
                  <wp:extent cx="5972810" cy="5005070"/>
                  <wp:effectExtent l="0" t="0" r="889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500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2" w:name="_GoBack"/>
            <w:bookmarkEnd w:id="12"/>
          </w:p>
          <w:p w:rsidR="00735BC4" w:rsidRPr="00C73CEB" w:rsidRDefault="00735BC4" w:rsidP="006D11F1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C6530A" w:rsidRDefault="00735BC4" w:rsidP="00735BC4">
            <w:pPr>
              <w:rPr>
                <w:highlight w:val="lightGray"/>
                <w:lang w:val="en-US"/>
              </w:rPr>
            </w:pPr>
            <w:r w:rsidRPr="00735BC4">
              <w:rPr>
                <w:lang w:val="en-US"/>
              </w:rPr>
              <w:t>The figure above is the Information content in the New Release Message– from DDEX-ERNM-3.5 document</w:t>
            </w:r>
          </w:p>
        </w:tc>
      </w:tr>
      <w:tr w:rsidR="00342579" w:rsidRPr="00391A57" w:rsidTr="00342579">
        <w:tc>
          <w:tcPr>
            <w:tcW w:w="10296" w:type="dxa"/>
            <w:shd w:val="clear" w:color="auto" w:fill="939F98"/>
            <w:vAlign w:val="center"/>
          </w:tcPr>
          <w:p w:rsidR="00342579" w:rsidRPr="007A5758" w:rsidRDefault="00342579" w:rsidP="00436E03">
            <w:pPr>
              <w:pStyle w:val="Heading2"/>
              <w:spacing w:before="120" w:after="120"/>
              <w:rPr>
                <w:rFonts w:cs="Arial"/>
                <w:lang w:val="en-US"/>
              </w:rPr>
            </w:pPr>
            <w:r w:rsidRPr="00391A57">
              <w:rPr>
                <w:rFonts w:cs="Arial"/>
                <w:lang w:val="en-US"/>
              </w:rPr>
              <w:lastRenderedPageBreak/>
              <w:br w:type="page"/>
            </w:r>
            <w:bookmarkStart w:id="13" w:name="_Toc338075875"/>
            <w:r w:rsidR="00785419">
              <w:rPr>
                <w:rFonts w:cs="Arial"/>
                <w:lang w:val="en-US"/>
              </w:rPr>
              <w:t>Detailed</w:t>
            </w:r>
            <w:r w:rsidR="00EE03D6">
              <w:rPr>
                <w:rFonts w:cs="Arial"/>
                <w:lang w:val="en-US"/>
              </w:rPr>
              <w:t xml:space="preserve"> </w:t>
            </w:r>
            <w:r w:rsidR="00376669">
              <w:rPr>
                <w:rFonts w:cs="Arial"/>
                <w:lang w:val="en-US"/>
              </w:rPr>
              <w:t>user stories</w:t>
            </w:r>
            <w:bookmarkEnd w:id="13"/>
          </w:p>
        </w:tc>
      </w:tr>
      <w:tr w:rsidR="00B01FA4" w:rsidRPr="00391A57" w:rsidTr="00B01FA4">
        <w:tc>
          <w:tcPr>
            <w:tcW w:w="10296" w:type="dxa"/>
            <w:shd w:val="clear" w:color="auto" w:fill="FFFFFF" w:themeFill="background1"/>
            <w:vAlign w:val="center"/>
          </w:tcPr>
          <w:p w:rsidR="009671CD" w:rsidRPr="009671CD" w:rsidRDefault="009671CD" w:rsidP="009671CD">
            <w:pPr>
              <w:pStyle w:val="Heading3"/>
              <w:spacing w:before="0"/>
              <w:rPr>
                <w:color w:val="000000" w:themeColor="text1"/>
                <w:lang w:val="en-US"/>
              </w:rPr>
            </w:pPr>
            <w:bookmarkStart w:id="14" w:name="_Toc333423846"/>
            <w:bookmarkStart w:id="15" w:name="_Toc338075876"/>
            <w:r w:rsidRPr="009671CD">
              <w:rPr>
                <w:color w:val="000000" w:themeColor="text1"/>
                <w:lang w:val="en-US"/>
              </w:rPr>
              <w:t xml:space="preserve">UMCHANGE-375_US_1: </w:t>
            </w:r>
            <w:r w:rsidR="00333EAA">
              <w:rPr>
                <w:color w:val="000000" w:themeColor="text1"/>
                <w:lang w:val="en-US"/>
              </w:rPr>
              <w:t xml:space="preserve">Export Territory </w:t>
            </w:r>
            <w:r w:rsidRPr="009671CD">
              <w:rPr>
                <w:color w:val="000000" w:themeColor="text1"/>
                <w:lang w:val="en-US"/>
              </w:rPr>
              <w:t>Release Date in Release Details by Territory</w:t>
            </w:r>
            <w:bookmarkEnd w:id="14"/>
            <w:bookmarkEnd w:id="15"/>
          </w:p>
          <w:p w:rsidR="009671CD" w:rsidRDefault="009671CD" w:rsidP="009671CD">
            <w:pPr>
              <w:rPr>
                <w:b/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Aim of the user story</w:t>
            </w:r>
          </w:p>
          <w:p w:rsidR="009671CD" w:rsidRDefault="00333EAA" w:rsidP="00333EAA">
            <w:pPr>
              <w:pStyle w:val="ListParagraph"/>
              <w:numPr>
                <w:ilvl w:val="0"/>
                <w:numId w:val="10"/>
              </w:numPr>
              <w:rPr>
                <w:i/>
                <w:lang w:val="en-US"/>
              </w:rPr>
            </w:pPr>
            <w:r>
              <w:rPr>
                <w:i/>
                <w:lang w:val="en-US"/>
              </w:rPr>
              <w:t>The purpose of the user story is to export a release date for each territory. The release date can be displayed in the business partner’s store front. The value is for display purposes only and is not used to d</w:t>
            </w:r>
            <w:r w:rsidR="00C06854">
              <w:rPr>
                <w:i/>
                <w:lang w:val="en-US"/>
              </w:rPr>
              <w:t>et</w:t>
            </w:r>
            <w:r>
              <w:rPr>
                <w:i/>
                <w:lang w:val="en-US"/>
              </w:rPr>
              <w:t>ermine when an item is available for sale</w:t>
            </w:r>
          </w:p>
          <w:p w:rsidR="00333EAA" w:rsidRDefault="00333EAA" w:rsidP="00333EAA">
            <w:pPr>
              <w:pStyle w:val="ListParagraph"/>
              <w:rPr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Description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A 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>product is ordered for a BP using DDEX plugin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product is proc</w:t>
            </w:r>
            <w:r>
              <w:rPr>
                <w:rFonts w:cstheme="minorHAnsi"/>
                <w:color w:val="000000" w:themeColor="text1"/>
                <w:lang w:val="en-US"/>
              </w:rPr>
              <w:t>essed and delivered with ERN 3.5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 format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XML file contains the following information :</w:t>
            </w:r>
          </w:p>
          <w:p w:rsidR="009671CD" w:rsidRPr="001D0644" w:rsidRDefault="009671CD" w:rsidP="00C66F67">
            <w:pPr>
              <w:pStyle w:val="ListParagraph"/>
              <w:numPr>
                <w:ilvl w:val="1"/>
                <w:numId w:val="10"/>
              </w:numPr>
              <w:rPr>
                <w:rFonts w:cstheme="minorHAnsi"/>
                <w:szCs w:val="22"/>
                <w:lang w:val="en-US"/>
              </w:rPr>
            </w:pPr>
            <w:r w:rsidRPr="001D0644">
              <w:rPr>
                <w:rFonts w:cstheme="minorHAnsi"/>
                <w:szCs w:val="22"/>
                <w:lang w:val="en-US"/>
              </w:rPr>
              <w:t>Resource (Image and Sound Recording)</w:t>
            </w:r>
          </w:p>
          <w:p w:rsidR="009671CD" w:rsidRPr="001D0644" w:rsidRDefault="009671CD" w:rsidP="00C66F67">
            <w:pPr>
              <w:pStyle w:val="ListParagraph"/>
              <w:numPr>
                <w:ilvl w:val="1"/>
                <w:numId w:val="10"/>
              </w:numPr>
              <w:rPr>
                <w:rFonts w:cstheme="minorHAnsi"/>
                <w:szCs w:val="22"/>
                <w:lang w:val="en-US"/>
              </w:rPr>
            </w:pPr>
            <w:r w:rsidRPr="001D0644">
              <w:rPr>
                <w:rFonts w:cstheme="minorHAnsi"/>
                <w:szCs w:val="22"/>
                <w:lang w:val="en-US"/>
              </w:rPr>
              <w:t>Release</w:t>
            </w:r>
          </w:p>
          <w:p w:rsidR="009671CD" w:rsidRDefault="009671CD" w:rsidP="00C66F67">
            <w:pPr>
              <w:pStyle w:val="ListParagraph"/>
              <w:numPr>
                <w:ilvl w:val="1"/>
                <w:numId w:val="10"/>
              </w:numPr>
              <w:rPr>
                <w:rFonts w:cstheme="minorHAnsi"/>
                <w:szCs w:val="22"/>
                <w:lang w:val="en-US"/>
              </w:rPr>
            </w:pPr>
            <w:r w:rsidRPr="001D0644">
              <w:rPr>
                <w:rFonts w:cstheme="minorHAnsi"/>
                <w:szCs w:val="22"/>
                <w:lang w:val="en-US"/>
              </w:rPr>
              <w:t>Deal : ToU and pricing</w:t>
            </w:r>
          </w:p>
          <w:p w:rsidR="009671CD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Cs w:val="22"/>
                <w:lang w:val="en-US"/>
              </w:rPr>
            </w:pPr>
            <w:r>
              <w:rPr>
                <w:rFonts w:cstheme="minorHAnsi"/>
                <w:szCs w:val="22"/>
                <w:lang w:val="en-US"/>
              </w:rPr>
              <w:t xml:space="preserve">The </w:t>
            </w:r>
            <w:proofErr w:type="spellStart"/>
            <w:r>
              <w:rPr>
                <w:rFonts w:cstheme="minorHAnsi"/>
                <w:szCs w:val="22"/>
                <w:lang w:val="en-US"/>
              </w:rPr>
              <w:t>ReleaseDetailsByTerritory</w:t>
            </w:r>
            <w:proofErr w:type="spellEnd"/>
            <w:r>
              <w:rPr>
                <w:rFonts w:cstheme="minorHAnsi"/>
                <w:szCs w:val="22"/>
                <w:lang w:val="en-US"/>
              </w:rPr>
              <w:t xml:space="preserve"> inside Release section contains</w:t>
            </w:r>
            <w:r w:rsidR="000F0BB4">
              <w:rPr>
                <w:rFonts w:cstheme="minorHAnsi"/>
                <w:szCs w:val="22"/>
                <w:lang w:val="en-US"/>
              </w:rPr>
              <w:t xml:space="preserve"> </w:t>
            </w:r>
            <w:proofErr w:type="spellStart"/>
            <w:r w:rsidR="000F0BB4">
              <w:rPr>
                <w:rFonts w:cstheme="minorHAnsi"/>
                <w:szCs w:val="22"/>
                <w:lang w:val="en-US"/>
              </w:rPr>
              <w:t>ReleaseDate</w:t>
            </w:r>
            <w:proofErr w:type="spellEnd"/>
            <w:r w:rsidR="000F0BB4">
              <w:rPr>
                <w:rFonts w:cstheme="minorHAnsi"/>
                <w:szCs w:val="22"/>
                <w:lang w:val="en-US"/>
              </w:rPr>
              <w:t xml:space="preserve"> tag set to the </w:t>
            </w:r>
            <w:r w:rsidR="004D090F">
              <w:rPr>
                <w:rFonts w:cstheme="minorHAnsi"/>
                <w:szCs w:val="22"/>
                <w:lang w:val="en-US"/>
              </w:rPr>
              <w:t xml:space="preserve">CPRS </w:t>
            </w:r>
            <w:r>
              <w:rPr>
                <w:rFonts w:cstheme="minorHAnsi"/>
                <w:szCs w:val="22"/>
                <w:lang w:val="en-US"/>
              </w:rPr>
              <w:t xml:space="preserve">release date </w:t>
            </w:r>
            <w:r w:rsidR="000F0BB4">
              <w:rPr>
                <w:rFonts w:cstheme="minorHAnsi"/>
                <w:szCs w:val="22"/>
                <w:lang w:val="en-US"/>
              </w:rPr>
              <w:t xml:space="preserve">value </w:t>
            </w:r>
            <w:r>
              <w:rPr>
                <w:rFonts w:cstheme="minorHAnsi"/>
                <w:szCs w:val="22"/>
                <w:lang w:val="en-US"/>
              </w:rPr>
              <w:t>per territory</w:t>
            </w:r>
            <w:r w:rsidR="000F0BB4">
              <w:rPr>
                <w:rFonts w:cstheme="minorHAnsi"/>
                <w:szCs w:val="22"/>
                <w:lang w:val="en-US"/>
              </w:rPr>
              <w:t xml:space="preserve"> for both Product and Track releases</w:t>
            </w:r>
          </w:p>
          <w:p w:rsidR="009671CD" w:rsidRDefault="00DC45C0" w:rsidP="009671CD">
            <w:pPr>
              <w:rPr>
                <w:lang w:val="en-US"/>
              </w:rPr>
            </w:pPr>
            <w:r>
              <w:rPr>
                <w:lang w:val="en-US"/>
              </w:rPr>
              <w:pict>
                <v:rect id="_x0000_i1026" style="width:7in;height:1pt" o:hralign="center" o:hrstd="t" o:hrnoshade="t" o:hr="t" fillcolor="#00aeef" stroked="f"/>
              </w:pict>
            </w:r>
          </w:p>
          <w:p w:rsidR="009671CD" w:rsidRPr="009671CD" w:rsidRDefault="009671CD" w:rsidP="009671CD">
            <w:pPr>
              <w:pStyle w:val="Heading3"/>
              <w:rPr>
                <w:color w:val="000000" w:themeColor="text1"/>
                <w:lang w:val="en-US"/>
              </w:rPr>
            </w:pPr>
            <w:bookmarkStart w:id="16" w:name="_Toc333423847"/>
            <w:bookmarkStart w:id="17" w:name="_Toc338075877"/>
            <w:r w:rsidRPr="009671CD">
              <w:rPr>
                <w:color w:val="000000" w:themeColor="text1"/>
                <w:lang w:val="en-US"/>
              </w:rPr>
              <w:t xml:space="preserve">UMCHANGE-375_US_2: </w:t>
            </w:r>
            <w:r w:rsidR="008A30CF">
              <w:rPr>
                <w:color w:val="000000" w:themeColor="text1"/>
                <w:lang w:val="en-US"/>
              </w:rPr>
              <w:t>Group Territories with identical Deals</w:t>
            </w:r>
            <w:r w:rsidRPr="009671CD">
              <w:rPr>
                <w:color w:val="000000" w:themeColor="text1"/>
                <w:lang w:val="en-US"/>
              </w:rPr>
              <w:t xml:space="preserve"> within one Deal</w:t>
            </w:r>
            <w:bookmarkEnd w:id="16"/>
            <w:bookmarkEnd w:id="17"/>
          </w:p>
          <w:p w:rsidR="009671CD" w:rsidRDefault="009671CD" w:rsidP="009671CD">
            <w:pPr>
              <w:rPr>
                <w:b/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Aim of the user story</w:t>
            </w:r>
          </w:p>
          <w:p w:rsidR="009671CD" w:rsidRPr="004F7C2F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i/>
                <w:lang w:val="en-US"/>
              </w:rPr>
            </w:pPr>
            <w:r>
              <w:rPr>
                <w:i/>
                <w:lang w:val="en-US"/>
              </w:rPr>
              <w:t xml:space="preserve">The purpose of the user story is to </w:t>
            </w:r>
            <w:r w:rsidR="008A30CF">
              <w:rPr>
                <w:i/>
                <w:lang w:val="en-US"/>
              </w:rPr>
              <w:t>reduce the number of deals in the release message and this by grouping territories with identical deals.</w:t>
            </w:r>
          </w:p>
          <w:p w:rsidR="009671CD" w:rsidRDefault="009671CD" w:rsidP="009671CD">
            <w:pPr>
              <w:rPr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Description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A multi-territory 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>audio product is ordered for a BP using DDEX plugin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product is proc</w:t>
            </w:r>
            <w:r>
              <w:rPr>
                <w:rFonts w:cstheme="minorHAnsi"/>
                <w:color w:val="000000" w:themeColor="text1"/>
                <w:lang w:val="en-US"/>
              </w:rPr>
              <w:t>essed and delivered with ERN 3.5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 format</w:t>
            </w:r>
          </w:p>
          <w:p w:rsidR="009671CD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All Territories </w:t>
            </w:r>
            <w:r w:rsidR="008A30CF">
              <w:rPr>
                <w:lang w:val="en-US"/>
              </w:rPr>
              <w:t>with identical</w:t>
            </w:r>
            <w:r>
              <w:rPr>
                <w:lang w:val="en-US"/>
              </w:rPr>
              <w:t xml:space="preserve"> Deal</w:t>
            </w:r>
            <w:r w:rsidR="008A30CF">
              <w:rPr>
                <w:lang w:val="en-US"/>
              </w:rPr>
              <w:t>s</w:t>
            </w:r>
            <w:r>
              <w:rPr>
                <w:lang w:val="en-US"/>
              </w:rPr>
              <w:t xml:space="preserve"> are listed within </w:t>
            </w:r>
            <w:r w:rsidR="008A30CF">
              <w:rPr>
                <w:lang w:val="en-US"/>
              </w:rPr>
              <w:t xml:space="preserve">one </w:t>
            </w:r>
            <w:r>
              <w:rPr>
                <w:lang w:val="en-US"/>
              </w:rPr>
              <w:t>Deal</w:t>
            </w:r>
          </w:p>
          <w:p w:rsidR="009671CD" w:rsidRDefault="00DC45C0" w:rsidP="009671CD">
            <w:pPr>
              <w:rPr>
                <w:lang w:val="en-US"/>
              </w:rPr>
            </w:pPr>
            <w:r>
              <w:rPr>
                <w:lang w:val="en-US"/>
              </w:rPr>
              <w:pict>
                <v:rect id="_x0000_i1027" style="width:7in;height:1pt" o:hralign="center" o:hrstd="t" o:hrnoshade="t" o:hr="t" fillcolor="#00aeef" stroked="f"/>
              </w:pict>
            </w:r>
          </w:p>
          <w:p w:rsidR="009671CD" w:rsidRPr="0006533D" w:rsidRDefault="009671CD" w:rsidP="009671CD">
            <w:pPr>
              <w:pStyle w:val="Heading3"/>
              <w:rPr>
                <w:color w:val="auto"/>
                <w:lang w:val="en-US"/>
              </w:rPr>
            </w:pPr>
            <w:bookmarkStart w:id="18" w:name="_Toc333423849"/>
            <w:bookmarkStart w:id="19" w:name="_Toc338075878"/>
            <w:r w:rsidRPr="0006533D">
              <w:rPr>
                <w:color w:val="auto"/>
                <w:lang w:val="en-US"/>
              </w:rPr>
              <w:t>UMCHANGE-375_US_</w:t>
            </w:r>
            <w:r w:rsidR="00E27F22" w:rsidRPr="0006533D">
              <w:rPr>
                <w:color w:val="auto"/>
                <w:lang w:val="en-US"/>
              </w:rPr>
              <w:t>3</w:t>
            </w:r>
            <w:r w:rsidRPr="0006533D">
              <w:rPr>
                <w:color w:val="auto"/>
                <w:lang w:val="en-US"/>
              </w:rPr>
              <w:t>: Reduce localization of Resource metadata</w:t>
            </w:r>
            <w:bookmarkEnd w:id="18"/>
            <w:bookmarkEnd w:id="19"/>
          </w:p>
          <w:p w:rsidR="009671CD" w:rsidRPr="0006533D" w:rsidRDefault="009671CD" w:rsidP="009671CD">
            <w:pPr>
              <w:rPr>
                <w:b/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Aim of the user story</w:t>
            </w:r>
          </w:p>
          <w:p w:rsidR="009671CD" w:rsidRPr="004F7C2F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i/>
                <w:lang w:val="en-US"/>
              </w:rPr>
            </w:pPr>
            <w:r>
              <w:rPr>
                <w:i/>
                <w:lang w:val="en-US"/>
              </w:rPr>
              <w:t>The purpose of the user story is to reduce localization of resource metadata by allowing only some fields to be localized and keeping the rest as core metadata</w:t>
            </w:r>
          </w:p>
          <w:p w:rsidR="009671CD" w:rsidRDefault="009671CD" w:rsidP="009671CD">
            <w:pPr>
              <w:rPr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Description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A multi-territory 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>audio product is ordered for a BP using DDEX plugin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product is proc</w:t>
            </w:r>
            <w:r>
              <w:rPr>
                <w:rFonts w:cstheme="minorHAnsi"/>
                <w:color w:val="000000" w:themeColor="text1"/>
                <w:lang w:val="en-US"/>
              </w:rPr>
              <w:t>essed and delivered with ERN 3.5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 format</w:t>
            </w:r>
          </w:p>
          <w:p w:rsidR="009671CD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In the </w:t>
            </w:r>
            <w:proofErr w:type="spellStart"/>
            <w:r>
              <w:rPr>
                <w:lang w:val="en-US"/>
              </w:rPr>
              <w:t>ResourceList</w:t>
            </w:r>
            <w:proofErr w:type="spellEnd"/>
            <w:r>
              <w:rPr>
                <w:lang w:val="en-US"/>
              </w:rPr>
              <w:t xml:space="preserve"> section, all territory shared information fields are listed at core level</w:t>
            </w:r>
          </w:p>
          <w:p w:rsidR="009671CD" w:rsidRDefault="00DC45C0" w:rsidP="00C66F6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A list of fields will be checked to verify if localized values exist. If it’s the case, all of the </w:t>
            </w:r>
            <w:proofErr w:type="spellStart"/>
            <w:r>
              <w:rPr>
                <w:lang w:val="en-US"/>
              </w:rPr>
              <w:t>ResourceList</w:t>
            </w:r>
            <w:proofErr w:type="spellEnd"/>
            <w:r>
              <w:rPr>
                <w:lang w:val="en-US"/>
              </w:rPr>
              <w:t xml:space="preserve"> section’s data fields will be populated and sent for the concerned territory</w:t>
            </w:r>
          </w:p>
          <w:p w:rsidR="009671CD" w:rsidRPr="00ED3493" w:rsidRDefault="00DC45C0" w:rsidP="009671CD">
            <w:pPr>
              <w:rPr>
                <w:lang w:val="en-US"/>
              </w:rPr>
            </w:pPr>
            <w:r>
              <w:rPr>
                <w:lang w:val="en-US"/>
              </w:rPr>
              <w:pict>
                <v:rect id="_x0000_i1028" style="width:7in;height:1pt" o:hralign="center" o:hrstd="t" o:hrnoshade="t" o:hr="t" fillcolor="#00aeef" stroked="f"/>
              </w:pict>
            </w:r>
          </w:p>
          <w:p w:rsidR="009671CD" w:rsidRPr="009671CD" w:rsidRDefault="009671CD" w:rsidP="009671CD">
            <w:pPr>
              <w:pStyle w:val="Heading3"/>
              <w:rPr>
                <w:color w:val="000000" w:themeColor="text1"/>
                <w:lang w:val="en-US"/>
              </w:rPr>
            </w:pPr>
            <w:bookmarkStart w:id="20" w:name="_Toc333423850"/>
            <w:bookmarkStart w:id="21" w:name="_Toc338075879"/>
            <w:r w:rsidRPr="009671CD">
              <w:rPr>
                <w:color w:val="000000" w:themeColor="text1"/>
                <w:lang w:val="en-US"/>
              </w:rPr>
              <w:lastRenderedPageBreak/>
              <w:t>UMCHANGE-375_US_</w:t>
            </w:r>
            <w:r w:rsidR="00E27F22">
              <w:rPr>
                <w:color w:val="000000" w:themeColor="text1"/>
                <w:lang w:val="en-US"/>
              </w:rPr>
              <w:t>4</w:t>
            </w:r>
            <w:r w:rsidRPr="009671CD">
              <w:rPr>
                <w:color w:val="000000" w:themeColor="text1"/>
                <w:lang w:val="en-US"/>
              </w:rPr>
              <w:t xml:space="preserve">: </w:t>
            </w:r>
            <w:bookmarkEnd w:id="20"/>
            <w:r w:rsidR="00422110">
              <w:rPr>
                <w:color w:val="000000" w:themeColor="text1"/>
                <w:lang w:val="en-US"/>
              </w:rPr>
              <w:t>Export full version of Schema Location</w:t>
            </w:r>
            <w:bookmarkEnd w:id="21"/>
          </w:p>
          <w:p w:rsidR="009671CD" w:rsidRDefault="009671CD" w:rsidP="009671CD">
            <w:pPr>
              <w:rPr>
                <w:b/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Aim of the user story</w:t>
            </w:r>
          </w:p>
          <w:p w:rsidR="009671CD" w:rsidRPr="004F7C2F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i/>
                <w:lang w:val="en-US"/>
              </w:rPr>
            </w:pPr>
            <w:r>
              <w:rPr>
                <w:i/>
                <w:lang w:val="en-US"/>
              </w:rPr>
              <w:t xml:space="preserve">The aim of the user story is to </w:t>
            </w:r>
            <w:r w:rsidR="009F2874">
              <w:rPr>
                <w:i/>
                <w:lang w:val="en-US"/>
              </w:rPr>
              <w:t>make the delivered XML readable by all the XML editing tools</w:t>
            </w:r>
          </w:p>
          <w:p w:rsidR="009671CD" w:rsidRDefault="009671CD" w:rsidP="009671CD">
            <w:pPr>
              <w:rPr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Description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An 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>audio product is ordered for a BP using DDEX plugin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product is proc</w:t>
            </w:r>
            <w:r>
              <w:rPr>
                <w:rFonts w:cstheme="minorHAnsi"/>
                <w:color w:val="000000" w:themeColor="text1"/>
                <w:lang w:val="en-US"/>
              </w:rPr>
              <w:t>essed and delivered with ERN 3.5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 format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binaries are delivered with the BP formats as specified in its delivery configuration</w:t>
            </w:r>
          </w:p>
          <w:p w:rsidR="009671CD" w:rsidRPr="006E7BC1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The XML file contains the </w:t>
            </w:r>
            <w:r>
              <w:rPr>
                <w:rFonts w:cstheme="minorHAnsi"/>
                <w:color w:val="000000" w:themeColor="text1"/>
                <w:lang w:val="en-US"/>
              </w:rPr>
              <w:t>full version of the schema location in its header</w:t>
            </w:r>
          </w:p>
          <w:p w:rsidR="009671CD" w:rsidRPr="000115F3" w:rsidRDefault="00DC45C0" w:rsidP="009671CD">
            <w:pPr>
              <w:rPr>
                <w:lang w:val="en-US"/>
              </w:rPr>
            </w:pPr>
            <w:r>
              <w:rPr>
                <w:lang w:val="en-US"/>
              </w:rPr>
              <w:pict>
                <v:rect id="_x0000_i1029" style="width:7in;height:1pt" o:hralign="center" o:hrstd="t" o:hrnoshade="t" o:hr="t" fillcolor="#00aeef" stroked="f"/>
              </w:pict>
            </w:r>
          </w:p>
          <w:p w:rsidR="009671CD" w:rsidRPr="00FE312D" w:rsidRDefault="009671CD" w:rsidP="009671CD">
            <w:pPr>
              <w:pStyle w:val="Heading3"/>
              <w:rPr>
                <w:color w:val="000000" w:themeColor="text1"/>
                <w:lang w:val="en-US"/>
              </w:rPr>
            </w:pPr>
            <w:bookmarkStart w:id="22" w:name="_Toc333423851"/>
            <w:bookmarkStart w:id="23" w:name="_Toc338075880"/>
            <w:r w:rsidRPr="009671CD">
              <w:rPr>
                <w:color w:val="000000" w:themeColor="text1"/>
                <w:lang w:val="en-US"/>
              </w:rPr>
              <w:t>UMCHANGE-375_US_</w:t>
            </w:r>
            <w:r w:rsidR="00E27F22">
              <w:rPr>
                <w:color w:val="000000" w:themeColor="text1"/>
                <w:lang w:val="en-US"/>
              </w:rPr>
              <w:t>5</w:t>
            </w:r>
            <w:r w:rsidRPr="009671CD">
              <w:rPr>
                <w:color w:val="000000" w:themeColor="text1"/>
                <w:lang w:val="en-US"/>
              </w:rPr>
              <w:t xml:space="preserve">: </w:t>
            </w:r>
            <w:r w:rsidR="009F2874">
              <w:rPr>
                <w:color w:val="000000" w:themeColor="text1"/>
                <w:lang w:val="en-US"/>
              </w:rPr>
              <w:t>Export</w:t>
            </w:r>
            <w:r w:rsidRPr="009671CD">
              <w:rPr>
                <w:color w:val="000000" w:themeColor="text1"/>
                <w:lang w:val="en-US"/>
              </w:rPr>
              <w:t xml:space="preserve"> </w:t>
            </w:r>
            <w:r w:rsidR="009F2874">
              <w:rPr>
                <w:color w:val="000000" w:themeColor="text1"/>
                <w:lang w:val="en-US"/>
              </w:rPr>
              <w:t>Monopoly resources as</w:t>
            </w:r>
            <w:r w:rsidRPr="009671CD">
              <w:rPr>
                <w:color w:val="000000" w:themeColor="text1"/>
                <w:lang w:val="en-US"/>
              </w:rPr>
              <w:t xml:space="preserve"> Midi</w:t>
            </w:r>
            <w:bookmarkEnd w:id="22"/>
            <w:bookmarkEnd w:id="23"/>
          </w:p>
          <w:p w:rsidR="009671CD" w:rsidRDefault="009671CD" w:rsidP="009671CD">
            <w:pPr>
              <w:rPr>
                <w:b/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Aim of the user story</w:t>
            </w:r>
          </w:p>
          <w:p w:rsidR="009671CD" w:rsidRDefault="00D81BF1" w:rsidP="00D81BF1">
            <w:pPr>
              <w:pStyle w:val="ListParagraph"/>
              <w:numPr>
                <w:ilvl w:val="0"/>
                <w:numId w:val="10"/>
              </w:numPr>
              <w:rPr>
                <w:i/>
                <w:lang w:val="en-US"/>
              </w:rPr>
            </w:pPr>
            <w:r w:rsidRPr="009C011B">
              <w:rPr>
                <w:i/>
                <w:lang w:val="en-US"/>
              </w:rPr>
              <w:t>The aim of the user story is to export monopoly resources as</w:t>
            </w:r>
            <w:r>
              <w:rPr>
                <w:i/>
                <w:lang w:val="en-US"/>
              </w:rPr>
              <w:t xml:space="preserve"> midi as these are not sound</w:t>
            </w:r>
            <w:r w:rsidRPr="009C011B">
              <w:rPr>
                <w:i/>
                <w:lang w:val="en-US"/>
              </w:rPr>
              <w:t xml:space="preserve"> recordings</w:t>
            </w:r>
            <w:r>
              <w:rPr>
                <w:i/>
                <w:lang w:val="en-US"/>
              </w:rPr>
              <w:t>.</w:t>
            </w:r>
          </w:p>
          <w:p w:rsidR="00D81BF1" w:rsidRDefault="00D81BF1" w:rsidP="009671CD">
            <w:pPr>
              <w:rPr>
                <w:b/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Description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An monopoly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 product is ordered for a BP using DDEX plugin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product is proc</w:t>
            </w:r>
            <w:r>
              <w:rPr>
                <w:rFonts w:cstheme="minorHAnsi"/>
                <w:color w:val="000000" w:themeColor="text1"/>
                <w:lang w:val="en-US"/>
              </w:rPr>
              <w:t>essed and delivered with ERN 3.5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 format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binaries are delivered with the BP formats as specified in its delivery configuration</w:t>
            </w:r>
          </w:p>
          <w:p w:rsidR="009671CD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The monopoly resource is populated in Midi section of the XML</w:t>
            </w:r>
          </w:p>
          <w:p w:rsidR="009671CD" w:rsidRDefault="00DC45C0" w:rsidP="009671CD">
            <w:pPr>
              <w:rPr>
                <w:lang w:val="en-US"/>
              </w:rPr>
            </w:pPr>
            <w:r>
              <w:rPr>
                <w:lang w:val="en-US"/>
              </w:rPr>
              <w:pict>
                <v:rect id="_x0000_i1030" style="width:7in;height:1pt" o:hralign="center" o:hrstd="t" o:hrnoshade="t" o:hr="t" fillcolor="#00aeef" stroked="f"/>
              </w:pict>
            </w:r>
          </w:p>
          <w:p w:rsidR="009671CD" w:rsidRPr="009671CD" w:rsidRDefault="009671CD" w:rsidP="009671CD">
            <w:pPr>
              <w:pStyle w:val="Heading3"/>
              <w:rPr>
                <w:color w:val="000000" w:themeColor="text1"/>
                <w:lang w:val="en-US"/>
              </w:rPr>
            </w:pPr>
            <w:bookmarkStart w:id="24" w:name="_Toc333423853"/>
            <w:bookmarkStart w:id="25" w:name="_Toc338075881"/>
            <w:r w:rsidRPr="009671CD">
              <w:rPr>
                <w:color w:val="000000" w:themeColor="text1"/>
                <w:lang w:val="en-US"/>
              </w:rPr>
              <w:t>UMCHANGE-375_US_</w:t>
            </w:r>
            <w:r w:rsidR="003B1C10">
              <w:rPr>
                <w:color w:val="000000" w:themeColor="text1"/>
                <w:lang w:val="en-US"/>
              </w:rPr>
              <w:t>6</w:t>
            </w:r>
            <w:r w:rsidRPr="009671CD">
              <w:rPr>
                <w:color w:val="000000" w:themeColor="text1"/>
                <w:lang w:val="en-US"/>
              </w:rPr>
              <w:t xml:space="preserve">: </w:t>
            </w:r>
            <w:bookmarkEnd w:id="24"/>
            <w:r w:rsidR="00D81BF1" w:rsidRPr="00D81BF1">
              <w:rPr>
                <w:color w:val="000000" w:themeColor="text1"/>
                <w:lang w:val="en-US"/>
              </w:rPr>
              <w:t>A user opens a DDEX ERN 3.5 mess</w:t>
            </w:r>
            <w:r w:rsidR="00B87436">
              <w:rPr>
                <w:color w:val="000000" w:themeColor="text1"/>
                <w:lang w:val="en-US"/>
              </w:rPr>
              <w:t>age using the XML released tool</w:t>
            </w:r>
            <w:bookmarkEnd w:id="25"/>
          </w:p>
          <w:p w:rsidR="009671CD" w:rsidRDefault="009671CD" w:rsidP="009671CD">
            <w:pPr>
              <w:rPr>
                <w:b/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Aim of the user story</w:t>
            </w:r>
          </w:p>
          <w:p w:rsidR="009671CD" w:rsidRPr="004F7C2F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i/>
                <w:lang w:val="en-US"/>
              </w:rPr>
            </w:pPr>
            <w:r>
              <w:rPr>
                <w:i/>
                <w:lang w:val="en-US"/>
              </w:rPr>
              <w:t>The aim of the user story is to make sure the XML Reader Tool supports the newly implemented changes</w:t>
            </w:r>
          </w:p>
          <w:p w:rsidR="009671CD" w:rsidRDefault="009671CD" w:rsidP="009671CD">
            <w:pPr>
              <w:rPr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Description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An audio product 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>is ordered for a BP using DDEX plugin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product is proc</w:t>
            </w:r>
            <w:r>
              <w:rPr>
                <w:rFonts w:cstheme="minorHAnsi"/>
                <w:color w:val="000000" w:themeColor="text1"/>
                <w:lang w:val="en-US"/>
              </w:rPr>
              <w:t>essed and delivered with ERN 3.5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 format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binaries are delivered with the BP formats as specified in its delivery configuration</w:t>
            </w:r>
          </w:p>
          <w:p w:rsidR="009671CD" w:rsidRPr="000B289F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Cs w:val="22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The XML file </w:t>
            </w:r>
            <w:r>
              <w:rPr>
                <w:rFonts w:cstheme="minorHAnsi"/>
                <w:color w:val="000000" w:themeColor="text1"/>
                <w:lang w:val="en-US"/>
              </w:rPr>
              <w:t>is delivered to the BP</w:t>
            </w:r>
          </w:p>
          <w:p w:rsidR="009671CD" w:rsidRPr="00100169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The XML Reader Tool is compliant with the changes and can support/display the new improvements</w:t>
            </w:r>
          </w:p>
          <w:p w:rsidR="009671CD" w:rsidRDefault="00DC45C0" w:rsidP="009671CD">
            <w:pPr>
              <w:rPr>
                <w:lang w:val="en-US"/>
              </w:rPr>
            </w:pPr>
            <w:r>
              <w:rPr>
                <w:lang w:val="en-US"/>
              </w:rPr>
              <w:pict>
                <v:rect id="_x0000_i1031" style="width:7in;height:1pt" o:hralign="center" o:hrstd="t" o:hrnoshade="t" o:hr="t" fillcolor="#00aeef" stroked="f"/>
              </w:pict>
            </w:r>
          </w:p>
          <w:p w:rsidR="00B87436" w:rsidRPr="009671CD" w:rsidRDefault="00B87436" w:rsidP="00B87436">
            <w:pPr>
              <w:pStyle w:val="Heading3"/>
              <w:rPr>
                <w:color w:val="000000" w:themeColor="text1"/>
                <w:lang w:val="en-US"/>
              </w:rPr>
            </w:pPr>
            <w:bookmarkStart w:id="26" w:name="_Toc338075882"/>
            <w:r w:rsidRPr="009671CD">
              <w:rPr>
                <w:color w:val="000000" w:themeColor="text1"/>
                <w:lang w:val="en-US"/>
              </w:rPr>
              <w:t>UMCHANGE-375_US_</w:t>
            </w:r>
            <w:r w:rsidR="003B1C10">
              <w:rPr>
                <w:color w:val="000000" w:themeColor="text1"/>
                <w:lang w:val="en-US"/>
              </w:rPr>
              <w:t>7</w:t>
            </w:r>
            <w:r w:rsidRPr="009671CD">
              <w:rPr>
                <w:color w:val="000000" w:themeColor="text1"/>
                <w:lang w:val="en-US"/>
              </w:rPr>
              <w:t xml:space="preserve">: </w:t>
            </w:r>
            <w:r w:rsidR="00A02B2B">
              <w:rPr>
                <w:color w:val="000000" w:themeColor="text1"/>
                <w:lang w:val="en-US"/>
              </w:rPr>
              <w:t>Support Classical Album products</w:t>
            </w:r>
            <w:r>
              <w:rPr>
                <w:color w:val="000000" w:themeColor="text1"/>
                <w:lang w:val="en-US"/>
              </w:rPr>
              <w:t xml:space="preserve"> as </w:t>
            </w:r>
            <w:proofErr w:type="spellStart"/>
            <w:r>
              <w:rPr>
                <w:color w:val="000000" w:themeColor="text1"/>
                <w:lang w:val="en-US"/>
              </w:rPr>
              <w:t>ReleaseType</w:t>
            </w:r>
            <w:bookmarkEnd w:id="26"/>
            <w:proofErr w:type="spellEnd"/>
          </w:p>
          <w:p w:rsidR="00B87436" w:rsidRDefault="00B87436" w:rsidP="00B87436">
            <w:pPr>
              <w:rPr>
                <w:b/>
                <w:i/>
                <w:lang w:val="en-US"/>
              </w:rPr>
            </w:pPr>
          </w:p>
          <w:p w:rsidR="00B87436" w:rsidRPr="00A77246" w:rsidRDefault="00B87436" w:rsidP="00B87436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Aim of the user story</w:t>
            </w:r>
          </w:p>
          <w:p w:rsidR="00B87436" w:rsidRPr="004F7C2F" w:rsidRDefault="00626C38" w:rsidP="00B87436">
            <w:pPr>
              <w:pStyle w:val="ListParagraph"/>
              <w:numPr>
                <w:ilvl w:val="0"/>
                <w:numId w:val="10"/>
              </w:numPr>
              <w:rPr>
                <w:i/>
                <w:lang w:val="en-US"/>
              </w:rPr>
            </w:pPr>
            <w:r>
              <w:rPr>
                <w:i/>
                <w:lang w:val="en-US"/>
              </w:rPr>
              <w:t xml:space="preserve">The aim of the user story is to export </w:t>
            </w:r>
            <w:r w:rsidR="00A02B2B">
              <w:rPr>
                <w:i/>
                <w:lang w:val="en-US"/>
              </w:rPr>
              <w:t xml:space="preserve">a </w:t>
            </w:r>
            <w:r>
              <w:rPr>
                <w:i/>
                <w:lang w:val="en-US"/>
              </w:rPr>
              <w:t xml:space="preserve">Classical </w:t>
            </w:r>
            <w:r w:rsidR="00A02B2B">
              <w:rPr>
                <w:i/>
                <w:lang w:val="en-US"/>
              </w:rPr>
              <w:t>Product as Classical Album</w:t>
            </w:r>
          </w:p>
          <w:p w:rsidR="00B87436" w:rsidRDefault="00B87436" w:rsidP="00B87436">
            <w:pPr>
              <w:rPr>
                <w:i/>
                <w:lang w:val="en-US"/>
              </w:rPr>
            </w:pPr>
          </w:p>
          <w:p w:rsidR="00B87436" w:rsidRPr="00A77246" w:rsidRDefault="00B87436" w:rsidP="00B87436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Description</w:t>
            </w:r>
          </w:p>
          <w:p w:rsidR="00B87436" w:rsidRPr="00A02B2B" w:rsidRDefault="00A02B2B" w:rsidP="00B87436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A Classical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producs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is ordered for a BP using DDEX plugin</w:t>
            </w:r>
          </w:p>
          <w:p w:rsidR="00A02B2B" w:rsidRPr="001D0644" w:rsidRDefault="00A02B2B" w:rsidP="00A02B2B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product is proc</w:t>
            </w:r>
            <w:r>
              <w:rPr>
                <w:rFonts w:cstheme="minorHAnsi"/>
                <w:color w:val="000000" w:themeColor="text1"/>
                <w:lang w:val="en-US"/>
              </w:rPr>
              <w:t>essed and delivered with ERN 3.5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 format</w:t>
            </w:r>
          </w:p>
          <w:p w:rsidR="00A02B2B" w:rsidRPr="001D0644" w:rsidRDefault="00A02B2B" w:rsidP="00A02B2B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lastRenderedPageBreak/>
              <w:t>The binaries are delivered with the BP formats as specified in its delivery configuration</w:t>
            </w:r>
          </w:p>
          <w:p w:rsidR="00331235" w:rsidRPr="00331235" w:rsidRDefault="00331235" w:rsidP="00B87436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the XML file:</w:t>
            </w:r>
          </w:p>
          <w:p w:rsidR="00A02B2B" w:rsidRPr="00331235" w:rsidRDefault="00331235" w:rsidP="00331235">
            <w:pPr>
              <w:pStyle w:val="ListParagraph"/>
              <w:numPr>
                <w:ilvl w:val="1"/>
                <w:numId w:val="10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Product Release section,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ReleaseType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 is set to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ClassicalAlbum</w:t>
            </w:r>
            <w:proofErr w:type="spellEnd"/>
            <w:r w:rsidR="00B32513">
              <w:rPr>
                <w:rFonts w:cstheme="minorHAnsi"/>
                <w:color w:val="000000" w:themeColor="text1"/>
                <w:lang w:val="en-US"/>
              </w:rPr>
              <w:t xml:space="preserve"> since a classical resource group exists</w:t>
            </w:r>
          </w:p>
          <w:p w:rsidR="00331235" w:rsidRPr="00100169" w:rsidRDefault="00331235" w:rsidP="00331235">
            <w:pPr>
              <w:pStyle w:val="ListParagraph"/>
              <w:numPr>
                <w:ilvl w:val="1"/>
                <w:numId w:val="10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Track Release section,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ReleaseType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taf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is set to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TrackRelease</w:t>
            </w:r>
            <w:proofErr w:type="spellEnd"/>
          </w:p>
          <w:p w:rsidR="00F9518B" w:rsidRPr="00B87436" w:rsidRDefault="00DC45C0" w:rsidP="00B87436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lang w:val="en-US"/>
              </w:rPr>
              <w:pict>
                <v:rect id="_x0000_i1032" style="width:7in;height:1pt" o:hralign="center" o:hrstd="t" o:hrnoshade="t" o:hr="t" fillcolor="#00aeef" stroked="f"/>
              </w:pict>
            </w:r>
          </w:p>
          <w:p w:rsidR="00C06854" w:rsidRPr="009671CD" w:rsidRDefault="00C06854" w:rsidP="00C06854">
            <w:pPr>
              <w:pStyle w:val="Heading3"/>
              <w:rPr>
                <w:color w:val="000000" w:themeColor="text1"/>
                <w:lang w:val="en-US"/>
              </w:rPr>
            </w:pPr>
            <w:bookmarkStart w:id="27" w:name="_Toc338075883"/>
            <w:r w:rsidRPr="009671CD">
              <w:rPr>
                <w:color w:val="000000" w:themeColor="text1"/>
                <w:lang w:val="en-US"/>
              </w:rPr>
              <w:t>UMCHANGE-375_US_</w:t>
            </w:r>
            <w:r w:rsidR="00977FE7">
              <w:rPr>
                <w:color w:val="000000" w:themeColor="text1"/>
                <w:lang w:val="en-US"/>
              </w:rPr>
              <w:t>8</w:t>
            </w:r>
            <w:r>
              <w:rPr>
                <w:color w:val="000000" w:themeColor="text1"/>
                <w:lang w:val="en-US"/>
              </w:rPr>
              <w:t>:</w:t>
            </w:r>
            <w:r w:rsidRPr="009671CD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  <w:lang w:val="en-US"/>
              </w:rPr>
              <w:t xml:space="preserve">Export Rights Controller Start Date in Sound Recording Details </w:t>
            </w:r>
            <w:proofErr w:type="gramStart"/>
            <w:r>
              <w:rPr>
                <w:color w:val="000000" w:themeColor="text1"/>
                <w:lang w:val="en-US"/>
              </w:rPr>
              <w:t>By</w:t>
            </w:r>
            <w:proofErr w:type="gramEnd"/>
            <w:r>
              <w:rPr>
                <w:color w:val="000000" w:themeColor="text1"/>
                <w:lang w:val="en-US"/>
              </w:rPr>
              <w:t xml:space="preserve"> Territory</w:t>
            </w:r>
            <w:r w:rsidR="00DC45C0">
              <w:rPr>
                <w:color w:val="000000" w:themeColor="text1"/>
                <w:lang w:val="en-US"/>
              </w:rPr>
              <w:t xml:space="preserve"> for Non Commercial BPs only</w:t>
            </w:r>
            <w:bookmarkEnd w:id="27"/>
          </w:p>
          <w:p w:rsidR="00C06854" w:rsidRDefault="00C06854" w:rsidP="00C06854">
            <w:pPr>
              <w:rPr>
                <w:b/>
                <w:i/>
                <w:lang w:val="en-US"/>
              </w:rPr>
            </w:pPr>
          </w:p>
          <w:p w:rsidR="00C06854" w:rsidRPr="00A77246" w:rsidRDefault="00C06854" w:rsidP="00C06854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Aim of the user story</w:t>
            </w:r>
          </w:p>
          <w:p w:rsidR="00C06854" w:rsidRPr="004F7C2F" w:rsidRDefault="00C06854" w:rsidP="00C06854">
            <w:pPr>
              <w:pStyle w:val="ListParagraph"/>
              <w:numPr>
                <w:ilvl w:val="0"/>
                <w:numId w:val="10"/>
              </w:numPr>
              <w:rPr>
                <w:i/>
                <w:lang w:val="en-US"/>
              </w:rPr>
            </w:pPr>
            <w:r>
              <w:rPr>
                <w:i/>
                <w:lang w:val="en-US"/>
              </w:rPr>
              <w:t>The aim of the user story is to communicate the rights controller start date</w:t>
            </w:r>
          </w:p>
          <w:p w:rsidR="00C06854" w:rsidRDefault="00C06854" w:rsidP="00C06854">
            <w:pPr>
              <w:rPr>
                <w:i/>
                <w:lang w:val="en-US"/>
              </w:rPr>
            </w:pPr>
          </w:p>
          <w:p w:rsidR="00C06854" w:rsidRPr="00A77246" w:rsidRDefault="00C06854" w:rsidP="00C06854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Description</w:t>
            </w:r>
          </w:p>
          <w:p w:rsidR="00C06854" w:rsidRPr="001D0644" w:rsidRDefault="00C06854" w:rsidP="00C06854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An audio product 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>is ordered for a BP using DDEX plugin</w:t>
            </w:r>
          </w:p>
          <w:p w:rsidR="00C06854" w:rsidRPr="001D0644" w:rsidRDefault="00C06854" w:rsidP="00C06854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product is proc</w:t>
            </w:r>
            <w:r>
              <w:rPr>
                <w:rFonts w:cstheme="minorHAnsi"/>
                <w:color w:val="000000" w:themeColor="text1"/>
                <w:lang w:val="en-US"/>
              </w:rPr>
              <w:t>essed and delivered with ERN 3.5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 format</w:t>
            </w:r>
          </w:p>
          <w:p w:rsidR="00C06854" w:rsidRPr="001D0644" w:rsidRDefault="00C06854" w:rsidP="00C06854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binaries are delivered with the BP formats as specified in its delivery configuration</w:t>
            </w:r>
          </w:p>
          <w:p w:rsidR="00C06854" w:rsidRPr="007B5D17" w:rsidRDefault="00C06854" w:rsidP="00C06854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the XML file:</w:t>
            </w:r>
          </w:p>
          <w:p w:rsidR="00C06854" w:rsidRPr="00072A28" w:rsidRDefault="00C06854" w:rsidP="00C06854">
            <w:pPr>
              <w:pStyle w:val="ListParagraph"/>
              <w:numPr>
                <w:ilvl w:val="1"/>
                <w:numId w:val="10"/>
              </w:numPr>
              <w:rPr>
                <w:rFonts w:cstheme="minorHAnsi"/>
                <w:lang w:val="en-US"/>
              </w:rPr>
            </w:pPr>
            <w:proofErr w:type="spellStart"/>
            <w:r>
              <w:rPr>
                <w:rFonts w:cstheme="minorHAnsi"/>
                <w:lang w:val="en-US"/>
              </w:rPr>
              <w:t>ResourceList</w:t>
            </w:r>
            <w:proofErr w:type="spellEnd"/>
            <w:r>
              <w:rPr>
                <w:rFonts w:cstheme="minorHAnsi"/>
                <w:lang w:val="en-US"/>
              </w:rPr>
              <w:t xml:space="preserve"> section, </w:t>
            </w:r>
            <w:proofErr w:type="spellStart"/>
            <w:r>
              <w:rPr>
                <w:rFonts w:cstheme="minorHAnsi"/>
                <w:lang w:val="en-US"/>
              </w:rPr>
              <w:t>SoundRecordingDetailsByTerritory</w:t>
            </w:r>
            <w:proofErr w:type="spellEnd"/>
            <w:r>
              <w:rPr>
                <w:rFonts w:cstheme="minorHAnsi"/>
                <w:lang w:val="en-US"/>
              </w:rPr>
              <w:t xml:space="preserve">, a </w:t>
            </w:r>
            <w:proofErr w:type="spellStart"/>
            <w:r>
              <w:rPr>
                <w:rFonts w:cstheme="minorHAnsi"/>
                <w:lang w:val="en-US"/>
              </w:rPr>
              <w:t>StartDate</w:t>
            </w:r>
            <w:proofErr w:type="spellEnd"/>
            <w:r>
              <w:rPr>
                <w:rFonts w:cstheme="minorHAnsi"/>
                <w:lang w:val="en-US"/>
              </w:rPr>
              <w:t xml:space="preserve"> is</w:t>
            </w:r>
            <w:r w:rsidR="00EB5499">
              <w:rPr>
                <w:rFonts w:cstheme="minorHAnsi"/>
                <w:lang w:val="en-US"/>
              </w:rPr>
              <w:t xml:space="preserve"> set for the rights controller.</w:t>
            </w:r>
          </w:p>
          <w:p w:rsidR="00D16932" w:rsidRDefault="00DC45C0" w:rsidP="00C06854">
            <w:pPr>
              <w:jc w:val="center"/>
              <w:rPr>
                <w:rFonts w:cstheme="minorHAnsi"/>
                <w:lang w:val="en-US"/>
              </w:rPr>
            </w:pPr>
            <w:r>
              <w:rPr>
                <w:lang w:val="en-US"/>
              </w:rPr>
              <w:pict>
                <v:rect id="_x0000_i1033" style="width:7in;height:1pt" o:hralign="center" o:hrstd="t" o:hrnoshade="t" o:hr="t" fillcolor="#00aeef" stroked="f"/>
              </w:pict>
            </w:r>
          </w:p>
          <w:p w:rsidR="000D5791" w:rsidRPr="009671CD" w:rsidRDefault="000D5791" w:rsidP="000D5791">
            <w:pPr>
              <w:pStyle w:val="Heading3"/>
              <w:rPr>
                <w:color w:val="000000" w:themeColor="text1"/>
                <w:lang w:val="en-US"/>
              </w:rPr>
            </w:pPr>
            <w:bookmarkStart w:id="28" w:name="_Toc338075884"/>
            <w:r w:rsidRPr="009671CD">
              <w:rPr>
                <w:color w:val="000000" w:themeColor="text1"/>
                <w:lang w:val="en-US"/>
              </w:rPr>
              <w:t>UMCHANGE-375_US_</w:t>
            </w:r>
            <w:r>
              <w:rPr>
                <w:color w:val="000000" w:themeColor="text1"/>
                <w:lang w:val="en-US"/>
              </w:rPr>
              <w:t>9:</w:t>
            </w:r>
            <w:r w:rsidRPr="009671CD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  <w:lang w:val="en-US"/>
              </w:rPr>
              <w:t xml:space="preserve">Export </w:t>
            </w:r>
            <w:proofErr w:type="spellStart"/>
            <w:r>
              <w:rPr>
                <w:color w:val="000000" w:themeColor="text1"/>
                <w:lang w:val="en-US"/>
              </w:rPr>
              <w:t>IsBackfill</w:t>
            </w:r>
            <w:proofErr w:type="spellEnd"/>
            <w:r>
              <w:rPr>
                <w:color w:val="000000" w:themeColor="text1"/>
                <w:lang w:val="en-US"/>
              </w:rPr>
              <w:t xml:space="preserve"> tag</w:t>
            </w:r>
            <w:bookmarkEnd w:id="28"/>
          </w:p>
          <w:p w:rsidR="000D5791" w:rsidRDefault="000D5791" w:rsidP="000D5791">
            <w:pPr>
              <w:rPr>
                <w:b/>
                <w:i/>
                <w:lang w:val="en-US"/>
              </w:rPr>
            </w:pPr>
          </w:p>
          <w:p w:rsidR="000D5791" w:rsidRPr="00A77246" w:rsidRDefault="000D5791" w:rsidP="000D5791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Aim of the user story</w:t>
            </w:r>
          </w:p>
          <w:p w:rsidR="000D5791" w:rsidRPr="004F7C2F" w:rsidRDefault="000D5791" w:rsidP="000D5791">
            <w:pPr>
              <w:pStyle w:val="ListParagraph"/>
              <w:numPr>
                <w:ilvl w:val="0"/>
                <w:numId w:val="10"/>
              </w:numPr>
              <w:rPr>
                <w:i/>
                <w:lang w:val="en-US"/>
              </w:rPr>
            </w:pPr>
            <w:r>
              <w:rPr>
                <w:i/>
                <w:lang w:val="en-US"/>
              </w:rPr>
              <w:t xml:space="preserve">The aim of the user story is to communicate the right value in the </w:t>
            </w:r>
            <w:proofErr w:type="spellStart"/>
            <w:r>
              <w:rPr>
                <w:i/>
                <w:lang w:val="en-US"/>
              </w:rPr>
              <w:t>IsBackfill</w:t>
            </w:r>
            <w:proofErr w:type="spellEnd"/>
            <w:r>
              <w:rPr>
                <w:i/>
                <w:lang w:val="en-US"/>
              </w:rPr>
              <w:t xml:space="preserve"> tag</w:t>
            </w:r>
          </w:p>
          <w:p w:rsidR="000D5791" w:rsidRDefault="000D5791" w:rsidP="000D5791">
            <w:pPr>
              <w:rPr>
                <w:i/>
                <w:lang w:val="en-US"/>
              </w:rPr>
            </w:pPr>
          </w:p>
          <w:p w:rsidR="000D5791" w:rsidRPr="00A77246" w:rsidRDefault="000D5791" w:rsidP="000D5791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Description</w:t>
            </w:r>
          </w:p>
          <w:p w:rsidR="000D5791" w:rsidRPr="001D0644" w:rsidRDefault="000D5791" w:rsidP="000D5791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A product 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>is ordered for a BP using DDEX plugin</w:t>
            </w:r>
          </w:p>
          <w:p w:rsidR="000D5791" w:rsidRPr="001D0644" w:rsidRDefault="000D5791" w:rsidP="000D5791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product is proc</w:t>
            </w:r>
            <w:r>
              <w:rPr>
                <w:rFonts w:cstheme="minorHAnsi"/>
                <w:color w:val="000000" w:themeColor="text1"/>
                <w:lang w:val="en-US"/>
              </w:rPr>
              <w:t>essed and delivered with ERN 3.5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 format</w:t>
            </w:r>
          </w:p>
          <w:p w:rsidR="000D5791" w:rsidRPr="001D0644" w:rsidRDefault="000D5791" w:rsidP="000D5791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binaries are delivered with the BP formats as specified in its delivery configuration</w:t>
            </w:r>
          </w:p>
          <w:p w:rsidR="000D5791" w:rsidRPr="007B5D17" w:rsidRDefault="000D5791" w:rsidP="000D5791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the XML file:</w:t>
            </w:r>
          </w:p>
          <w:p w:rsidR="000D5791" w:rsidRPr="00072A28" w:rsidRDefault="00EB5499" w:rsidP="000D5791">
            <w:pPr>
              <w:pStyle w:val="ListParagraph"/>
              <w:numPr>
                <w:ilvl w:val="1"/>
                <w:numId w:val="10"/>
              </w:numPr>
              <w:rPr>
                <w:rFonts w:cstheme="minorHAnsi"/>
                <w:lang w:val="en-US"/>
              </w:rPr>
            </w:pPr>
            <w:proofErr w:type="spellStart"/>
            <w:r>
              <w:rPr>
                <w:rFonts w:cstheme="minorHAnsi"/>
                <w:lang w:val="en-US"/>
              </w:rPr>
              <w:t>IsBackfill</w:t>
            </w:r>
            <w:proofErr w:type="spellEnd"/>
            <w:r>
              <w:rPr>
                <w:rFonts w:cstheme="minorHAnsi"/>
                <w:lang w:val="en-US"/>
              </w:rPr>
              <w:t xml:space="preserve"> tag is exported and filled with the right value depending on </w:t>
            </w:r>
            <w:proofErr w:type="spellStart"/>
            <w:r>
              <w:rPr>
                <w:rFonts w:cstheme="minorHAnsi"/>
                <w:lang w:val="en-US"/>
              </w:rPr>
              <w:t>wether</w:t>
            </w:r>
            <w:proofErr w:type="spellEnd"/>
            <w:r>
              <w:rPr>
                <w:rFonts w:cstheme="minorHAnsi"/>
                <w:lang w:val="en-US"/>
              </w:rPr>
              <w:t xml:space="preserve"> the order is a Back Catalogue bulk order or not</w:t>
            </w:r>
          </w:p>
          <w:p w:rsidR="000D5791" w:rsidRDefault="00DC45C0" w:rsidP="000D5791">
            <w:pPr>
              <w:jc w:val="center"/>
              <w:rPr>
                <w:rFonts w:cstheme="minorHAnsi"/>
                <w:lang w:val="en-US"/>
              </w:rPr>
            </w:pPr>
            <w:r>
              <w:rPr>
                <w:lang w:val="en-US"/>
              </w:rPr>
              <w:pict>
                <v:rect id="_x0000_i1034" style="width:7in;height:1pt" o:hralign="center" o:hrstd="t" o:hrnoshade="t" o:hr="t" fillcolor="#00aeef" stroked="f"/>
              </w:pict>
            </w:r>
          </w:p>
          <w:p w:rsidR="009337FC" w:rsidRDefault="009337FC" w:rsidP="00F9518B">
            <w:pPr>
              <w:jc w:val="center"/>
              <w:rPr>
                <w:rFonts w:cstheme="minorHAnsi"/>
                <w:lang w:val="en-US"/>
              </w:rPr>
            </w:pPr>
          </w:p>
          <w:p w:rsidR="00EB5499" w:rsidRDefault="00EB5499" w:rsidP="00F9518B">
            <w:pPr>
              <w:jc w:val="center"/>
              <w:rPr>
                <w:rFonts w:cstheme="minorHAnsi"/>
                <w:lang w:val="en-US"/>
              </w:rPr>
            </w:pPr>
          </w:p>
          <w:p w:rsidR="00EB5499" w:rsidRDefault="00EB5499" w:rsidP="00F9518B">
            <w:pPr>
              <w:jc w:val="center"/>
              <w:rPr>
                <w:rFonts w:cstheme="minorHAnsi"/>
                <w:lang w:val="en-US"/>
              </w:rPr>
            </w:pPr>
          </w:p>
          <w:p w:rsidR="00EB5499" w:rsidRDefault="00EB5499" w:rsidP="00F9518B">
            <w:pPr>
              <w:jc w:val="center"/>
              <w:rPr>
                <w:rFonts w:cstheme="minorHAnsi"/>
                <w:lang w:val="en-US"/>
              </w:rPr>
            </w:pPr>
          </w:p>
          <w:p w:rsidR="00EB5499" w:rsidRDefault="00EB5499" w:rsidP="00F9518B">
            <w:pPr>
              <w:jc w:val="center"/>
              <w:rPr>
                <w:rFonts w:cstheme="minorHAnsi"/>
                <w:lang w:val="en-US"/>
              </w:rPr>
            </w:pPr>
          </w:p>
          <w:p w:rsidR="00EB5499" w:rsidRDefault="00EB5499" w:rsidP="00EB5499">
            <w:pPr>
              <w:rPr>
                <w:rFonts w:cstheme="minorHAnsi"/>
                <w:lang w:val="en-US"/>
              </w:rPr>
            </w:pPr>
          </w:p>
          <w:p w:rsidR="009337FC" w:rsidRDefault="009337FC" w:rsidP="00F9518B">
            <w:pPr>
              <w:jc w:val="center"/>
              <w:rPr>
                <w:rFonts w:cstheme="minorHAnsi"/>
                <w:lang w:val="en-US"/>
              </w:rPr>
            </w:pPr>
          </w:p>
          <w:p w:rsidR="009337FC" w:rsidRDefault="009337FC" w:rsidP="00F9518B">
            <w:pPr>
              <w:jc w:val="center"/>
              <w:rPr>
                <w:rFonts w:cstheme="minorHAnsi"/>
                <w:lang w:val="en-US"/>
              </w:rPr>
            </w:pPr>
          </w:p>
          <w:p w:rsidR="009337FC" w:rsidRDefault="009337FC" w:rsidP="00F9518B">
            <w:pPr>
              <w:jc w:val="center"/>
              <w:rPr>
                <w:rFonts w:cstheme="minorHAnsi"/>
                <w:lang w:val="en-US"/>
              </w:rPr>
            </w:pPr>
          </w:p>
          <w:p w:rsidR="009337FC" w:rsidRDefault="009337FC" w:rsidP="00F9518B">
            <w:pPr>
              <w:jc w:val="center"/>
              <w:rPr>
                <w:rFonts w:cstheme="minorHAnsi"/>
                <w:lang w:val="en-US"/>
              </w:rPr>
            </w:pPr>
          </w:p>
          <w:p w:rsidR="009337FC" w:rsidRPr="00D16932" w:rsidRDefault="009337FC" w:rsidP="00F9518B">
            <w:pPr>
              <w:jc w:val="center"/>
              <w:rPr>
                <w:rFonts w:cstheme="minorHAnsi"/>
                <w:lang w:val="en-US"/>
              </w:rPr>
            </w:pPr>
          </w:p>
        </w:tc>
      </w:tr>
      <w:tr w:rsidR="009A1F4A" w:rsidRPr="00391A57" w:rsidTr="00B241AC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9A1F4A" w:rsidRPr="00B241AC" w:rsidRDefault="00DC12A3" w:rsidP="00E2077D">
            <w:pPr>
              <w:pStyle w:val="Heading1"/>
              <w:spacing w:before="120" w:after="120"/>
              <w:rPr>
                <w:lang w:val="en-US"/>
              </w:rPr>
            </w:pPr>
            <w:bookmarkStart w:id="29" w:name="_Toc338075885"/>
            <w:r>
              <w:rPr>
                <w:lang w:val="en-US"/>
              </w:rPr>
              <w:lastRenderedPageBreak/>
              <w:t>detailed Design</w:t>
            </w:r>
            <w:bookmarkEnd w:id="29"/>
          </w:p>
        </w:tc>
      </w:tr>
      <w:tr w:rsidR="009A1F4A" w:rsidRPr="00391A57" w:rsidTr="00B241AC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9A1F4A" w:rsidRPr="00AE661B" w:rsidRDefault="00CA027C" w:rsidP="00AE661B">
            <w:pPr>
              <w:pStyle w:val="FSH2"/>
            </w:pPr>
            <w:bookmarkStart w:id="30" w:name="_Toc338075886"/>
            <w:r w:rsidRPr="00AE661B">
              <w:t>Release date</w:t>
            </w:r>
            <w:bookmarkEnd w:id="30"/>
          </w:p>
          <w:p w:rsidR="009A1F4A" w:rsidRDefault="007942B5" w:rsidP="00AE661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 new tag “Release Date” will be added to the Release List, Release section, in “Release Details By Territory”.</w:t>
            </w:r>
          </w:p>
          <w:p w:rsidR="007942B5" w:rsidRDefault="007942B5" w:rsidP="00AE661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This tag will be populated with territory release date and will have the following definition:</w:t>
            </w:r>
          </w:p>
          <w:p w:rsidR="007942B5" w:rsidRPr="007942B5" w:rsidRDefault="007942B5" w:rsidP="00AE661B">
            <w:pPr>
              <w:jc w:val="both"/>
              <w:rPr>
                <w:i/>
                <w:lang w:val="en-US"/>
              </w:rPr>
            </w:pPr>
            <w:r w:rsidRPr="007942B5">
              <w:rPr>
                <w:i/>
                <w:lang w:val="en-US"/>
              </w:rPr>
              <w:t xml:space="preserve">“A Composite containing details of the Date when the Release is made available. For display </w:t>
            </w:r>
            <w:proofErr w:type="spellStart"/>
            <w:r w:rsidRPr="007942B5">
              <w:rPr>
                <w:i/>
                <w:lang w:val="en-US"/>
              </w:rPr>
              <w:t>purposesonly</w:t>
            </w:r>
            <w:proofErr w:type="spellEnd"/>
            <w:r w:rsidRPr="007942B5">
              <w:rPr>
                <w:i/>
                <w:lang w:val="en-US"/>
              </w:rPr>
              <w:t>. Refer to Deal section for permissions and relevant start and end date.”</w:t>
            </w:r>
          </w:p>
          <w:p w:rsidR="009A1F4A" w:rsidRDefault="009A1F4A" w:rsidP="009A1F4A">
            <w:pPr>
              <w:rPr>
                <w:lang w:val="en-US"/>
              </w:rPr>
            </w:pPr>
          </w:p>
          <w:p w:rsidR="009337FC" w:rsidRDefault="009337FC" w:rsidP="006D209E">
            <w:pPr>
              <w:rPr>
                <w:color w:val="948A54" w:themeColor="background2" w:themeShade="80"/>
                <w:lang w:val="en-US"/>
              </w:rPr>
            </w:pPr>
          </w:p>
          <w:p w:rsidR="009337FC" w:rsidRPr="00CC0126" w:rsidRDefault="009337FC" w:rsidP="006D209E">
            <w:pPr>
              <w:rPr>
                <w:color w:val="948A54" w:themeColor="background2" w:themeShade="80"/>
                <w:lang w:val="en-US"/>
              </w:rPr>
            </w:pPr>
            <w:r>
              <w:rPr>
                <w:rFonts w:cstheme="minorHAnsi"/>
                <w:noProof/>
                <w:color w:val="000000" w:themeColor="text1"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7AB36CD2" wp14:editId="5062C07B">
                      <wp:extent cx="6357668" cy="3864634"/>
                      <wp:effectExtent l="0" t="0" r="24130" b="21590"/>
                      <wp:docPr id="2" name="Rounded 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7668" cy="386463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1231C" w:rsidRPr="00CC0126" w:rsidRDefault="00B1231C" w:rsidP="009337FC">
                                  <w:pPr>
                                    <w:rPr>
                                      <w:color w:val="948A54" w:themeColor="background2" w:themeShade="80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948A54" w:themeColor="background2" w:themeShade="80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CC0126">
                                    <w:rPr>
                                      <w:color w:val="948A54" w:themeColor="background2" w:themeShade="80"/>
                                      <w:lang w:val="en-US"/>
                                    </w:rPr>
                                    <w:t>ReleaseList</w:t>
                                  </w:r>
                                  <w:proofErr w:type="spellEnd"/>
                                  <w:r w:rsidRPr="00CC0126">
                                    <w:rPr>
                                      <w:color w:val="948A54" w:themeColor="background2" w:themeShade="8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CC0126" w:rsidRDefault="00B1231C" w:rsidP="009337FC">
                                  <w:pPr>
                                    <w:ind w:left="720"/>
                                    <w:rPr>
                                      <w:color w:val="548DD4" w:themeColor="text2" w:themeTint="99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548DD4" w:themeColor="text2" w:themeTint="99"/>
                                      <w:lang w:val="en-US"/>
                                    </w:rPr>
                                    <w:t>&lt;Release&gt;</w:t>
                                  </w:r>
                                </w:p>
                                <w:p w:rsidR="00B1231C" w:rsidRPr="00CC0126" w:rsidRDefault="00B1231C" w:rsidP="009337FC">
                                  <w:pPr>
                                    <w:ind w:left="1440"/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.</w:t>
                                  </w:r>
                                </w:p>
                                <w:p w:rsidR="00B1231C" w:rsidRPr="00CC0126" w:rsidRDefault="00B1231C" w:rsidP="009337FC">
                                  <w:pPr>
                                    <w:ind w:left="1440"/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.</w:t>
                                  </w:r>
                                </w:p>
                                <w:p w:rsidR="00B1231C" w:rsidRPr="00CC0126" w:rsidRDefault="00B1231C" w:rsidP="009337FC">
                                  <w:pPr>
                                    <w:ind w:left="1440"/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ReleaseDetailsByTerritory</w:t>
                                  </w:r>
                                  <w:proofErr w:type="spellEnd"/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E27F22" w:rsidRDefault="00B1231C" w:rsidP="009337FC">
                                  <w:pPr>
                                    <w:ind w:left="2160"/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</w:pPr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TerritoryCode</w:t>
                                  </w:r>
                                  <w:proofErr w:type="spellEnd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&gt;GB&lt;/</w:t>
                                  </w:r>
                                  <w:proofErr w:type="spellStart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TerritoryCode</w:t>
                                  </w:r>
                                  <w:proofErr w:type="spellEnd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E27F22" w:rsidRDefault="00B1231C" w:rsidP="009337FC">
                                  <w:pPr>
                                    <w:ind w:left="2160"/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</w:pPr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.</w:t>
                                  </w:r>
                                </w:p>
                                <w:p w:rsidR="00B1231C" w:rsidRPr="00E27F22" w:rsidRDefault="00B1231C" w:rsidP="009337FC">
                                  <w:pPr>
                                    <w:ind w:left="2160"/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</w:pPr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.</w:t>
                                  </w:r>
                                </w:p>
                                <w:p w:rsidR="00B1231C" w:rsidRPr="00E27F22" w:rsidRDefault="00B1231C" w:rsidP="009337FC">
                                  <w:pPr>
                                    <w:ind w:left="2160"/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</w:pPr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&lt;Genre&gt;…&lt;/Genre&gt;</w:t>
                                  </w:r>
                                </w:p>
                                <w:p w:rsidR="00B1231C" w:rsidRPr="00E27F22" w:rsidRDefault="00B1231C" w:rsidP="009337FC">
                                  <w:pPr>
                                    <w:ind w:left="2160"/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</w:pPr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ReleaseDate</w:t>
                                  </w:r>
                                  <w:proofErr w:type="spellEnd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&gt; 2012-11-15Z&lt;/</w:t>
                                  </w:r>
                                  <w:proofErr w:type="spellStart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ReleaseDate</w:t>
                                  </w:r>
                                  <w:proofErr w:type="spellEnd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CC0126" w:rsidRDefault="00B1231C" w:rsidP="009337FC">
                                  <w:pPr>
                                    <w:ind w:left="1440"/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ReleaseDetailsByTerritory</w:t>
                                  </w:r>
                                  <w:proofErr w:type="spellEnd"/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CC0126" w:rsidRDefault="00B1231C" w:rsidP="009337FC">
                                  <w:pPr>
                                    <w:ind w:left="1440"/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ReleaseDetailsByTerritory</w:t>
                                  </w:r>
                                  <w:proofErr w:type="spellEnd"/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E27F22" w:rsidRDefault="00B1231C" w:rsidP="009337FC">
                                  <w:pPr>
                                    <w:ind w:left="2160"/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</w:pPr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TerritoryCode</w:t>
                                  </w:r>
                                  <w:proofErr w:type="spellEnd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&gt;FR&lt;/</w:t>
                                  </w:r>
                                  <w:proofErr w:type="spellStart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TerritoryCode</w:t>
                                  </w:r>
                                  <w:proofErr w:type="spellEnd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CC0126" w:rsidRDefault="00B1231C" w:rsidP="009337FC">
                                  <w:pPr>
                                    <w:ind w:left="2160"/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.</w:t>
                                  </w:r>
                                </w:p>
                                <w:p w:rsidR="00B1231C" w:rsidRPr="00CC0126" w:rsidRDefault="00B1231C" w:rsidP="009337FC">
                                  <w:pPr>
                                    <w:ind w:left="2160"/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.</w:t>
                                  </w:r>
                                </w:p>
                                <w:p w:rsidR="00B1231C" w:rsidRPr="00E27F22" w:rsidRDefault="00B1231C" w:rsidP="009337FC">
                                  <w:pPr>
                                    <w:ind w:left="2160"/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</w:pPr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&lt;Genre&gt;…&lt;/Genre&gt;</w:t>
                                  </w:r>
                                </w:p>
                                <w:p w:rsidR="00B1231C" w:rsidRPr="00E27F22" w:rsidRDefault="00B1231C" w:rsidP="009337FC">
                                  <w:pPr>
                                    <w:ind w:left="2160"/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</w:pPr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ReleaseDate</w:t>
                                  </w:r>
                                  <w:proofErr w:type="spellEnd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&gt; 2012-11-20Z&lt;/</w:t>
                                  </w:r>
                                  <w:proofErr w:type="spellStart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ReleaseDate</w:t>
                                  </w:r>
                                  <w:proofErr w:type="spellEnd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CC0126" w:rsidRDefault="00B1231C" w:rsidP="009337FC">
                                  <w:pPr>
                                    <w:ind w:left="1440"/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ReleaseDetailsByTerritory</w:t>
                                  </w:r>
                                  <w:proofErr w:type="spellEnd"/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Default="00B1231C" w:rsidP="009337FC">
                                  <w:pPr>
                                    <w:ind w:left="1440"/>
                                    <w:rPr>
                                      <w:lang w:val="en-US"/>
                                    </w:rPr>
                                  </w:pPr>
                                </w:p>
                                <w:p w:rsidR="00B1231C" w:rsidRPr="00CC0126" w:rsidRDefault="00B1231C" w:rsidP="009337FC">
                                  <w:pPr>
                                    <w:ind w:left="720"/>
                                    <w:rPr>
                                      <w:color w:val="548DD4" w:themeColor="text2" w:themeTint="99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548DD4" w:themeColor="text2" w:themeTint="99"/>
                                      <w:lang w:val="en-US"/>
                                    </w:rPr>
                                    <w:t>&lt;/Release&gt;</w:t>
                                  </w:r>
                                </w:p>
                                <w:p w:rsidR="00B1231C" w:rsidRDefault="00B1231C" w:rsidP="009337FC">
                                  <w:pPr>
                                    <w:rPr>
                                      <w:color w:val="948A54" w:themeColor="background2" w:themeShade="80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948A54" w:themeColor="background2" w:themeShade="80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CC0126">
                                    <w:rPr>
                                      <w:color w:val="948A54" w:themeColor="background2" w:themeShade="80"/>
                                      <w:lang w:val="en-US"/>
                                    </w:rPr>
                                    <w:t>ReleaseList</w:t>
                                  </w:r>
                                  <w:proofErr w:type="spellEnd"/>
                                  <w:r w:rsidRPr="00CC0126">
                                    <w:rPr>
                                      <w:color w:val="948A54" w:themeColor="background2" w:themeShade="80"/>
                                      <w:lang w:val="en-US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2" o:spid="_x0000_s1029" style="width:500.6pt;height:30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" fillcolor="#dbe5f1 [660]" strokecolor="#95b3d7 [1940]" strokeweight="2pt">
                      <v:textbox>
                        <w:txbxContent>
                          <w:p w:rsidR="00B1231C" w:rsidRPr="00CC0126" w:rsidRDefault="00B1231C" w:rsidP="009337FC">
                            <w:pPr>
                              <w:rPr>
                                <w:color w:val="948A54" w:themeColor="background2" w:themeShade="80"/>
                                <w:lang w:val="en-US"/>
                              </w:rPr>
                            </w:pPr>
                            <w:r w:rsidRPr="00CC0126">
                              <w:rPr>
                                <w:color w:val="948A54" w:themeColor="background2" w:themeShade="8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CC0126">
                              <w:rPr>
                                <w:color w:val="948A54" w:themeColor="background2" w:themeShade="80"/>
                                <w:lang w:val="en-US"/>
                              </w:rPr>
                              <w:t>ReleaseList</w:t>
                            </w:r>
                            <w:proofErr w:type="spellEnd"/>
                            <w:r w:rsidRPr="00CC0126">
                              <w:rPr>
                                <w:color w:val="948A54" w:themeColor="background2" w:themeShade="80"/>
                                <w:lang w:val="en-US"/>
                              </w:rPr>
                              <w:t>&gt;</w:t>
                            </w:r>
                          </w:p>
                          <w:p w:rsidR="00B1231C" w:rsidRPr="00CC0126" w:rsidRDefault="00B1231C" w:rsidP="009337FC">
                            <w:pPr>
                              <w:ind w:left="720"/>
                              <w:rPr>
                                <w:color w:val="548DD4" w:themeColor="text2" w:themeTint="99"/>
                                <w:lang w:val="en-US"/>
                              </w:rPr>
                            </w:pPr>
                            <w:r w:rsidRPr="00CC0126">
                              <w:rPr>
                                <w:color w:val="548DD4" w:themeColor="text2" w:themeTint="99"/>
                                <w:lang w:val="en-US"/>
                              </w:rPr>
                              <w:t>&lt;Release&gt;</w:t>
                            </w:r>
                          </w:p>
                          <w:p w:rsidR="00B1231C" w:rsidRPr="00CC0126" w:rsidRDefault="00B1231C" w:rsidP="009337FC">
                            <w:pPr>
                              <w:ind w:left="1440"/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.</w:t>
                            </w:r>
                          </w:p>
                          <w:p w:rsidR="00B1231C" w:rsidRPr="00CC0126" w:rsidRDefault="00B1231C" w:rsidP="009337FC">
                            <w:pPr>
                              <w:ind w:left="1440"/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.</w:t>
                            </w:r>
                          </w:p>
                          <w:p w:rsidR="00B1231C" w:rsidRPr="00CC0126" w:rsidRDefault="00B1231C" w:rsidP="009337FC">
                            <w:pPr>
                              <w:ind w:left="1440"/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ReleaseDetailsByTerritory</w:t>
                            </w:r>
                            <w:proofErr w:type="spellEnd"/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&gt;</w:t>
                            </w:r>
                          </w:p>
                          <w:p w:rsidR="00B1231C" w:rsidRPr="00E27F22" w:rsidRDefault="00B1231C" w:rsidP="009337FC">
                            <w:pPr>
                              <w:ind w:left="2160"/>
                              <w:rPr>
                                <w:color w:val="76923C" w:themeColor="accent3" w:themeShade="BF"/>
                                <w:lang w:val="en-US"/>
                              </w:rPr>
                            </w:pPr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TerritoryCode</w:t>
                            </w:r>
                            <w:proofErr w:type="spellEnd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&gt;GB&lt;/</w:t>
                            </w:r>
                            <w:proofErr w:type="spellStart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TerritoryCode</w:t>
                            </w:r>
                            <w:proofErr w:type="spellEnd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&gt;</w:t>
                            </w:r>
                          </w:p>
                          <w:p w:rsidR="00B1231C" w:rsidRPr="00E27F22" w:rsidRDefault="00B1231C" w:rsidP="009337FC">
                            <w:pPr>
                              <w:ind w:left="2160"/>
                              <w:rPr>
                                <w:color w:val="76923C" w:themeColor="accent3" w:themeShade="BF"/>
                                <w:lang w:val="en-US"/>
                              </w:rPr>
                            </w:pPr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.</w:t>
                            </w:r>
                          </w:p>
                          <w:p w:rsidR="00B1231C" w:rsidRPr="00E27F22" w:rsidRDefault="00B1231C" w:rsidP="009337FC">
                            <w:pPr>
                              <w:ind w:left="2160"/>
                              <w:rPr>
                                <w:color w:val="76923C" w:themeColor="accent3" w:themeShade="BF"/>
                                <w:lang w:val="en-US"/>
                              </w:rPr>
                            </w:pPr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.</w:t>
                            </w:r>
                          </w:p>
                          <w:p w:rsidR="00B1231C" w:rsidRPr="00E27F22" w:rsidRDefault="00B1231C" w:rsidP="009337FC">
                            <w:pPr>
                              <w:ind w:left="2160"/>
                              <w:rPr>
                                <w:color w:val="76923C" w:themeColor="accent3" w:themeShade="BF"/>
                                <w:lang w:val="en-US"/>
                              </w:rPr>
                            </w:pPr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&lt;Genre&gt;…&lt;/Genre&gt;</w:t>
                            </w:r>
                          </w:p>
                          <w:p w:rsidR="00B1231C" w:rsidRPr="00E27F22" w:rsidRDefault="00B1231C" w:rsidP="009337FC">
                            <w:pPr>
                              <w:ind w:left="2160"/>
                              <w:rPr>
                                <w:color w:val="76923C" w:themeColor="accent3" w:themeShade="BF"/>
                                <w:lang w:val="en-US"/>
                              </w:rPr>
                            </w:pPr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ReleaseDate</w:t>
                            </w:r>
                            <w:proofErr w:type="spellEnd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&gt; 2012-11-15Z&lt;/</w:t>
                            </w:r>
                            <w:proofErr w:type="spellStart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ReleaseDate</w:t>
                            </w:r>
                            <w:proofErr w:type="spellEnd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&gt;</w:t>
                            </w:r>
                          </w:p>
                          <w:p w:rsidR="00B1231C" w:rsidRPr="00CC0126" w:rsidRDefault="00B1231C" w:rsidP="009337FC">
                            <w:pPr>
                              <w:ind w:left="1440"/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ReleaseDetailsByTerritory</w:t>
                            </w:r>
                            <w:proofErr w:type="spellEnd"/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&gt;</w:t>
                            </w:r>
                          </w:p>
                          <w:p w:rsidR="00B1231C" w:rsidRPr="00CC0126" w:rsidRDefault="00B1231C" w:rsidP="009337FC">
                            <w:pPr>
                              <w:ind w:left="1440"/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ReleaseDetailsByTerritory</w:t>
                            </w:r>
                            <w:proofErr w:type="spellEnd"/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&gt;</w:t>
                            </w:r>
                          </w:p>
                          <w:p w:rsidR="00B1231C" w:rsidRPr="00E27F22" w:rsidRDefault="00B1231C" w:rsidP="009337FC">
                            <w:pPr>
                              <w:ind w:left="2160"/>
                              <w:rPr>
                                <w:color w:val="76923C" w:themeColor="accent3" w:themeShade="BF"/>
                                <w:lang w:val="en-US"/>
                              </w:rPr>
                            </w:pPr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TerritoryCode</w:t>
                            </w:r>
                            <w:proofErr w:type="spellEnd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&gt;FR&lt;/</w:t>
                            </w:r>
                            <w:proofErr w:type="spellStart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TerritoryCode</w:t>
                            </w:r>
                            <w:proofErr w:type="spellEnd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&gt;</w:t>
                            </w:r>
                          </w:p>
                          <w:p w:rsidR="00B1231C" w:rsidRPr="00CC0126" w:rsidRDefault="00B1231C" w:rsidP="009337FC">
                            <w:pPr>
                              <w:ind w:left="2160"/>
                              <w:rPr>
                                <w:color w:val="76923C" w:themeColor="accent3" w:themeShade="BF"/>
                                <w:lang w:val="en-US"/>
                              </w:rPr>
                            </w:pPr>
                            <w:r w:rsidRPr="00CC0126">
                              <w:rPr>
                                <w:color w:val="76923C" w:themeColor="accent3" w:themeShade="BF"/>
                                <w:lang w:val="en-US"/>
                              </w:rPr>
                              <w:t>.</w:t>
                            </w:r>
                          </w:p>
                          <w:p w:rsidR="00B1231C" w:rsidRPr="00CC0126" w:rsidRDefault="00B1231C" w:rsidP="009337FC">
                            <w:pPr>
                              <w:ind w:left="2160"/>
                              <w:rPr>
                                <w:color w:val="76923C" w:themeColor="accent3" w:themeShade="BF"/>
                                <w:lang w:val="en-US"/>
                              </w:rPr>
                            </w:pPr>
                            <w:r w:rsidRPr="00CC0126">
                              <w:rPr>
                                <w:color w:val="76923C" w:themeColor="accent3" w:themeShade="BF"/>
                                <w:lang w:val="en-US"/>
                              </w:rPr>
                              <w:t>.</w:t>
                            </w:r>
                          </w:p>
                          <w:p w:rsidR="00B1231C" w:rsidRPr="00E27F22" w:rsidRDefault="00B1231C" w:rsidP="009337FC">
                            <w:pPr>
                              <w:ind w:left="2160"/>
                              <w:rPr>
                                <w:color w:val="76923C" w:themeColor="accent3" w:themeShade="BF"/>
                                <w:lang w:val="en-US"/>
                              </w:rPr>
                            </w:pPr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&lt;Genre&gt;…&lt;/Genre&gt;</w:t>
                            </w:r>
                          </w:p>
                          <w:p w:rsidR="00B1231C" w:rsidRPr="00E27F22" w:rsidRDefault="00B1231C" w:rsidP="009337FC">
                            <w:pPr>
                              <w:ind w:left="2160"/>
                              <w:rPr>
                                <w:color w:val="76923C" w:themeColor="accent3" w:themeShade="BF"/>
                                <w:lang w:val="en-US"/>
                              </w:rPr>
                            </w:pPr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ReleaseDate</w:t>
                            </w:r>
                            <w:proofErr w:type="spellEnd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&gt; 2012-11-20Z&lt;/</w:t>
                            </w:r>
                            <w:proofErr w:type="spellStart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ReleaseDate</w:t>
                            </w:r>
                            <w:proofErr w:type="spellEnd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&gt;</w:t>
                            </w:r>
                          </w:p>
                          <w:p w:rsidR="00B1231C" w:rsidRPr="00CC0126" w:rsidRDefault="00B1231C" w:rsidP="009337FC">
                            <w:pPr>
                              <w:ind w:left="1440"/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ReleaseDetailsByTerritory</w:t>
                            </w:r>
                            <w:proofErr w:type="spellEnd"/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&gt;</w:t>
                            </w:r>
                          </w:p>
                          <w:p w:rsidR="00B1231C" w:rsidRDefault="00B1231C" w:rsidP="009337FC">
                            <w:pPr>
                              <w:ind w:left="1440"/>
                              <w:rPr>
                                <w:lang w:val="en-US"/>
                              </w:rPr>
                            </w:pPr>
                          </w:p>
                          <w:p w:rsidR="00B1231C" w:rsidRPr="00CC0126" w:rsidRDefault="00B1231C" w:rsidP="009337FC">
                            <w:pPr>
                              <w:ind w:left="720"/>
                              <w:rPr>
                                <w:color w:val="548DD4" w:themeColor="text2" w:themeTint="99"/>
                                <w:lang w:val="en-US"/>
                              </w:rPr>
                            </w:pPr>
                            <w:r w:rsidRPr="00CC0126">
                              <w:rPr>
                                <w:color w:val="548DD4" w:themeColor="text2" w:themeTint="99"/>
                                <w:lang w:val="en-US"/>
                              </w:rPr>
                              <w:t>&lt;/Release&gt;</w:t>
                            </w:r>
                          </w:p>
                          <w:p w:rsidR="00B1231C" w:rsidRDefault="00B1231C" w:rsidP="009337FC">
                            <w:pPr>
                              <w:rPr>
                                <w:color w:val="948A54" w:themeColor="background2" w:themeShade="80"/>
                                <w:lang w:val="en-US"/>
                              </w:rPr>
                            </w:pPr>
                            <w:r w:rsidRPr="00CC0126">
                              <w:rPr>
                                <w:color w:val="948A54" w:themeColor="background2" w:themeShade="80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CC0126">
                              <w:rPr>
                                <w:color w:val="948A54" w:themeColor="background2" w:themeShade="80"/>
                                <w:lang w:val="en-US"/>
                              </w:rPr>
                              <w:t>ReleaseList</w:t>
                            </w:r>
                            <w:proofErr w:type="spellEnd"/>
                            <w:r w:rsidRPr="00CC0126">
                              <w:rPr>
                                <w:color w:val="948A54" w:themeColor="background2" w:themeShade="80"/>
                                <w:lang w:val="en-US"/>
                              </w:rPr>
                              <w:t>&gt;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215B8F" w:rsidRDefault="002304DC" w:rsidP="00DD69A2">
            <w:pPr>
              <w:pStyle w:val="FSH2"/>
            </w:pPr>
            <w:bookmarkStart w:id="31" w:name="_Toc338075887"/>
            <w:r>
              <w:t>Deal Section</w:t>
            </w:r>
            <w:r w:rsidR="00DD69A2">
              <w:t xml:space="preserve"> </w:t>
            </w:r>
            <w:r>
              <w:t>changes</w:t>
            </w:r>
            <w:bookmarkEnd w:id="31"/>
          </w:p>
          <w:p w:rsidR="00DD69A2" w:rsidRDefault="00801560" w:rsidP="009014B0">
            <w:pPr>
              <w:pStyle w:val="Heading3"/>
              <w:spacing w:before="0"/>
            </w:pPr>
            <w:bookmarkStart w:id="32" w:name="_Toc338075888"/>
            <w:r>
              <w:t xml:space="preserve">Deal </w:t>
            </w:r>
            <w:r w:rsidR="00944924">
              <w:t>O</w:t>
            </w:r>
            <w:r w:rsidR="002304DC">
              <w:t>ptimization</w:t>
            </w:r>
            <w:bookmarkEnd w:id="32"/>
          </w:p>
          <w:p w:rsidR="00801560" w:rsidRDefault="00E06B17" w:rsidP="00801560">
            <w:r>
              <w:t xml:space="preserve">Deal section will be optimized in order to improve the </w:t>
            </w:r>
            <w:r w:rsidR="002304DC">
              <w:t>message readability</w:t>
            </w:r>
            <w:r>
              <w:t xml:space="preserve"> and to reduce its size.</w:t>
            </w:r>
          </w:p>
          <w:p w:rsidR="00E06B17" w:rsidRDefault="00E06B17" w:rsidP="00801560"/>
          <w:p w:rsidR="00D34150" w:rsidRDefault="00D21CF3" w:rsidP="00801560">
            <w:r>
              <w:t xml:space="preserve">Territories where </w:t>
            </w:r>
            <w:r w:rsidR="002304DC">
              <w:t>Identical deals apply will be grouped together in one deal</w:t>
            </w:r>
            <w:r>
              <w:t>.</w:t>
            </w:r>
          </w:p>
          <w:p w:rsidR="00D21CF3" w:rsidRDefault="00D21CF3" w:rsidP="00801560">
            <w:r>
              <w:t>In order to share the same deal, territories should share the same:</w:t>
            </w:r>
          </w:p>
          <w:p w:rsidR="00D21CF3" w:rsidRDefault="00D21CF3" w:rsidP="00A91BFF">
            <w:pPr>
              <w:pStyle w:val="ListParagraph"/>
              <w:numPr>
                <w:ilvl w:val="0"/>
                <w:numId w:val="29"/>
              </w:numPr>
            </w:pPr>
            <w:r>
              <w:t>Commercial Model Type</w:t>
            </w:r>
          </w:p>
          <w:p w:rsidR="00D21CF3" w:rsidRDefault="00D21CF3" w:rsidP="00A91BFF">
            <w:pPr>
              <w:pStyle w:val="ListParagraph"/>
              <w:numPr>
                <w:ilvl w:val="0"/>
                <w:numId w:val="29"/>
              </w:numPr>
            </w:pPr>
            <w:r>
              <w:t>Usage</w:t>
            </w:r>
          </w:p>
          <w:p w:rsidR="00D21CF3" w:rsidRDefault="00D21CF3" w:rsidP="00A91BFF">
            <w:pPr>
              <w:pStyle w:val="ListParagraph"/>
              <w:numPr>
                <w:ilvl w:val="0"/>
                <w:numId w:val="29"/>
              </w:numPr>
            </w:pPr>
            <w:r>
              <w:t>Distribution Channel Type</w:t>
            </w:r>
          </w:p>
          <w:p w:rsidR="00D21CF3" w:rsidRDefault="00D21CF3" w:rsidP="00A91BFF">
            <w:pPr>
              <w:pStyle w:val="ListParagraph"/>
              <w:numPr>
                <w:ilvl w:val="0"/>
                <w:numId w:val="29"/>
              </w:numPr>
            </w:pPr>
            <w:r>
              <w:t>Price</w:t>
            </w:r>
          </w:p>
          <w:p w:rsidR="00D21CF3" w:rsidRDefault="00D21CF3" w:rsidP="00A91BFF">
            <w:pPr>
              <w:pStyle w:val="ListParagraph"/>
              <w:numPr>
                <w:ilvl w:val="0"/>
                <w:numId w:val="29"/>
              </w:numPr>
            </w:pPr>
            <w:r>
              <w:t>Start Date</w:t>
            </w:r>
          </w:p>
          <w:p w:rsidR="00D21CF3" w:rsidRDefault="00D21CF3" w:rsidP="00A91BFF">
            <w:pPr>
              <w:pStyle w:val="ListParagraph"/>
              <w:numPr>
                <w:ilvl w:val="0"/>
                <w:numId w:val="29"/>
              </w:numPr>
            </w:pPr>
            <w:r>
              <w:t>End Date</w:t>
            </w:r>
          </w:p>
          <w:p w:rsidR="00E27F22" w:rsidRDefault="003145E4" w:rsidP="003145E4">
            <w:pPr>
              <w:pStyle w:val="Heading3"/>
              <w:spacing w:before="0"/>
            </w:pPr>
            <w:bookmarkStart w:id="33" w:name="_Toc338075889"/>
            <w:r>
              <w:lastRenderedPageBreak/>
              <w:t>XML Examples</w:t>
            </w:r>
            <w:bookmarkEnd w:id="33"/>
          </w:p>
          <w:p w:rsidR="008A2647" w:rsidRDefault="00D21CF3" w:rsidP="00D21CF3">
            <w:pPr>
              <w:rPr>
                <w:u w:val="single"/>
              </w:rPr>
            </w:pPr>
            <w:r w:rsidRPr="00D21CF3">
              <w:rPr>
                <w:u w:val="single"/>
              </w:rPr>
              <w:t>Example</w:t>
            </w:r>
            <w:r w:rsidR="003145E4">
              <w:rPr>
                <w:u w:val="single"/>
              </w:rPr>
              <w:t xml:space="preserve"> 1</w:t>
            </w:r>
            <w:r w:rsidRPr="00D21CF3">
              <w:rPr>
                <w:u w:val="single"/>
              </w:rPr>
              <w:t>:</w:t>
            </w:r>
            <w:r w:rsidR="003145E4">
              <w:rPr>
                <w:u w:val="single"/>
              </w:rPr>
              <w:t xml:space="preserve"> 2 Territories, same Deal</w:t>
            </w:r>
          </w:p>
          <w:tbl>
            <w:tblPr>
              <w:tblStyle w:val="MediumShading1-Accent11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355"/>
              <w:gridCol w:w="3355"/>
              <w:gridCol w:w="3355"/>
            </w:tblGrid>
            <w:tr w:rsidR="008A2647" w:rsidRPr="008A2647" w:rsidTr="00477EA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355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</w:tcPr>
                <w:p w:rsidR="008A2647" w:rsidRPr="008A2647" w:rsidRDefault="008A2647" w:rsidP="00D21CF3">
                  <w:pPr>
                    <w:rPr>
                      <w:b w:val="0"/>
                    </w:rPr>
                  </w:pPr>
                  <w:r w:rsidRPr="008A2647">
                    <w:rPr>
                      <w:b w:val="0"/>
                    </w:rPr>
                    <w:t>Release</w:t>
                  </w:r>
                </w:p>
              </w:tc>
              <w:tc>
                <w:tcPr>
                  <w:tcW w:w="3355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</w:tcPr>
                <w:p w:rsidR="008A2647" w:rsidRPr="008A2647" w:rsidRDefault="008A2647" w:rsidP="00D21CF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 w:rsidRPr="008A2647">
                    <w:rPr>
                      <w:b w:val="0"/>
                    </w:rPr>
                    <w:t>Deal</w:t>
                  </w:r>
                </w:p>
              </w:tc>
              <w:tc>
                <w:tcPr>
                  <w:tcW w:w="3355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</w:tcPr>
                <w:p w:rsidR="008A2647" w:rsidRPr="008A2647" w:rsidRDefault="003145E4" w:rsidP="00D21CF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>
                    <w:rPr>
                      <w:b w:val="0"/>
                    </w:rPr>
                    <w:t>Territory</w:t>
                  </w:r>
                </w:p>
              </w:tc>
            </w:tr>
            <w:tr w:rsidR="008A2647" w:rsidRPr="008A2647" w:rsidTr="00477EA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355" w:type="dxa"/>
                  <w:tcBorders>
                    <w:right w:val="none" w:sz="0" w:space="0" w:color="auto"/>
                  </w:tcBorders>
                </w:tcPr>
                <w:p w:rsidR="008A2647" w:rsidRPr="008A2647" w:rsidRDefault="008A2647" w:rsidP="00D21CF3">
                  <w:pPr>
                    <w:rPr>
                      <w:b w:val="0"/>
                    </w:rPr>
                  </w:pPr>
                  <w:r w:rsidRPr="008A2647">
                    <w:rPr>
                      <w:b w:val="0"/>
                    </w:rPr>
                    <w:t>R0</w:t>
                  </w:r>
                </w:p>
              </w:tc>
              <w:tc>
                <w:tcPr>
                  <w:tcW w:w="3355" w:type="dxa"/>
                  <w:tcBorders>
                    <w:left w:val="none" w:sz="0" w:space="0" w:color="auto"/>
                    <w:right w:val="none" w:sz="0" w:space="0" w:color="auto"/>
                  </w:tcBorders>
                </w:tcPr>
                <w:p w:rsidR="008A2647" w:rsidRPr="008A2647" w:rsidRDefault="008A2647" w:rsidP="00D2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Pay As you Go / Conditional Download / Mobile</w:t>
                  </w:r>
                </w:p>
              </w:tc>
              <w:tc>
                <w:tcPr>
                  <w:tcW w:w="3355" w:type="dxa"/>
                  <w:tcBorders>
                    <w:left w:val="none" w:sz="0" w:space="0" w:color="auto"/>
                  </w:tcBorders>
                </w:tcPr>
                <w:p w:rsidR="008A2647" w:rsidRPr="008A2647" w:rsidRDefault="008A2647" w:rsidP="00D2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SE, GB</w:t>
                  </w:r>
                </w:p>
              </w:tc>
            </w:tr>
          </w:tbl>
          <w:p w:rsidR="008A2647" w:rsidRPr="00D21CF3" w:rsidRDefault="008A2647" w:rsidP="00D21CF3">
            <w:pPr>
              <w:rPr>
                <w:u w:val="single"/>
              </w:rPr>
            </w:pPr>
          </w:p>
          <w:p w:rsidR="00BB4440" w:rsidRPr="005236DE" w:rsidRDefault="008A2647" w:rsidP="00D21CF3">
            <w:r>
              <w:rPr>
                <w:rFonts w:cstheme="minorHAnsi"/>
                <w:noProof/>
                <w:color w:val="000000" w:themeColor="text1"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777F02D3" wp14:editId="5E9C582E">
                      <wp:extent cx="6343650" cy="3700732"/>
                      <wp:effectExtent l="0" t="0" r="19050" b="14605"/>
                      <wp:docPr id="8" name="Rounded 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43650" cy="3700732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1231C" w:rsidRPr="00675332" w:rsidRDefault="00B1231C" w:rsidP="008A2647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ReleaseDeal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ind w:left="426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DealReleaseReference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&gt;R0&lt;/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DealReference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ind w:left="567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&lt;Deal&gt;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DealTerms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CommercialModelType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PayAsYouGoModel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CommercialModelType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&lt;Usage&gt;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UseType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ConditionalDownload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UseType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ind w:left="1276" w:hanging="1276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DistributionChannelType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UserDefinedValue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="Mobile" Namespace="PA-DPIDA-2012031302- R"&gt;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UserDefined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DistributionChannelType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fr-FR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</w:t>
                                  </w: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fr-FR"/>
                                    </w:rPr>
                                    <w:t>&lt;/Usage&gt;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fr-FR"/>
                                    </w:rPr>
                                    <w:t xml:space="preserve">                    </w:t>
                                  </w: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&gt;SE&lt;/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10317F">
                                  <w:pPr>
                                    <w:ind w:firstLine="720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</w:pPr>
                                  <w:r w:rsidRPr="0010317F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fr-FR"/>
                                    </w:rPr>
                                    <w:t xml:space="preserve">    </w:t>
                                  </w: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&gt;GB&lt;/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&gt;</w:t>
                                  </w:r>
                                </w:p>
                                <w:p w:rsidR="00B1231C" w:rsidRPr="00690094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fr-FR"/>
                                    </w:rPr>
                                    <w:t xml:space="preserve">                    </w:t>
                                  </w:r>
                                  <w:r w:rsidRPr="00690094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690094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PriceInformation</w:t>
                                  </w:r>
                                  <w:proofErr w:type="spellEnd"/>
                                  <w:r w:rsidRPr="00690094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690094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90094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690094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PriceType</w:t>
                                  </w:r>
                                  <w:proofErr w:type="spellEnd"/>
                                  <w:r w:rsidRPr="00690094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Namespace="PA-DPIDA-2012031302-R"&gt;TP&lt;/</w:t>
                                  </w:r>
                                  <w:proofErr w:type="spellStart"/>
                                  <w:r w:rsidRPr="00690094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PriceType</w:t>
                                  </w:r>
                                  <w:proofErr w:type="spellEnd"/>
                                  <w:r w:rsidRPr="00690094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90094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PriceInformation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ValidityPeriod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StartDate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&gt;2012-04-05Z&lt;/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StartDate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ab/>
                                  </w: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ValidityPeriod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DealTerms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&lt;/Deal&gt;</w:t>
                                  </w:r>
                                </w:p>
                                <w:p w:rsidR="00B1231C" w:rsidRPr="00675332" w:rsidRDefault="00B1231C" w:rsidP="002B674B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ReleaseDeal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Default="00B1231C" w:rsidP="008A264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8" o:spid="_x0000_s1030" style="width:499.5pt;height:29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" fillcolor="#dbe5f1 [660]" strokecolor="#95b3d7 [1940]" strokeweight="2pt">
                      <v:textbox>
                        <w:txbxContent>
                          <w:p w:rsidR="00B1231C" w:rsidRPr="00675332" w:rsidRDefault="00B1231C" w:rsidP="008A2647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ReleaseDeal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Pr="00675332" w:rsidRDefault="00B1231C" w:rsidP="008A2647">
                            <w:pPr>
                              <w:ind w:left="426"/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DealReleaseReference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&gt;R0&lt;/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DealReference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Pr="00675332" w:rsidRDefault="00B1231C" w:rsidP="008A2647">
                            <w:pPr>
                              <w:ind w:left="567"/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&lt;Deal&gt;</w:t>
                            </w:r>
                          </w:p>
                          <w:p w:rsidR="00B1231C" w:rsidRPr="00675332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DealTerms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Pr="00675332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CommercialModelType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PayAsYouGoModel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CommercialModelType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Pr="00675332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&lt;Usage&gt;</w:t>
                            </w:r>
                          </w:p>
                          <w:p w:rsidR="00B1231C" w:rsidRPr="00675332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UseType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ConditionalDownload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UseType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Pr="00675332" w:rsidRDefault="00B1231C" w:rsidP="008A2647">
                            <w:pPr>
                              <w:ind w:left="1276" w:hanging="1276"/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DistributionChannelType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UserDefinedValue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="Mobile" Namespace="PA-DPIDA-2012031302- R"&gt;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UserDefined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DistributionChannelType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Pr="00675332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fr-FR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fr-FR"/>
                              </w:rPr>
                              <w:t>&lt;/Usage&gt;</w:t>
                            </w:r>
                          </w:p>
                          <w:p w:rsidR="00B1231C" w:rsidRPr="00675332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fr-FR"/>
                              </w:rPr>
                              <w:t xml:space="preserve">                    </w:t>
                            </w: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&gt;SE&lt;/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&gt;</w:t>
                            </w:r>
                          </w:p>
                          <w:p w:rsidR="00B1231C" w:rsidRPr="00675332" w:rsidRDefault="00B1231C" w:rsidP="0010317F">
                            <w:pPr>
                              <w:ind w:firstLine="720"/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</w:pPr>
                            <w:r w:rsidRPr="0010317F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fr-FR"/>
                              </w:rPr>
                              <w:t xml:space="preserve">    </w:t>
                            </w: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&gt;GB&lt;/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&gt;</w:t>
                            </w:r>
                          </w:p>
                          <w:p w:rsidR="00B1231C" w:rsidRPr="00690094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fr-FR"/>
                              </w:rPr>
                              <w:t xml:space="preserve">                    </w:t>
                            </w:r>
                            <w:r w:rsidRPr="00690094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690094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PriceInformation</w:t>
                            </w:r>
                            <w:proofErr w:type="spellEnd"/>
                            <w:r w:rsidRPr="00690094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Pr="00690094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90094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690094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PriceType</w:t>
                            </w:r>
                            <w:proofErr w:type="spellEnd"/>
                            <w:r w:rsidRPr="00690094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Namespace="PA-DPIDA-2012031302-R"&gt;TP&lt;/</w:t>
                            </w:r>
                            <w:proofErr w:type="spellStart"/>
                            <w:r w:rsidRPr="00690094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PriceType</w:t>
                            </w:r>
                            <w:proofErr w:type="spellEnd"/>
                            <w:r w:rsidRPr="00690094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Pr="00675332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90094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PriceInformation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Pr="00675332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ValidityPeriod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StartDate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&gt;2012-04-05Z&lt;/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StartDate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Pr="00675332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ab/>
                            </w: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ValidityPeriod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Pr="00675332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DealTerms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&lt;/Deal&gt;</w:t>
                            </w:r>
                          </w:p>
                          <w:p w:rsidR="00B1231C" w:rsidRPr="00675332" w:rsidRDefault="00B1231C" w:rsidP="002B674B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ReleaseDeal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Default="00B1231C" w:rsidP="008A2647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BB4440" w:rsidRDefault="00BB4440" w:rsidP="00D21CF3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202030" w:rsidRDefault="00202030" w:rsidP="00D21CF3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8A2647" w:rsidRDefault="008A2647" w:rsidP="00D21CF3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If multiple Releases share the same </w:t>
            </w:r>
            <w:r w:rsidR="0003415C">
              <w:rPr>
                <w:rFonts w:cstheme="minorHAnsi"/>
                <w:color w:val="000000" w:themeColor="text1"/>
                <w:lang w:val="en-US"/>
              </w:rPr>
              <w:t>Terms of Use</w:t>
            </w:r>
            <w:r>
              <w:rPr>
                <w:rFonts w:cstheme="minorHAnsi"/>
                <w:color w:val="000000" w:themeColor="text1"/>
                <w:lang w:val="en-US"/>
              </w:rPr>
              <w:t>/Territories</w:t>
            </w:r>
            <w:r w:rsidR="00477EA9">
              <w:rPr>
                <w:rFonts w:cstheme="minorHAnsi"/>
                <w:color w:val="000000" w:themeColor="text1"/>
                <w:lang w:val="en-US"/>
              </w:rPr>
              <w:t>/Price</w:t>
            </w:r>
            <w:r>
              <w:rPr>
                <w:rFonts w:cstheme="minorHAnsi"/>
                <w:color w:val="000000" w:themeColor="text1"/>
                <w:lang w:val="en-US"/>
              </w:rPr>
              <w:t>, multiple “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” tags can be </w:t>
            </w:r>
            <w:proofErr w:type="gramStart"/>
            <w:r>
              <w:rPr>
                <w:rFonts w:cstheme="minorHAnsi"/>
                <w:color w:val="000000" w:themeColor="text1"/>
                <w:lang w:val="en-US"/>
              </w:rPr>
              <w:t>set  in</w:t>
            </w:r>
            <w:proofErr w:type="gramEnd"/>
            <w:r>
              <w:rPr>
                <w:rFonts w:cstheme="minorHAnsi"/>
                <w:color w:val="000000" w:themeColor="text1"/>
                <w:lang w:val="en-US"/>
              </w:rPr>
              <w:t xml:space="preserve"> the same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section.</w:t>
            </w:r>
          </w:p>
          <w:p w:rsidR="008A2647" w:rsidRDefault="008A2647" w:rsidP="00D21CF3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8A2647" w:rsidRPr="008A2647" w:rsidRDefault="008A2647" w:rsidP="00D21CF3">
            <w:pPr>
              <w:rPr>
                <w:rFonts w:cstheme="minorHAnsi"/>
                <w:color w:val="000000" w:themeColor="text1"/>
                <w:u w:val="single"/>
                <w:lang w:val="en-US"/>
              </w:rPr>
            </w:pPr>
            <w:r w:rsidRPr="008A2647">
              <w:rPr>
                <w:rFonts w:cstheme="minorHAnsi"/>
                <w:color w:val="000000" w:themeColor="text1"/>
                <w:u w:val="single"/>
                <w:lang w:val="en-US"/>
              </w:rPr>
              <w:t>Example</w:t>
            </w:r>
            <w:r w:rsidR="003145E4">
              <w:rPr>
                <w:rFonts w:cstheme="minorHAnsi"/>
                <w:color w:val="000000" w:themeColor="text1"/>
                <w:u w:val="single"/>
                <w:lang w:val="en-US"/>
              </w:rPr>
              <w:t xml:space="preserve"> 2</w:t>
            </w:r>
            <w:r w:rsidRPr="008A2647">
              <w:rPr>
                <w:rFonts w:cstheme="minorHAnsi"/>
                <w:color w:val="000000" w:themeColor="text1"/>
                <w:u w:val="single"/>
                <w:lang w:val="en-US"/>
              </w:rPr>
              <w:t xml:space="preserve">: </w:t>
            </w:r>
            <w:r w:rsidR="003145E4">
              <w:rPr>
                <w:rFonts w:cstheme="minorHAnsi"/>
                <w:color w:val="000000" w:themeColor="text1"/>
                <w:u w:val="single"/>
                <w:lang w:val="en-US"/>
              </w:rPr>
              <w:t>2 Releases, same Deal</w:t>
            </w:r>
          </w:p>
          <w:tbl>
            <w:tblPr>
              <w:tblStyle w:val="MediumShading1-Accent11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355"/>
              <w:gridCol w:w="3355"/>
              <w:gridCol w:w="3355"/>
            </w:tblGrid>
            <w:tr w:rsidR="00477EA9" w:rsidRPr="008A2647" w:rsidTr="00477EA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355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</w:tcPr>
                <w:p w:rsidR="00477EA9" w:rsidRPr="008A2647" w:rsidRDefault="00477EA9" w:rsidP="00423F77">
                  <w:pPr>
                    <w:rPr>
                      <w:b w:val="0"/>
                    </w:rPr>
                  </w:pPr>
                  <w:r w:rsidRPr="008A2647">
                    <w:rPr>
                      <w:b w:val="0"/>
                    </w:rPr>
                    <w:t>Release</w:t>
                  </w:r>
                  <w:r w:rsidR="009014B0">
                    <w:rPr>
                      <w:b w:val="0"/>
                    </w:rPr>
                    <w:t xml:space="preserve"> Reference</w:t>
                  </w:r>
                </w:p>
              </w:tc>
              <w:tc>
                <w:tcPr>
                  <w:tcW w:w="3355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</w:tcPr>
                <w:p w:rsidR="00477EA9" w:rsidRPr="008A2647" w:rsidRDefault="00477EA9" w:rsidP="00423F7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 w:rsidRPr="008A2647">
                    <w:rPr>
                      <w:b w:val="0"/>
                    </w:rPr>
                    <w:t>Deal</w:t>
                  </w:r>
                </w:p>
              </w:tc>
              <w:tc>
                <w:tcPr>
                  <w:tcW w:w="3355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</w:tcPr>
                <w:p w:rsidR="00477EA9" w:rsidRPr="008A2647" w:rsidRDefault="0003415C" w:rsidP="00423F7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>
                    <w:rPr>
                      <w:b w:val="0"/>
                    </w:rPr>
                    <w:t>Territory</w:t>
                  </w:r>
                </w:p>
              </w:tc>
            </w:tr>
            <w:tr w:rsidR="00477EA9" w:rsidRPr="008A2647" w:rsidTr="00477EA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355" w:type="dxa"/>
                  <w:tcBorders>
                    <w:right w:val="none" w:sz="0" w:space="0" w:color="auto"/>
                  </w:tcBorders>
                </w:tcPr>
                <w:p w:rsidR="00477EA9" w:rsidRPr="008A2647" w:rsidRDefault="00477EA9" w:rsidP="00423F77">
                  <w:pPr>
                    <w:rPr>
                      <w:b w:val="0"/>
                    </w:rPr>
                  </w:pPr>
                  <w:r w:rsidRPr="008A2647">
                    <w:rPr>
                      <w:b w:val="0"/>
                    </w:rPr>
                    <w:t>R</w:t>
                  </w:r>
                  <w:r>
                    <w:rPr>
                      <w:b w:val="0"/>
                    </w:rPr>
                    <w:t>0</w:t>
                  </w:r>
                </w:p>
              </w:tc>
              <w:tc>
                <w:tcPr>
                  <w:tcW w:w="3355" w:type="dxa"/>
                  <w:tcBorders>
                    <w:left w:val="none" w:sz="0" w:space="0" w:color="auto"/>
                    <w:right w:val="none" w:sz="0" w:space="0" w:color="auto"/>
                  </w:tcBorders>
                </w:tcPr>
                <w:p w:rsidR="00477EA9" w:rsidRPr="008A2647" w:rsidRDefault="00477EA9" w:rsidP="00423F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Pay As you Go / Conditional Download / Mobile</w:t>
                  </w:r>
                </w:p>
              </w:tc>
              <w:tc>
                <w:tcPr>
                  <w:tcW w:w="3355" w:type="dxa"/>
                  <w:tcBorders>
                    <w:left w:val="none" w:sz="0" w:space="0" w:color="auto"/>
                  </w:tcBorders>
                </w:tcPr>
                <w:p w:rsidR="00477EA9" w:rsidRPr="008A2647" w:rsidRDefault="00477EA9" w:rsidP="00423F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SE, GB</w:t>
                  </w:r>
                </w:p>
              </w:tc>
            </w:tr>
            <w:tr w:rsidR="00477EA9" w:rsidRPr="008A2647" w:rsidTr="00477EA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355" w:type="dxa"/>
                  <w:tcBorders>
                    <w:right w:val="none" w:sz="0" w:space="0" w:color="auto"/>
                  </w:tcBorders>
                </w:tcPr>
                <w:p w:rsidR="00477EA9" w:rsidRPr="008A2647" w:rsidRDefault="00477EA9" w:rsidP="00423F77">
                  <w:pPr>
                    <w:rPr>
                      <w:b w:val="0"/>
                    </w:rPr>
                  </w:pPr>
                  <w:r w:rsidRPr="008A2647">
                    <w:rPr>
                      <w:b w:val="0"/>
                    </w:rPr>
                    <w:t>R</w:t>
                  </w:r>
                  <w:r>
                    <w:rPr>
                      <w:b w:val="0"/>
                    </w:rPr>
                    <w:t>1</w:t>
                  </w:r>
                </w:p>
              </w:tc>
              <w:tc>
                <w:tcPr>
                  <w:tcW w:w="3355" w:type="dxa"/>
                  <w:tcBorders>
                    <w:left w:val="none" w:sz="0" w:space="0" w:color="auto"/>
                    <w:right w:val="none" w:sz="0" w:space="0" w:color="auto"/>
                  </w:tcBorders>
                </w:tcPr>
                <w:p w:rsidR="00477EA9" w:rsidRPr="008A2647" w:rsidRDefault="00477EA9" w:rsidP="00423F77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Pay As you Go / Conditional Download / Mobile</w:t>
                  </w:r>
                </w:p>
              </w:tc>
              <w:tc>
                <w:tcPr>
                  <w:tcW w:w="3355" w:type="dxa"/>
                  <w:tcBorders>
                    <w:left w:val="none" w:sz="0" w:space="0" w:color="auto"/>
                  </w:tcBorders>
                </w:tcPr>
                <w:p w:rsidR="00477EA9" w:rsidRPr="008A2647" w:rsidRDefault="00477EA9" w:rsidP="00423F77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SE, GB</w:t>
                  </w:r>
                </w:p>
              </w:tc>
            </w:tr>
          </w:tbl>
          <w:p w:rsidR="00202030" w:rsidRDefault="00202030" w:rsidP="00D21CF3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BB4440" w:rsidRDefault="008A2647" w:rsidP="00D21CF3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noProof/>
                <w:color w:val="000000" w:themeColor="text1"/>
                <w:lang w:val="fr-FR" w:eastAsia="fr-FR"/>
              </w:rPr>
              <w:lastRenderedPageBreak/>
              <mc:AlternateContent>
                <mc:Choice Requires="wps">
                  <w:drawing>
                    <wp:inline distT="0" distB="0" distL="0" distR="0" wp14:anchorId="2EEFBC8C" wp14:editId="3E21068D">
                      <wp:extent cx="6343650" cy="4218317"/>
                      <wp:effectExtent l="0" t="0" r="19050" b="10795"/>
                      <wp:docPr id="7" name="Rounded 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43650" cy="4218317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1231C" w:rsidRPr="00675332" w:rsidRDefault="00B1231C" w:rsidP="008A2647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ReleaseDeal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ind w:left="426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en-US"/>
                                    </w:rPr>
                                    <w:t>DealReleaseReference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en-US"/>
                                    </w:rPr>
                                    <w:t>&gt;R0&lt;/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en-US"/>
                                    </w:rPr>
                                    <w:t>DealReference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477EA9">
                                  <w:pPr>
                                    <w:ind w:left="426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10317F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en-US"/>
                                    </w:rPr>
                                    <w:t>DealReleaseReference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en-US"/>
                                    </w:rPr>
                                    <w:t>&gt;R1&lt;/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en-US"/>
                                    </w:rPr>
                                    <w:t>DealReference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ind w:left="567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&lt;Deal&gt;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DealTerms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CommercialModelType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PayAsYouGoModel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CommercialModelType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&lt;Usage&gt;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UseType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ConditionalDownload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UseType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ind w:left="1276" w:hanging="1276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DistributionChannelType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UserDefinedValue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="Mobile" Namespace="PA-DPIDA-2012031302- R"&gt;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UserDefined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DistributionChannelType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fr-FR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</w:t>
                                  </w: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fr-FR"/>
                                    </w:rPr>
                                    <w:t>&lt;/Usage&gt;</w:t>
                                  </w:r>
                                </w:p>
                                <w:p w:rsidR="00B1231C" w:rsidRPr="00E42F2C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fr-FR"/>
                                    </w:rPr>
                                    <w:t xml:space="preserve">                    </w:t>
                                  </w:r>
                                  <w:r w:rsidRPr="00E42F2C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&lt;</w:t>
                                  </w:r>
                                  <w:proofErr w:type="spellStart"/>
                                  <w:r w:rsidRPr="00E42F2C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E42F2C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&gt;SE&lt;/</w:t>
                                  </w:r>
                                  <w:proofErr w:type="spellStart"/>
                                  <w:r w:rsidRPr="00E42F2C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E42F2C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&gt;</w:t>
                                  </w:r>
                                </w:p>
                                <w:p w:rsidR="00B1231C" w:rsidRPr="000A65F9" w:rsidRDefault="00B1231C" w:rsidP="000A65F9">
                                  <w:pPr>
                                    <w:ind w:firstLine="720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fr-FR"/>
                                    </w:rPr>
                                  </w:pPr>
                                  <w:r w:rsidRPr="00E42F2C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fr-FR"/>
                                    </w:rPr>
                                    <w:t xml:space="preserve">    </w:t>
                                  </w:r>
                                  <w:r w:rsidRPr="00E42F2C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&lt;</w:t>
                                  </w:r>
                                  <w:proofErr w:type="spellStart"/>
                                  <w:r w:rsidRPr="00E42F2C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E42F2C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&gt;GB&lt;/</w:t>
                                  </w:r>
                                  <w:proofErr w:type="spellStart"/>
                                  <w:r w:rsidRPr="00E42F2C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E42F2C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fr-FR"/>
                                    </w:rPr>
                                    <w:t xml:space="preserve">                    </w:t>
                                  </w: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PriceInformation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PriceType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Namespace="PA-DPIDA-2012031302-R"&gt;TP&lt;/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PriceType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PriceInformation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ValidityPeriod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StartDate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&gt;2012-04-05Z&lt;/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StartDate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ValidityPeriod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DealTerms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Default="00B1231C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&lt;/Deal&gt;</w:t>
                                  </w:r>
                                </w:p>
                                <w:p w:rsidR="00B1231C" w:rsidRPr="00675332" w:rsidRDefault="00B1231C" w:rsidP="008A2647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ReleaseDeal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Default="00B1231C" w:rsidP="008A264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7" o:spid="_x0000_s1031" style="width:499.5pt;height:33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" fillcolor="#dbe5f1 [660]" strokecolor="#95b3d7 [1940]" strokeweight="2pt">
                      <v:textbox>
                        <w:txbxContent>
                          <w:p w:rsidR="00B1231C" w:rsidRPr="00675332" w:rsidRDefault="00B1231C" w:rsidP="008A2647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ReleaseDeal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Pr="00675332" w:rsidRDefault="00B1231C" w:rsidP="008A2647">
                            <w:pPr>
                              <w:ind w:left="426"/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en-US"/>
                              </w:rPr>
                              <w:t>DealReleaseReference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en-US"/>
                              </w:rPr>
                              <w:t>&gt;R0&lt;/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en-US"/>
                              </w:rPr>
                              <w:t>DealReference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en-US"/>
                              </w:rPr>
                              <w:t>&gt;</w:t>
                            </w:r>
                          </w:p>
                          <w:p w:rsidR="00B1231C" w:rsidRPr="00675332" w:rsidRDefault="00B1231C" w:rsidP="00477EA9">
                            <w:pPr>
                              <w:ind w:left="426"/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10317F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en-US"/>
                              </w:rPr>
                              <w:t>DealReleaseReference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en-US"/>
                              </w:rPr>
                              <w:t>&gt;R1&lt;/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en-US"/>
                              </w:rPr>
                              <w:t>DealReference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en-US"/>
                              </w:rPr>
                              <w:t>&gt;</w:t>
                            </w:r>
                          </w:p>
                          <w:p w:rsidR="00B1231C" w:rsidRPr="00675332" w:rsidRDefault="00B1231C" w:rsidP="008A2647">
                            <w:pPr>
                              <w:ind w:left="567"/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&lt;Deal&gt;</w:t>
                            </w:r>
                          </w:p>
                          <w:p w:rsidR="00B1231C" w:rsidRPr="00675332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DealTerms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Pr="00675332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CommercialModelType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PayAsYouGoModel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CommercialModelType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Pr="00675332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&lt;Usage&gt;</w:t>
                            </w:r>
                          </w:p>
                          <w:p w:rsidR="00B1231C" w:rsidRPr="00675332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UseType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ConditionalDownload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UseType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Pr="00675332" w:rsidRDefault="00B1231C" w:rsidP="008A2647">
                            <w:pPr>
                              <w:ind w:left="1276" w:hanging="1276"/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DistributionChannelType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UserDefinedValue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="Mobile" Namespace="PA-DPIDA-2012031302- R"&gt;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UserDefined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DistributionChannelType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Pr="00675332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fr-FR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fr-FR"/>
                              </w:rPr>
                              <w:t>&lt;/Usage&gt;</w:t>
                            </w:r>
                          </w:p>
                          <w:p w:rsidR="00B1231C" w:rsidRPr="00E42F2C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fr-FR"/>
                              </w:rPr>
                              <w:t xml:space="preserve">                    </w:t>
                            </w:r>
                            <w:r w:rsidRPr="00E42F2C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&lt;</w:t>
                            </w:r>
                            <w:proofErr w:type="spellStart"/>
                            <w:r w:rsidRPr="00E42F2C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E42F2C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&gt;SE&lt;/</w:t>
                            </w:r>
                            <w:proofErr w:type="spellStart"/>
                            <w:r w:rsidRPr="00E42F2C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E42F2C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&gt;</w:t>
                            </w:r>
                          </w:p>
                          <w:p w:rsidR="00B1231C" w:rsidRPr="000A65F9" w:rsidRDefault="00B1231C" w:rsidP="000A65F9">
                            <w:pPr>
                              <w:ind w:firstLine="720"/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fr-FR"/>
                              </w:rPr>
                            </w:pPr>
                            <w:r w:rsidRPr="00E42F2C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fr-FR"/>
                              </w:rPr>
                              <w:t xml:space="preserve">    </w:t>
                            </w:r>
                            <w:r w:rsidRPr="00E42F2C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&lt;</w:t>
                            </w:r>
                            <w:proofErr w:type="spellStart"/>
                            <w:r w:rsidRPr="00E42F2C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E42F2C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&gt;GB&lt;/</w:t>
                            </w:r>
                            <w:proofErr w:type="spellStart"/>
                            <w:r w:rsidRPr="00E42F2C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E42F2C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&gt;</w:t>
                            </w:r>
                          </w:p>
                          <w:p w:rsidR="00B1231C" w:rsidRPr="00675332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fr-FR"/>
                              </w:rPr>
                              <w:t xml:space="preserve">                    </w:t>
                            </w: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PriceInformation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Pr="00675332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PriceType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Namespace="PA-DPIDA-2012031302-R"&gt;TP&lt;/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PriceType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Pr="00675332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PriceInformation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Pr="00675332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ValidityPeriod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StartDate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&gt;2012-04-05Z&lt;/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StartDate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Pr="00675332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ValidityPeriod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Pr="00675332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DealTerms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Default="00B1231C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&lt;/Deal&gt;</w:t>
                            </w:r>
                          </w:p>
                          <w:p w:rsidR="00B1231C" w:rsidRPr="00675332" w:rsidRDefault="00B1231C" w:rsidP="008A2647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ReleaseDeal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B1231C" w:rsidRDefault="00B1231C" w:rsidP="008A2647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046E87" w:rsidRDefault="00A8407A" w:rsidP="00944924">
            <w:pPr>
              <w:pStyle w:val="Heading3"/>
            </w:pPr>
            <w:bookmarkStart w:id="34" w:name="_Toc338075890"/>
            <w:r w:rsidRPr="00A8407A">
              <w:t xml:space="preserve">Steps for </w:t>
            </w:r>
            <w:proofErr w:type="spellStart"/>
            <w:r w:rsidRPr="00A8407A">
              <w:t>DealList</w:t>
            </w:r>
            <w:proofErr w:type="spellEnd"/>
            <w:r w:rsidRPr="00A8407A">
              <w:t xml:space="preserve"> Optimization</w:t>
            </w:r>
            <w:bookmarkEnd w:id="34"/>
          </w:p>
          <w:p w:rsidR="00944924" w:rsidRDefault="00944924" w:rsidP="00944924">
            <w:r>
              <w:t xml:space="preserve">The steps to optimize the </w:t>
            </w:r>
            <w:proofErr w:type="spellStart"/>
            <w:r>
              <w:t>DealList</w:t>
            </w:r>
            <w:proofErr w:type="spellEnd"/>
            <w:r>
              <w:t xml:space="preserve"> section are:</w:t>
            </w:r>
          </w:p>
          <w:p w:rsidR="00944924" w:rsidRDefault="00944924" w:rsidP="00A91BFF">
            <w:pPr>
              <w:pStyle w:val="ListParagraph"/>
              <w:numPr>
                <w:ilvl w:val="0"/>
                <w:numId w:val="29"/>
              </w:numPr>
            </w:pPr>
            <w:r>
              <w:t>For each release, if multiple territories share the same deal, they will be grouped together</w:t>
            </w:r>
          </w:p>
          <w:p w:rsidR="00944924" w:rsidRDefault="00944924" w:rsidP="00A91BFF">
            <w:pPr>
              <w:pStyle w:val="ListParagraph"/>
              <w:numPr>
                <w:ilvl w:val="0"/>
                <w:numId w:val="29"/>
              </w:numPr>
            </w:pPr>
            <w:r>
              <w:t>If multiple releases share the same territories/deals grouping (the result of step 1), they will be grouped together</w:t>
            </w:r>
          </w:p>
          <w:p w:rsidR="00944924" w:rsidRDefault="00944924" w:rsidP="00944924"/>
          <w:p w:rsidR="00944924" w:rsidRPr="00944924" w:rsidRDefault="00944924" w:rsidP="00944924">
            <w:r>
              <w:t>The same steps apply f</w:t>
            </w:r>
            <w:r w:rsidR="00FD1F8C">
              <w:t>or “Takedown”, “</w:t>
            </w:r>
            <w:proofErr w:type="spellStart"/>
            <w:r w:rsidR="00FD1F8C">
              <w:t>AllDealsCancelled</w:t>
            </w:r>
            <w:proofErr w:type="spellEnd"/>
            <w:r w:rsidR="00FD1F8C">
              <w:t>”, “</w:t>
            </w:r>
            <w:proofErr w:type="spellStart"/>
            <w:r w:rsidR="00FD1F8C">
              <w:t>Preorder</w:t>
            </w:r>
            <w:proofErr w:type="spellEnd"/>
            <w:r w:rsidR="00FD1F8C">
              <w:t>” with preview and “</w:t>
            </w:r>
            <w:proofErr w:type="spellStart"/>
            <w:r w:rsidR="00FD1F8C">
              <w:t>Preorder</w:t>
            </w:r>
            <w:proofErr w:type="spellEnd"/>
            <w:r w:rsidR="00FD1F8C">
              <w:t>” without preview deals</w:t>
            </w:r>
            <w:r>
              <w:t>.</w:t>
            </w:r>
          </w:p>
          <w:p w:rsidR="00046E87" w:rsidRDefault="00046E87" w:rsidP="00944924">
            <w:pPr>
              <w:rPr>
                <w:rStyle w:val="Strong"/>
              </w:rPr>
            </w:pPr>
          </w:p>
          <w:p w:rsidR="000808A5" w:rsidRDefault="000808A5" w:rsidP="00944924">
            <w:pPr>
              <w:rPr>
                <w:rStyle w:val="Strong"/>
              </w:rPr>
            </w:pPr>
          </w:p>
          <w:p w:rsidR="000808A5" w:rsidRDefault="000808A5" w:rsidP="00944924">
            <w:pPr>
              <w:rPr>
                <w:rStyle w:val="Strong"/>
              </w:rPr>
            </w:pPr>
          </w:p>
          <w:p w:rsidR="000808A5" w:rsidRDefault="000808A5" w:rsidP="00944924">
            <w:pPr>
              <w:rPr>
                <w:rStyle w:val="Strong"/>
              </w:rPr>
            </w:pPr>
          </w:p>
          <w:p w:rsidR="000808A5" w:rsidRDefault="000808A5" w:rsidP="00944924">
            <w:pPr>
              <w:rPr>
                <w:rStyle w:val="Strong"/>
              </w:rPr>
            </w:pPr>
          </w:p>
          <w:p w:rsidR="000808A5" w:rsidRDefault="000808A5" w:rsidP="00944924">
            <w:pPr>
              <w:rPr>
                <w:rStyle w:val="Strong"/>
              </w:rPr>
            </w:pPr>
          </w:p>
          <w:p w:rsidR="000808A5" w:rsidRDefault="000808A5" w:rsidP="00944924">
            <w:pPr>
              <w:rPr>
                <w:rStyle w:val="Strong"/>
              </w:rPr>
            </w:pPr>
          </w:p>
          <w:p w:rsidR="000808A5" w:rsidRDefault="000808A5" w:rsidP="00944924">
            <w:pPr>
              <w:rPr>
                <w:rStyle w:val="Strong"/>
              </w:rPr>
            </w:pPr>
          </w:p>
          <w:p w:rsidR="000808A5" w:rsidRDefault="000808A5" w:rsidP="00944924">
            <w:pPr>
              <w:rPr>
                <w:rStyle w:val="Strong"/>
              </w:rPr>
            </w:pPr>
          </w:p>
          <w:p w:rsidR="000808A5" w:rsidRDefault="000808A5" w:rsidP="00944924">
            <w:pPr>
              <w:rPr>
                <w:rStyle w:val="Strong"/>
              </w:rPr>
            </w:pPr>
          </w:p>
          <w:p w:rsidR="000808A5" w:rsidRDefault="000808A5" w:rsidP="00944924">
            <w:pPr>
              <w:rPr>
                <w:rStyle w:val="Strong"/>
              </w:rPr>
            </w:pPr>
          </w:p>
          <w:p w:rsidR="000808A5" w:rsidRPr="00944924" w:rsidRDefault="000808A5" w:rsidP="00944924">
            <w:pPr>
              <w:rPr>
                <w:rStyle w:val="Strong"/>
              </w:rPr>
            </w:pPr>
          </w:p>
          <w:p w:rsidR="00801560" w:rsidRPr="00F22DDD" w:rsidRDefault="00801560" w:rsidP="002304DC">
            <w:pPr>
              <w:pStyle w:val="FSH2"/>
            </w:pPr>
            <w:bookmarkStart w:id="35" w:name="_Toc338075891"/>
            <w:r w:rsidRPr="00F22DDD">
              <w:lastRenderedPageBreak/>
              <w:t>Resource data section</w:t>
            </w:r>
            <w:r w:rsidR="002304DC">
              <w:t xml:space="preserve"> optimization</w:t>
            </w:r>
            <w:bookmarkEnd w:id="35"/>
          </w:p>
          <w:p w:rsidR="009A1F4A" w:rsidRPr="00F22DDD" w:rsidRDefault="00CA5EE0" w:rsidP="009A1F4A">
            <w:pPr>
              <w:rPr>
                <w:lang w:val="en-US"/>
              </w:rPr>
            </w:pPr>
            <w:r w:rsidRPr="00F22DDD">
              <w:rPr>
                <w:lang w:val="en-US"/>
              </w:rPr>
              <w:t>In order to optimize the Resource data section, localization will be reduced to some fields only.</w:t>
            </w:r>
          </w:p>
          <w:p w:rsidR="00CA5EE0" w:rsidRPr="00F22DDD" w:rsidRDefault="00CA5EE0" w:rsidP="009A1F4A">
            <w:pPr>
              <w:rPr>
                <w:lang w:val="en-US"/>
              </w:rPr>
            </w:pPr>
            <w:r w:rsidRPr="00F22DDD">
              <w:rPr>
                <w:lang w:val="en-US"/>
              </w:rPr>
              <w:t xml:space="preserve">The </w:t>
            </w:r>
            <w:proofErr w:type="spellStart"/>
            <w:r w:rsidRPr="00F22DDD">
              <w:rPr>
                <w:lang w:val="en-US"/>
              </w:rPr>
              <w:t>fileds</w:t>
            </w:r>
            <w:proofErr w:type="spellEnd"/>
            <w:r w:rsidRPr="00F22DDD">
              <w:rPr>
                <w:lang w:val="en-US"/>
              </w:rPr>
              <w:t xml:space="preserve"> where localization is allowed are the following:</w:t>
            </w:r>
          </w:p>
          <w:p w:rsidR="00CA5EE0" w:rsidRPr="00F22DDD" w:rsidRDefault="005D0F61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 w:rsidRPr="00F22DDD">
              <w:rPr>
                <w:lang w:val="en-US"/>
              </w:rPr>
              <w:t>Genre</w:t>
            </w:r>
          </w:p>
          <w:p w:rsidR="005D0F61" w:rsidRPr="00F22DDD" w:rsidRDefault="006F213A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 w:rsidRPr="00F22DDD">
              <w:rPr>
                <w:lang w:val="en-US"/>
              </w:rPr>
              <w:t>Parental warning</w:t>
            </w:r>
          </w:p>
          <w:p w:rsidR="005D0F61" w:rsidRPr="00F22DDD" w:rsidRDefault="005D0F61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 w:rsidRPr="00F22DDD">
              <w:rPr>
                <w:lang w:val="en-US"/>
              </w:rPr>
              <w:t>P/C notice</w:t>
            </w:r>
          </w:p>
          <w:p w:rsidR="005D0F61" w:rsidRDefault="005D0F61" w:rsidP="005D0F61">
            <w:pPr>
              <w:rPr>
                <w:highlight w:val="red"/>
                <w:lang w:val="en-US"/>
              </w:rPr>
            </w:pPr>
          </w:p>
          <w:p w:rsidR="000858F7" w:rsidRDefault="00D829C3" w:rsidP="005D0F61">
            <w:pPr>
              <w:rPr>
                <w:lang w:val="en-US"/>
              </w:rPr>
            </w:pPr>
            <w:r>
              <w:rPr>
                <w:lang w:val="en-US"/>
              </w:rPr>
              <w:t xml:space="preserve">The fields listed in the above list should be compared to the Core level fields. </w:t>
            </w:r>
            <w:r w:rsidR="007403DB">
              <w:rPr>
                <w:lang w:val="en-US"/>
              </w:rPr>
              <w:t xml:space="preserve">Whenever a </w:t>
            </w:r>
            <w:r>
              <w:rPr>
                <w:lang w:val="en-US"/>
              </w:rPr>
              <w:t>difference is detected between the core and the local value of the field</w:t>
            </w:r>
            <w:r w:rsidR="007403DB">
              <w:rPr>
                <w:lang w:val="en-US"/>
              </w:rPr>
              <w:t>,</w:t>
            </w:r>
            <w:r w:rsidR="000858F7"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a localization</w:t>
            </w:r>
            <w:proofErr w:type="gramEnd"/>
            <w:r>
              <w:rPr>
                <w:lang w:val="en-US"/>
              </w:rPr>
              <w:t xml:space="preserve"> will be taken into consideration and </w:t>
            </w:r>
            <w:r w:rsidR="00C57019">
              <w:rPr>
                <w:b/>
                <w:u w:val="single"/>
                <w:lang w:val="en-US"/>
              </w:rPr>
              <w:t>ALL</w:t>
            </w:r>
            <w:r>
              <w:rPr>
                <w:lang w:val="en-US"/>
              </w:rPr>
              <w:t xml:space="preserve"> fields will be mentioned in the territory section</w:t>
            </w:r>
            <w:r w:rsidR="00C57019">
              <w:rPr>
                <w:lang w:val="en-US"/>
              </w:rPr>
              <w:t xml:space="preserve"> (not only the fields with difference)</w:t>
            </w:r>
            <w:r>
              <w:rPr>
                <w:lang w:val="en-US"/>
              </w:rPr>
              <w:t>.</w:t>
            </w:r>
          </w:p>
          <w:p w:rsidR="00D829C3" w:rsidRDefault="00D829C3" w:rsidP="005D0F61">
            <w:pPr>
              <w:rPr>
                <w:lang w:val="en-US"/>
              </w:rPr>
            </w:pPr>
          </w:p>
          <w:p w:rsidR="000858F7" w:rsidRDefault="00A674EB" w:rsidP="005D0F61">
            <w:pPr>
              <w:rPr>
                <w:lang w:val="en-US"/>
              </w:rPr>
            </w:pPr>
            <w:r>
              <w:rPr>
                <w:lang w:val="en-US"/>
              </w:rPr>
              <w:t xml:space="preserve">The </w:t>
            </w:r>
            <w:proofErr w:type="spellStart"/>
            <w:r>
              <w:rPr>
                <w:lang w:val="en-US"/>
              </w:rPr>
              <w:t>TechnicalResourceDetailsReference</w:t>
            </w:r>
            <w:proofErr w:type="spellEnd"/>
            <w:r>
              <w:rPr>
                <w:lang w:val="en-US"/>
              </w:rPr>
              <w:t xml:space="preserve"> tag in </w:t>
            </w:r>
            <w:proofErr w:type="spellStart"/>
            <w:r>
              <w:rPr>
                <w:lang w:val="en-US"/>
              </w:rPr>
              <w:t>TechnicalSoundRecordingDetails</w:t>
            </w:r>
            <w:proofErr w:type="spellEnd"/>
            <w:r>
              <w:rPr>
                <w:lang w:val="en-US"/>
              </w:rPr>
              <w:t xml:space="preserve"> will no longer include the </w:t>
            </w:r>
            <w:proofErr w:type="spellStart"/>
            <w:r>
              <w:rPr>
                <w:lang w:val="en-US"/>
              </w:rPr>
              <w:t>country_code</w:t>
            </w:r>
            <w:proofErr w:type="spellEnd"/>
            <w:r>
              <w:rPr>
                <w:lang w:val="en-US"/>
              </w:rPr>
              <w:t xml:space="preserve"> in </w:t>
            </w:r>
            <w:proofErr w:type="spellStart"/>
            <w:r>
              <w:rPr>
                <w:lang w:val="en-US"/>
              </w:rPr>
              <w:t>it’s</w:t>
            </w:r>
            <w:proofErr w:type="spellEnd"/>
            <w:r>
              <w:rPr>
                <w:lang w:val="en-US"/>
              </w:rPr>
              <w:t xml:space="preserve"> value for:</w:t>
            </w:r>
          </w:p>
          <w:p w:rsidR="00A674EB" w:rsidRDefault="00A674EB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Sound Recording</w:t>
            </w:r>
          </w:p>
          <w:p w:rsidR="00A674EB" w:rsidRDefault="00A674EB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  <w:p w:rsidR="00A674EB" w:rsidRDefault="00A674EB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Video</w:t>
            </w:r>
          </w:p>
          <w:p w:rsidR="00A674EB" w:rsidRDefault="00A674EB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  <w:p w:rsidR="004A1776" w:rsidRPr="00A674EB" w:rsidRDefault="004A1776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Midi</w:t>
            </w:r>
          </w:p>
          <w:p w:rsidR="00A674EB" w:rsidRDefault="00A674EB" w:rsidP="005D0F61">
            <w:pPr>
              <w:rPr>
                <w:lang w:val="en-US"/>
              </w:rPr>
            </w:pPr>
          </w:p>
          <w:p w:rsidR="00A674EB" w:rsidRPr="00A674EB" w:rsidRDefault="00A674EB" w:rsidP="005D0F61">
            <w:pPr>
              <w:rPr>
                <w:u w:val="single"/>
                <w:lang w:val="en-US"/>
              </w:rPr>
            </w:pPr>
            <w:r>
              <w:rPr>
                <w:u w:val="single"/>
                <w:lang w:val="en-US"/>
              </w:rPr>
              <w:t>AS IS</w:t>
            </w:r>
            <w:r w:rsidRPr="00A674EB">
              <w:rPr>
                <w:u w:val="single"/>
                <w:lang w:val="en-US"/>
              </w:rPr>
              <w:t xml:space="preserve"> example:</w:t>
            </w:r>
          </w:p>
          <w:p w:rsidR="00417045" w:rsidRDefault="00A674EB" w:rsidP="005D0F61">
            <w:pPr>
              <w:rPr>
                <w:lang w:val="en-US"/>
              </w:rPr>
            </w:pPr>
            <w:r w:rsidRPr="00A86605">
              <w:rPr>
                <w:noProof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140511D6" wp14:editId="218A0494">
                      <wp:extent cx="6410325" cy="327804"/>
                      <wp:effectExtent l="0" t="0" r="28575" b="15240"/>
                      <wp:docPr id="13" name="Rounded 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0325" cy="32780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1231C" w:rsidRDefault="00B1231C" w:rsidP="00A674EB">
                                  <w:r w:rsidRPr="00A674EB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&lt;TechnicalResourceDetailsReference&gt;T107415091820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DE</w:t>
                                  </w:r>
                                  <w:r w:rsidRPr="00A674EB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&lt;/TechnicalResourceDetailsReference&gt;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13" o:spid="_x0000_s1032" style="width:504.75pt;height:2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" fillcolor="#dbe5f1 [660]" strokecolor="#95b3d7 [1940]" strokeweight="2pt">
                      <v:textbox>
                        <w:txbxContent>
                          <w:p w:rsidR="00B1231C" w:rsidRDefault="00B1231C" w:rsidP="00A674EB">
                            <w:r w:rsidRPr="00A674EB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&lt;TechnicalResourceDetailsReference&gt;T107415091820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DE</w:t>
                            </w:r>
                            <w:r w:rsidRPr="00A674EB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&lt;/TechnicalResourceDetailsReference&gt;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C57019" w:rsidRDefault="00C57019" w:rsidP="005D0F61">
            <w:pPr>
              <w:rPr>
                <w:lang w:val="en-US"/>
              </w:rPr>
            </w:pPr>
          </w:p>
          <w:p w:rsidR="006F213A" w:rsidRDefault="00A674EB" w:rsidP="005D0F61">
            <w:pPr>
              <w:rPr>
                <w:u w:val="single"/>
                <w:lang w:val="en-US"/>
              </w:rPr>
            </w:pPr>
            <w:r w:rsidRPr="00A674EB">
              <w:rPr>
                <w:u w:val="single"/>
                <w:lang w:val="en-US"/>
              </w:rPr>
              <w:t>TO BE example:</w:t>
            </w:r>
          </w:p>
          <w:p w:rsidR="00A674EB" w:rsidRPr="00A674EB" w:rsidRDefault="00A674EB" w:rsidP="005D0F61">
            <w:pPr>
              <w:rPr>
                <w:u w:val="single"/>
                <w:lang w:val="en-US"/>
              </w:rPr>
            </w:pPr>
            <w:r w:rsidRPr="00A86605">
              <w:rPr>
                <w:noProof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46DE6055" wp14:editId="5C226A0E">
                      <wp:extent cx="6410325" cy="327804"/>
                      <wp:effectExtent l="0" t="0" r="28575" b="15240"/>
                      <wp:docPr id="16" name="Rounded 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0325" cy="32780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1231C" w:rsidRDefault="00B1231C" w:rsidP="00A674EB">
                                  <w:r w:rsidRPr="00A674EB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&lt;TechnicalResourceDetailsReference&gt;T107415091820&lt;/TechnicalResourceDetailsReference&gt;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16" o:spid="_x0000_s1033" style="width:504.75pt;height:2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" fillcolor="#dbe5f1 [660]" strokecolor="#95b3d7 [1940]" strokeweight="2pt">
                      <v:textbox>
                        <w:txbxContent>
                          <w:p w:rsidR="00B1231C" w:rsidRDefault="00B1231C" w:rsidP="00A674EB">
                            <w:r w:rsidRPr="00A674EB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&lt;TechnicalResourceDetailsReference&gt;T107415091820&lt;/TechnicalResourceDetailsReference&gt;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420B2D" w:rsidRDefault="00420B2D" w:rsidP="00420B2D">
            <w:pPr>
              <w:rPr>
                <w:lang w:val="en-US"/>
              </w:rPr>
            </w:pPr>
          </w:p>
          <w:p w:rsidR="000128CE" w:rsidRDefault="000128CE" w:rsidP="00420B2D">
            <w:pPr>
              <w:rPr>
                <w:lang w:val="en-US"/>
              </w:rPr>
            </w:pPr>
            <w:r>
              <w:rPr>
                <w:lang w:val="en-US"/>
              </w:rPr>
              <w:t>All territories can be grouped together except the following:</w:t>
            </w:r>
          </w:p>
          <w:p w:rsidR="000128CE" w:rsidRDefault="000128CE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All territories with translated metadata (JP, CH, TH, KR, HK etc</w:t>
            </w:r>
            <w:proofErr w:type="gramStart"/>
            <w:r>
              <w:rPr>
                <w:lang w:val="en-US"/>
              </w:rPr>
              <w:t>..)</w:t>
            </w:r>
            <w:proofErr w:type="gramEnd"/>
          </w:p>
          <w:p w:rsidR="00021BC2" w:rsidRDefault="00021BC2" w:rsidP="00823DC9">
            <w:pPr>
              <w:rPr>
                <w:lang w:val="en-US"/>
              </w:rPr>
            </w:pPr>
          </w:p>
          <w:p w:rsidR="00823DC9" w:rsidRDefault="00021BC2" w:rsidP="00823DC9">
            <w:pPr>
              <w:rPr>
                <w:lang w:val="en-US"/>
              </w:rPr>
            </w:pPr>
            <w:r>
              <w:rPr>
                <w:lang w:val="en-US"/>
              </w:rPr>
              <w:t xml:space="preserve">The “Label” tag will be removed from the </w:t>
            </w:r>
            <w:proofErr w:type="spellStart"/>
            <w:r>
              <w:rPr>
                <w:lang w:val="en-US"/>
              </w:rPr>
              <w:t>ResourceList</w:t>
            </w:r>
            <w:proofErr w:type="spellEnd"/>
            <w:r>
              <w:rPr>
                <w:lang w:val="en-US"/>
              </w:rPr>
              <w:t xml:space="preserve"> section.</w:t>
            </w:r>
          </w:p>
          <w:p w:rsidR="00823DC9" w:rsidRDefault="00823DC9" w:rsidP="00823DC9">
            <w:pPr>
              <w:rPr>
                <w:lang w:val="en-US"/>
              </w:rPr>
            </w:pPr>
          </w:p>
          <w:p w:rsidR="004A1776" w:rsidRDefault="004A1776" w:rsidP="004A1776">
            <w:pPr>
              <w:pStyle w:val="Heading3"/>
              <w:rPr>
                <w:lang w:val="en-US"/>
              </w:rPr>
            </w:pPr>
            <w:bookmarkStart w:id="36" w:name="_Toc338075892"/>
            <w:r>
              <w:rPr>
                <w:lang w:val="en-US"/>
              </w:rPr>
              <w:t>Optimized XML Sample</w:t>
            </w:r>
            <w:bookmarkEnd w:id="36"/>
          </w:p>
          <w:p w:rsidR="004A1776" w:rsidRDefault="004A1776" w:rsidP="004A1776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The XML sample attached below is an optimized DDEX XML for an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eAlbum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product.</w:t>
            </w:r>
          </w:p>
          <w:p w:rsidR="004A1776" w:rsidRDefault="004A1776" w:rsidP="004A1776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4A1776" w:rsidRDefault="004A1776" w:rsidP="004A1776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ResourceList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 was </w:t>
            </w:r>
            <w:r w:rsidR="00E1203A">
              <w:rPr>
                <w:rFonts w:cstheme="minorHAnsi"/>
                <w:color w:val="000000" w:themeColor="text1"/>
                <w:lang w:val="en-US"/>
              </w:rPr>
              <w:t>optimized from 4 601 lines to 939</w:t>
            </w:r>
            <w:r>
              <w:rPr>
                <w:rFonts w:cstheme="minorHAnsi"/>
                <w:color w:val="000000" w:themeColor="text1"/>
                <w:lang w:val="en-US"/>
              </w:rPr>
              <w:t xml:space="preserve"> lines (80% of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ResourceList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 size reduction).</w:t>
            </w:r>
          </w:p>
          <w:p w:rsidR="004A1776" w:rsidRDefault="004A1776" w:rsidP="004A1776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4A1776" w:rsidRPr="00DA547A" w:rsidRDefault="004A1776" w:rsidP="004A1776">
            <w:pPr>
              <w:rPr>
                <w:rFonts w:cstheme="minorHAnsi"/>
                <w:color w:val="000000" w:themeColor="text1"/>
                <w:lang w:val="en-US"/>
              </w:rPr>
            </w:pPr>
            <w:r w:rsidRPr="00DA547A">
              <w:rPr>
                <w:rFonts w:cstheme="minorHAnsi"/>
                <w:color w:val="000000" w:themeColor="text1"/>
                <w:lang w:val="en-US"/>
              </w:rPr>
              <w:t xml:space="preserve">The </w:t>
            </w:r>
            <w:proofErr w:type="spellStart"/>
            <w:r w:rsidRPr="00DA547A">
              <w:rPr>
                <w:rFonts w:cstheme="minorHAnsi"/>
                <w:color w:val="000000" w:themeColor="text1"/>
                <w:lang w:val="en-US"/>
              </w:rPr>
              <w:t>DealList</w:t>
            </w:r>
            <w:proofErr w:type="spellEnd"/>
            <w:r w:rsidRPr="00DA547A">
              <w:rPr>
                <w:rFonts w:cstheme="minorHAnsi"/>
                <w:color w:val="000000" w:themeColor="text1"/>
                <w:lang w:val="en-US"/>
              </w:rPr>
              <w:t xml:space="preserve"> section was op</w:t>
            </w:r>
            <w:r w:rsidR="00E1203A" w:rsidRPr="00DA547A">
              <w:rPr>
                <w:rFonts w:cstheme="minorHAnsi"/>
                <w:color w:val="000000" w:themeColor="text1"/>
                <w:lang w:val="en-US"/>
              </w:rPr>
              <w:t>timized from 17 837 lines to 5</w:t>
            </w:r>
            <w:r w:rsidR="00DA547A" w:rsidRPr="00DA547A">
              <w:rPr>
                <w:rFonts w:cstheme="minorHAnsi"/>
                <w:color w:val="000000" w:themeColor="text1"/>
                <w:lang w:val="en-US"/>
              </w:rPr>
              <w:t>33</w:t>
            </w:r>
            <w:r w:rsidRPr="00DA547A">
              <w:rPr>
                <w:rFonts w:cstheme="minorHAnsi"/>
                <w:color w:val="000000" w:themeColor="text1"/>
                <w:lang w:val="en-US"/>
              </w:rPr>
              <w:t xml:space="preserve"> lines (97% of the </w:t>
            </w:r>
            <w:proofErr w:type="spellStart"/>
            <w:r w:rsidRPr="00DA547A">
              <w:rPr>
                <w:rFonts w:cstheme="minorHAnsi"/>
                <w:color w:val="000000" w:themeColor="text1"/>
                <w:lang w:val="en-US"/>
              </w:rPr>
              <w:t>DealList</w:t>
            </w:r>
            <w:proofErr w:type="spellEnd"/>
            <w:r w:rsidRPr="00DA547A">
              <w:rPr>
                <w:rFonts w:cstheme="minorHAnsi"/>
                <w:color w:val="000000" w:themeColor="text1"/>
                <w:lang w:val="en-US"/>
              </w:rPr>
              <w:t xml:space="preserve"> section size reduction).</w:t>
            </w:r>
          </w:p>
          <w:p w:rsidR="004A1776" w:rsidRPr="00DA547A" w:rsidRDefault="004A1776" w:rsidP="004A1776">
            <w:pPr>
              <w:rPr>
                <w:rFonts w:cstheme="minorHAnsi"/>
                <w:color w:val="000000" w:themeColor="text1"/>
                <w:lang w:val="en-US"/>
              </w:rPr>
            </w:pPr>
            <w:r w:rsidRPr="00DA547A">
              <w:rPr>
                <w:rFonts w:cstheme="minorHAnsi"/>
                <w:color w:val="000000" w:themeColor="text1"/>
                <w:lang w:val="en-US"/>
              </w:rPr>
              <w:t xml:space="preserve">To this sample were added the </w:t>
            </w:r>
            <w:proofErr w:type="spellStart"/>
            <w:r w:rsidRPr="00DA547A">
              <w:rPr>
                <w:rFonts w:cstheme="minorHAnsi"/>
                <w:color w:val="000000" w:themeColor="text1"/>
                <w:lang w:val="en-US"/>
              </w:rPr>
              <w:t>EndDate</w:t>
            </w:r>
            <w:proofErr w:type="spellEnd"/>
            <w:r w:rsidRPr="00DA547A">
              <w:rPr>
                <w:rFonts w:cstheme="minorHAnsi"/>
                <w:color w:val="000000" w:themeColor="text1"/>
                <w:lang w:val="en-US"/>
              </w:rPr>
              <w:t xml:space="preserve"> tags and </w:t>
            </w:r>
            <w:proofErr w:type="spellStart"/>
            <w:r w:rsidRPr="00DA547A">
              <w:rPr>
                <w:rFonts w:cstheme="minorHAnsi"/>
                <w:color w:val="000000" w:themeColor="text1"/>
                <w:lang w:val="en-US"/>
              </w:rPr>
              <w:t>TakeDown</w:t>
            </w:r>
            <w:proofErr w:type="spellEnd"/>
            <w:r w:rsidRPr="00DA547A">
              <w:rPr>
                <w:rFonts w:cstheme="minorHAnsi"/>
                <w:color w:val="000000" w:themeColor="text1"/>
                <w:lang w:val="en-US"/>
              </w:rPr>
              <w:t xml:space="preserve"> deals.</w:t>
            </w:r>
          </w:p>
          <w:p w:rsidR="005A4655" w:rsidRPr="00DA547A" w:rsidRDefault="005A4655" w:rsidP="004A1776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0808A5" w:rsidRDefault="000808A5" w:rsidP="004A1776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0808A5" w:rsidRDefault="000808A5" w:rsidP="004A1776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5A4655" w:rsidRPr="00DA547A" w:rsidRDefault="005A4655" w:rsidP="004A1776">
            <w:pPr>
              <w:rPr>
                <w:rFonts w:cstheme="minorHAnsi"/>
                <w:color w:val="000000" w:themeColor="text1"/>
                <w:lang w:val="en-US"/>
              </w:rPr>
            </w:pPr>
            <w:r w:rsidRPr="00DA547A">
              <w:rPr>
                <w:rFonts w:cstheme="minorHAnsi"/>
                <w:color w:val="000000" w:themeColor="text1"/>
                <w:lang w:val="en-US"/>
              </w:rPr>
              <w:t>The whole XML was opt</w:t>
            </w:r>
            <w:r w:rsidR="00E1203A" w:rsidRPr="00DA547A">
              <w:rPr>
                <w:rFonts w:cstheme="minorHAnsi"/>
                <w:color w:val="000000" w:themeColor="text1"/>
                <w:lang w:val="en-US"/>
              </w:rPr>
              <w:t>imized from 25 847 lines to 4</w:t>
            </w:r>
            <w:proofErr w:type="gramStart"/>
            <w:r w:rsidR="00E1203A" w:rsidRPr="00DA547A">
              <w:rPr>
                <w:rFonts w:cstheme="minorHAnsi"/>
                <w:color w:val="000000" w:themeColor="text1"/>
                <w:lang w:val="en-US"/>
              </w:rPr>
              <w:t xml:space="preserve">  </w:t>
            </w:r>
            <w:r w:rsidR="00DA547A" w:rsidRPr="00DA547A">
              <w:rPr>
                <w:rFonts w:cstheme="minorHAnsi"/>
                <w:color w:val="000000" w:themeColor="text1"/>
                <w:lang w:val="en-US"/>
              </w:rPr>
              <w:t>356</w:t>
            </w:r>
            <w:proofErr w:type="gramEnd"/>
            <w:r w:rsidR="00E1203A" w:rsidRPr="00DA547A">
              <w:rPr>
                <w:rFonts w:cstheme="minorHAnsi"/>
                <w:color w:val="000000" w:themeColor="text1"/>
                <w:lang w:val="en-US"/>
              </w:rPr>
              <w:t xml:space="preserve"> lines (82</w:t>
            </w:r>
            <w:r w:rsidRPr="00DA547A">
              <w:rPr>
                <w:rFonts w:cstheme="minorHAnsi"/>
                <w:color w:val="000000" w:themeColor="text1"/>
                <w:lang w:val="en-US"/>
              </w:rPr>
              <w:t>% of the XML file size reduction).</w:t>
            </w:r>
          </w:p>
          <w:p w:rsidR="00FF2622" w:rsidRPr="00DA547A" w:rsidRDefault="00FF2622" w:rsidP="004A1776">
            <w:pPr>
              <w:rPr>
                <w:rFonts w:cstheme="minorHAnsi"/>
                <w:color w:val="000000" w:themeColor="text1"/>
                <w:lang w:val="en-US"/>
              </w:rPr>
            </w:pPr>
          </w:p>
          <w:tbl>
            <w:tblPr>
              <w:tblStyle w:val="MediumShading1-Accent11"/>
              <w:tblW w:w="0" w:type="auto"/>
              <w:jc w:val="center"/>
              <w:tblInd w:w="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996"/>
              <w:gridCol w:w="1867"/>
              <w:gridCol w:w="1763"/>
              <w:gridCol w:w="2009"/>
            </w:tblGrid>
            <w:tr w:rsidR="005E5415" w:rsidRPr="00DA547A" w:rsidTr="00FA52A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6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</w:tcPr>
                <w:p w:rsidR="005E5415" w:rsidRPr="00DA547A" w:rsidRDefault="00FA52AB" w:rsidP="004A1776">
                  <w:pPr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 xml:space="preserve">Optimized </w:t>
                  </w:r>
                  <w:r w:rsidR="005E5415" w:rsidRPr="00DA547A">
                    <w:rPr>
                      <w:rFonts w:cstheme="minorHAnsi"/>
                      <w:color w:val="000000" w:themeColor="text1"/>
                      <w:lang w:val="en-US"/>
                    </w:rPr>
                    <w:t>Section</w:t>
                  </w:r>
                </w:p>
              </w:tc>
              <w:tc>
                <w:tcPr>
                  <w:tcW w:w="1867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</w:tcPr>
                <w:p w:rsidR="005E5415" w:rsidRPr="00DA547A" w:rsidRDefault="005E5415" w:rsidP="004A177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Initial Size (lines)</w:t>
                  </w:r>
                </w:p>
              </w:tc>
              <w:tc>
                <w:tcPr>
                  <w:tcW w:w="1763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</w:tcPr>
                <w:p w:rsidR="005E5415" w:rsidRPr="00DA547A" w:rsidRDefault="00FA52AB" w:rsidP="004A177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New Size</w:t>
                  </w:r>
                  <w:r w:rsidR="005E5415" w:rsidRPr="00DA547A">
                    <w:rPr>
                      <w:rFonts w:cstheme="minorHAnsi"/>
                      <w:color w:val="000000" w:themeColor="text1"/>
                      <w:lang w:val="en-US"/>
                    </w:rPr>
                    <w:t xml:space="preserve"> (lines)</w:t>
                  </w:r>
                </w:p>
              </w:tc>
              <w:tc>
                <w:tcPr>
                  <w:tcW w:w="2009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</w:tcPr>
                <w:p w:rsidR="005E5415" w:rsidRPr="00DA547A" w:rsidRDefault="005E5415" w:rsidP="004A177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Size Reduction (%)</w:t>
                  </w:r>
                </w:p>
              </w:tc>
            </w:tr>
            <w:tr w:rsidR="005E5415" w:rsidRPr="00DA547A" w:rsidTr="00FA52A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6" w:type="dxa"/>
                  <w:tcBorders>
                    <w:right w:val="none" w:sz="0" w:space="0" w:color="auto"/>
                  </w:tcBorders>
                </w:tcPr>
                <w:p w:rsidR="005E5415" w:rsidRPr="00DA547A" w:rsidRDefault="005E5415" w:rsidP="004A1776">
                  <w:pPr>
                    <w:rPr>
                      <w:rFonts w:cstheme="minorHAnsi"/>
                      <w:color w:val="000000" w:themeColor="text1"/>
                      <w:lang w:val="en-US"/>
                    </w:rPr>
                  </w:pPr>
                  <w:proofErr w:type="spellStart"/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ResourceList</w:t>
                  </w:r>
                  <w:proofErr w:type="spellEnd"/>
                </w:p>
              </w:tc>
              <w:tc>
                <w:tcPr>
                  <w:tcW w:w="1867" w:type="dxa"/>
                  <w:tcBorders>
                    <w:left w:val="none" w:sz="0" w:space="0" w:color="auto"/>
                    <w:right w:val="none" w:sz="0" w:space="0" w:color="auto"/>
                  </w:tcBorders>
                  <w:vAlign w:val="center"/>
                </w:tcPr>
                <w:p w:rsidR="005E5415" w:rsidRPr="00DA547A" w:rsidRDefault="005E5415" w:rsidP="005E541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4 601</w:t>
                  </w:r>
                </w:p>
              </w:tc>
              <w:tc>
                <w:tcPr>
                  <w:tcW w:w="1763" w:type="dxa"/>
                  <w:tcBorders>
                    <w:left w:val="none" w:sz="0" w:space="0" w:color="auto"/>
                    <w:right w:val="none" w:sz="0" w:space="0" w:color="auto"/>
                  </w:tcBorders>
                  <w:vAlign w:val="center"/>
                </w:tcPr>
                <w:p w:rsidR="005E5415" w:rsidRPr="00DA547A" w:rsidRDefault="00E1203A" w:rsidP="005E541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939</w:t>
                  </w:r>
                </w:p>
              </w:tc>
              <w:tc>
                <w:tcPr>
                  <w:tcW w:w="2009" w:type="dxa"/>
                  <w:tcBorders>
                    <w:left w:val="none" w:sz="0" w:space="0" w:color="auto"/>
                  </w:tcBorders>
                  <w:vAlign w:val="center"/>
                </w:tcPr>
                <w:p w:rsidR="005E5415" w:rsidRPr="00DA547A" w:rsidRDefault="005E5415" w:rsidP="005E541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80%</w:t>
                  </w:r>
                </w:p>
              </w:tc>
            </w:tr>
            <w:tr w:rsidR="005E5415" w:rsidRPr="00DA547A" w:rsidTr="00FA52A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6" w:type="dxa"/>
                  <w:tcBorders>
                    <w:right w:val="none" w:sz="0" w:space="0" w:color="auto"/>
                  </w:tcBorders>
                </w:tcPr>
                <w:p w:rsidR="005E5415" w:rsidRPr="00DA547A" w:rsidRDefault="005E5415" w:rsidP="004A1776">
                  <w:pPr>
                    <w:rPr>
                      <w:rFonts w:cstheme="minorHAnsi"/>
                      <w:color w:val="000000" w:themeColor="text1"/>
                      <w:lang w:val="en-US"/>
                    </w:rPr>
                  </w:pPr>
                  <w:proofErr w:type="spellStart"/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DealList</w:t>
                  </w:r>
                  <w:proofErr w:type="spellEnd"/>
                </w:p>
              </w:tc>
              <w:tc>
                <w:tcPr>
                  <w:tcW w:w="1867" w:type="dxa"/>
                  <w:tcBorders>
                    <w:left w:val="none" w:sz="0" w:space="0" w:color="auto"/>
                    <w:right w:val="none" w:sz="0" w:space="0" w:color="auto"/>
                  </w:tcBorders>
                  <w:vAlign w:val="center"/>
                </w:tcPr>
                <w:p w:rsidR="005E5415" w:rsidRPr="00DA547A" w:rsidRDefault="005E5415" w:rsidP="005E5415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17 837</w:t>
                  </w:r>
                </w:p>
              </w:tc>
              <w:tc>
                <w:tcPr>
                  <w:tcW w:w="1763" w:type="dxa"/>
                  <w:tcBorders>
                    <w:left w:val="none" w:sz="0" w:space="0" w:color="auto"/>
                    <w:right w:val="none" w:sz="0" w:space="0" w:color="auto"/>
                  </w:tcBorders>
                  <w:vAlign w:val="center"/>
                </w:tcPr>
                <w:p w:rsidR="005E5415" w:rsidRPr="00DA547A" w:rsidRDefault="005E5415" w:rsidP="00DA547A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5</w:t>
                  </w:r>
                  <w:r w:rsidR="00DA547A" w:rsidRPr="00DA547A">
                    <w:rPr>
                      <w:rFonts w:cstheme="minorHAnsi"/>
                      <w:color w:val="000000" w:themeColor="text1"/>
                      <w:lang w:val="en-US"/>
                    </w:rPr>
                    <w:t>33</w:t>
                  </w:r>
                </w:p>
              </w:tc>
              <w:tc>
                <w:tcPr>
                  <w:tcW w:w="2009" w:type="dxa"/>
                  <w:tcBorders>
                    <w:left w:val="none" w:sz="0" w:space="0" w:color="auto"/>
                  </w:tcBorders>
                  <w:vAlign w:val="center"/>
                </w:tcPr>
                <w:p w:rsidR="005E5415" w:rsidRPr="00DA547A" w:rsidRDefault="005E5415" w:rsidP="005E5415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97%</w:t>
                  </w:r>
                </w:p>
              </w:tc>
            </w:tr>
            <w:tr w:rsidR="005E5415" w:rsidRPr="00DA547A" w:rsidTr="00FA52A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6" w:type="dxa"/>
                  <w:tcBorders>
                    <w:right w:val="none" w:sz="0" w:space="0" w:color="auto"/>
                  </w:tcBorders>
                </w:tcPr>
                <w:p w:rsidR="005E5415" w:rsidRPr="00DA547A" w:rsidRDefault="005E5415" w:rsidP="004A1776">
                  <w:pPr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Total</w:t>
                  </w:r>
                </w:p>
              </w:tc>
              <w:tc>
                <w:tcPr>
                  <w:tcW w:w="1867" w:type="dxa"/>
                  <w:tcBorders>
                    <w:left w:val="none" w:sz="0" w:space="0" w:color="auto"/>
                    <w:right w:val="none" w:sz="0" w:space="0" w:color="auto"/>
                  </w:tcBorders>
                  <w:vAlign w:val="center"/>
                </w:tcPr>
                <w:p w:rsidR="005E5415" w:rsidRPr="00DA547A" w:rsidRDefault="005E5415" w:rsidP="005E541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25 847</w:t>
                  </w:r>
                </w:p>
              </w:tc>
              <w:tc>
                <w:tcPr>
                  <w:tcW w:w="1763" w:type="dxa"/>
                  <w:tcBorders>
                    <w:left w:val="none" w:sz="0" w:space="0" w:color="auto"/>
                    <w:right w:val="none" w:sz="0" w:space="0" w:color="auto"/>
                  </w:tcBorders>
                  <w:vAlign w:val="center"/>
                </w:tcPr>
                <w:p w:rsidR="005E5415" w:rsidRPr="00DA547A" w:rsidRDefault="005E5415" w:rsidP="00DA547A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 xml:space="preserve">4 </w:t>
                  </w:r>
                  <w:r w:rsidR="00DA547A" w:rsidRPr="00DA547A">
                    <w:rPr>
                      <w:rFonts w:cstheme="minorHAnsi"/>
                      <w:color w:val="000000" w:themeColor="text1"/>
                      <w:lang w:val="en-US"/>
                    </w:rPr>
                    <w:t>356</w:t>
                  </w:r>
                </w:p>
              </w:tc>
              <w:tc>
                <w:tcPr>
                  <w:tcW w:w="2009" w:type="dxa"/>
                  <w:tcBorders>
                    <w:left w:val="none" w:sz="0" w:space="0" w:color="auto"/>
                  </w:tcBorders>
                  <w:vAlign w:val="center"/>
                </w:tcPr>
                <w:p w:rsidR="005E5415" w:rsidRPr="00DA547A" w:rsidRDefault="00E1203A" w:rsidP="005E541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82</w:t>
                  </w:r>
                  <w:r w:rsidR="005E5415" w:rsidRPr="00DA547A">
                    <w:rPr>
                      <w:rFonts w:cstheme="minorHAnsi"/>
                      <w:color w:val="000000" w:themeColor="text1"/>
                      <w:lang w:val="en-US"/>
                    </w:rPr>
                    <w:t>%</w:t>
                  </w:r>
                </w:p>
              </w:tc>
            </w:tr>
          </w:tbl>
          <w:p w:rsidR="005E5415" w:rsidRPr="00DA547A" w:rsidRDefault="005E5415" w:rsidP="004A1776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5E5415" w:rsidRPr="00DA547A" w:rsidRDefault="005E5415" w:rsidP="004A1776">
            <w:pPr>
              <w:rPr>
                <w:rFonts w:cstheme="minorHAnsi"/>
                <w:color w:val="000000" w:themeColor="text1"/>
                <w:lang w:val="en-US"/>
              </w:rPr>
            </w:pPr>
            <w:r w:rsidRPr="00DA547A">
              <w:rPr>
                <w:rFonts w:cstheme="minorHAnsi"/>
                <w:color w:val="000000" w:themeColor="text1"/>
                <w:lang w:val="en-US"/>
              </w:rPr>
              <w:t>Optimized XML attached below.</w:t>
            </w:r>
          </w:p>
          <w:p w:rsidR="00A674EB" w:rsidRDefault="00B1231C" w:rsidP="00FE07B1">
            <w:pPr>
              <w:jc w:val="center"/>
            </w:pPr>
            <w:r>
              <w:object w:dxaOrig="1550" w:dyaOrig="991">
                <v:shape id="_x0000_i1048" type="#_x0000_t75" style="width:77.45pt;height:49.6pt" o:ole="">
                  <v:imagedata r:id="rId19" o:title=""/>
                </v:shape>
                <o:OLEObject Type="Embed" ProgID="Package" ShapeID="_x0000_i1048" DrawAspect="Icon" ObjectID="_1411817868" r:id="rId20"/>
              </w:object>
            </w:r>
          </w:p>
          <w:p w:rsidR="007D5A5B" w:rsidRDefault="007D5A5B" w:rsidP="007D5A5B">
            <w:pPr>
              <w:pStyle w:val="FSH2"/>
            </w:pPr>
            <w:bookmarkStart w:id="37" w:name="_Toc338075893"/>
            <w:r>
              <w:t>ERN Header Scheme Location</w:t>
            </w:r>
            <w:bookmarkEnd w:id="37"/>
          </w:p>
          <w:p w:rsidR="007D5A5B" w:rsidRDefault="007D5A5B" w:rsidP="007D5A5B">
            <w:r>
              <w:t xml:space="preserve">A long form of the ERN header scheme location </w:t>
            </w:r>
            <w:r w:rsidR="009A66CE">
              <w:t>will</w:t>
            </w:r>
            <w:r>
              <w:t xml:space="preserve"> be used instead of the short form used today.</w:t>
            </w:r>
          </w:p>
          <w:p w:rsidR="007D5A5B" w:rsidRDefault="007D5A5B" w:rsidP="007D5A5B"/>
          <w:p w:rsidR="007D5A5B" w:rsidRDefault="007D5A5B" w:rsidP="007D5A5B">
            <w:pPr>
              <w:rPr>
                <w:u w:val="single"/>
              </w:rPr>
            </w:pPr>
            <w:r w:rsidRPr="007D5A5B">
              <w:rPr>
                <w:u w:val="single"/>
              </w:rPr>
              <w:t>TO BE example:</w:t>
            </w:r>
          </w:p>
          <w:p w:rsidR="007D5A5B" w:rsidRPr="00A86605" w:rsidRDefault="00A86605" w:rsidP="00A86605">
            <w:r w:rsidRPr="00A86605">
              <w:rPr>
                <w:noProof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2F4B785F" wp14:editId="7D55B3D1">
                      <wp:extent cx="6410325" cy="888521"/>
                      <wp:effectExtent l="0" t="0" r="28575" b="26035"/>
                      <wp:docPr id="9" name="Rounded 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0325" cy="88852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1231C" w:rsidRPr="00C25263" w:rsidRDefault="00B1231C" w:rsidP="00C06854">
                                  <w:pPr>
                                    <w:ind w:left="360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</w:pPr>
                                  <w:proofErr w:type="gramStart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&lt;?xml</w:t>
                                  </w:r>
                                  <w:proofErr w:type="gramEnd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 xml:space="preserve"> version="1.0" encoding="UTF-8"?&gt;</w:t>
                                  </w:r>
                                </w:p>
                                <w:p w:rsidR="00B1231C" w:rsidRPr="00C06854" w:rsidRDefault="00B1231C" w:rsidP="00C06854">
                                  <w:pPr>
                                    <w:ind w:left="360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&lt;</w:t>
                                  </w:r>
                                  <w:proofErr w:type="spellStart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ern</w:t>
                                  </w:r>
                                  <w:proofErr w:type="gramStart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:NewReleaseMessage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 xml:space="preserve"> </w:t>
                                  </w:r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xmlns:ern</w:t>
                                  </w:r>
                                  <w:proofErr w:type="spellEnd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="</w:t>
                                  </w:r>
                                  <w:hyperlink r:id="rId21" w:history="1">
                                    <w:r w:rsidRPr="004D090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18"/>
                                      </w:rPr>
                                      <w:t>http://ddex.net/xml/ern/35</w:t>
                                    </w:r>
                                  </w:hyperlink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xmlns:xs</w:t>
                                  </w:r>
                                  <w:proofErr w:type="spellEnd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="</w:t>
                                  </w:r>
                                  <w:hyperlink r:id="rId22" w:history="1">
                                    <w:r w:rsidRPr="004D090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18"/>
                                      </w:rPr>
                                      <w:t>http://www.w3.org/2001/XMLSchema-instance</w:t>
                                    </w:r>
                                  </w:hyperlink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xs:schemaLocation</w:t>
                                  </w:r>
                                  <w:proofErr w:type="spellEnd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="</w:t>
                                  </w:r>
                                  <w:hyperlink r:id="rId23" w:history="1">
                                    <w:r w:rsidRPr="004D090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18"/>
                                      </w:rPr>
                                      <w:t>http://ddex.net/xml/ern/35 http://ddex.net/xml/ern/35/release-notification.xsd</w:t>
                                    </w:r>
                                  </w:hyperlink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MessageSchemaVersionId</w:t>
                                  </w:r>
                                  <w:proofErr w:type="spellEnd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="</w:t>
                                  </w:r>
                                  <w:proofErr w:type="spellStart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ern</w:t>
                                  </w:r>
                                  <w:proofErr w:type="spellEnd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/35"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LanguageAndScriptCode</w:t>
                                  </w:r>
                                  <w:proofErr w:type="spellEnd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 xml:space="preserve">="en"&gt;   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9" o:spid="_x0000_s1034" style="width:504.75pt;height:6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" fillcolor="#dbe5f1 [660]" strokecolor="#95b3d7 [1940]" strokeweight="2pt">
                      <v:textbox>
                        <w:txbxContent>
                          <w:p w:rsidR="00B1231C" w:rsidRPr="00C25263" w:rsidRDefault="00B1231C" w:rsidP="00C06854">
                            <w:pPr>
                              <w:ind w:left="360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</w:pPr>
                            <w:proofErr w:type="gramStart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&lt;?xml</w:t>
                            </w:r>
                            <w:proofErr w:type="gramEnd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 xml:space="preserve"> version="1.0" encoding="UTF-8"?&gt;</w:t>
                            </w:r>
                          </w:p>
                          <w:p w:rsidR="00B1231C" w:rsidRPr="00C06854" w:rsidRDefault="00B1231C" w:rsidP="00C06854">
                            <w:pPr>
                              <w:ind w:left="360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</w:pPr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&lt;</w:t>
                            </w:r>
                            <w:proofErr w:type="spellStart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ern</w:t>
                            </w:r>
                            <w:proofErr w:type="gramStart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:NewReleaseMessage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 xml:space="preserve"> </w:t>
                            </w:r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xmlns:ern</w:t>
                            </w:r>
                            <w:proofErr w:type="spellEnd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="</w:t>
                            </w:r>
                            <w:hyperlink r:id="rId24" w:history="1">
                              <w:r w:rsidRPr="004D090F"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</w:rPr>
                                <w:t>http://ddex.net/xml/ern/35</w:t>
                              </w:r>
                            </w:hyperlink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xmlns:xs</w:t>
                            </w:r>
                            <w:proofErr w:type="spellEnd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="</w:t>
                            </w:r>
                            <w:hyperlink r:id="rId25" w:history="1">
                              <w:r w:rsidRPr="004D090F"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</w:rPr>
                                <w:t>http://www.w3.org/2001/XMLSchema-instance</w:t>
                              </w:r>
                            </w:hyperlink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xs:schemaLocation</w:t>
                            </w:r>
                            <w:proofErr w:type="spellEnd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="</w:t>
                            </w:r>
                            <w:hyperlink r:id="rId26" w:history="1">
                              <w:r w:rsidRPr="004D090F"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</w:rPr>
                                <w:t>http://ddex.net/xml/ern/35 http://ddex.net/xml/ern/35/release-notification.xsd</w:t>
                              </w:r>
                            </w:hyperlink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MessageSchemaVersionId</w:t>
                            </w:r>
                            <w:proofErr w:type="spellEnd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="</w:t>
                            </w:r>
                            <w:proofErr w:type="spellStart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ern</w:t>
                            </w:r>
                            <w:proofErr w:type="spellEnd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/35"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LanguageAndScriptCode</w:t>
                            </w:r>
                            <w:proofErr w:type="spellEnd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 xml:space="preserve">="en"&gt;    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A86605" w:rsidRDefault="00A86605" w:rsidP="00A86605">
            <w:pPr>
              <w:rPr>
                <w:u w:val="single"/>
              </w:rPr>
            </w:pPr>
          </w:p>
          <w:p w:rsidR="009308F3" w:rsidRDefault="00A24EB9" w:rsidP="00A24EB9">
            <w:pPr>
              <w:pStyle w:val="FSH2"/>
            </w:pPr>
            <w:bookmarkStart w:id="38" w:name="_Toc338075894"/>
            <w:r>
              <w:t>Monopoly Resource</w:t>
            </w:r>
            <w:bookmarkEnd w:id="38"/>
          </w:p>
          <w:p w:rsidR="00A74D4F" w:rsidRDefault="008118D8" w:rsidP="00A74D4F">
            <w:r>
              <w:t xml:space="preserve">Monopoly resources will be populated in </w:t>
            </w:r>
            <w:proofErr w:type="spellStart"/>
            <w:r>
              <w:t>ResourceList</w:t>
            </w:r>
            <w:proofErr w:type="spellEnd"/>
            <w:proofErr w:type="gramStart"/>
            <w:r>
              <w:t>,  MIDI</w:t>
            </w:r>
            <w:proofErr w:type="gramEnd"/>
            <w:r>
              <w:t xml:space="preserve"> section.</w:t>
            </w:r>
          </w:p>
          <w:p w:rsidR="004F0750" w:rsidRDefault="004F0750" w:rsidP="004F0750">
            <w:pPr>
              <w:jc w:val="center"/>
            </w:pPr>
            <w:r>
              <w:object w:dxaOrig="8551" w:dyaOrig="2079">
                <v:shape id="_x0000_i1035" type="#_x0000_t75" style="width:426.55pt;height:103.9pt" o:ole="">
                  <v:imagedata r:id="rId27" o:title=""/>
                </v:shape>
                <o:OLEObject Type="Embed" ProgID="Visio.Drawing.11" ShapeID="_x0000_i1035" DrawAspect="Content" ObjectID="_1411817869" r:id="rId28"/>
              </w:object>
            </w:r>
          </w:p>
          <w:p w:rsidR="008B155C" w:rsidRPr="00FE312D" w:rsidRDefault="00FE312D" w:rsidP="00A74D4F">
            <w:r>
              <w:t xml:space="preserve">The </w:t>
            </w:r>
            <w:proofErr w:type="spellStart"/>
            <w:r>
              <w:t>MidiId</w:t>
            </w:r>
            <w:proofErr w:type="spellEnd"/>
            <w:r>
              <w:t xml:space="preserve"> tag will include the </w:t>
            </w:r>
            <w:proofErr w:type="spellStart"/>
            <w:r>
              <w:t>ProprietaryId</w:t>
            </w:r>
            <w:proofErr w:type="spellEnd"/>
            <w:r>
              <w:t xml:space="preserve"> and will be set to the DISRC of the Monopoly resource.</w:t>
            </w:r>
          </w:p>
          <w:p w:rsidR="008B155C" w:rsidRDefault="008B155C" w:rsidP="00A74D4F">
            <w:pPr>
              <w:rPr>
                <w:u w:val="single"/>
              </w:rPr>
            </w:pPr>
          </w:p>
          <w:p w:rsidR="00046E87" w:rsidRDefault="00046E87" w:rsidP="00A74D4F">
            <w:pPr>
              <w:rPr>
                <w:u w:val="single"/>
              </w:rPr>
            </w:pPr>
          </w:p>
          <w:p w:rsidR="000808A5" w:rsidRDefault="000808A5" w:rsidP="00A74D4F">
            <w:pPr>
              <w:rPr>
                <w:u w:val="single"/>
              </w:rPr>
            </w:pPr>
          </w:p>
          <w:p w:rsidR="000808A5" w:rsidRDefault="000808A5" w:rsidP="00A74D4F">
            <w:pPr>
              <w:rPr>
                <w:u w:val="single"/>
              </w:rPr>
            </w:pPr>
          </w:p>
          <w:p w:rsidR="000808A5" w:rsidRDefault="000808A5" w:rsidP="00A74D4F">
            <w:pPr>
              <w:rPr>
                <w:u w:val="single"/>
              </w:rPr>
            </w:pPr>
          </w:p>
          <w:p w:rsidR="000808A5" w:rsidRDefault="000808A5" w:rsidP="00A74D4F">
            <w:pPr>
              <w:rPr>
                <w:u w:val="single"/>
              </w:rPr>
            </w:pPr>
          </w:p>
          <w:p w:rsidR="007725C3" w:rsidRDefault="007725C3" w:rsidP="00A74D4F">
            <w:pPr>
              <w:rPr>
                <w:u w:val="single"/>
              </w:rPr>
            </w:pPr>
          </w:p>
          <w:p w:rsidR="000808A5" w:rsidRDefault="000808A5" w:rsidP="00A74D4F">
            <w:pPr>
              <w:rPr>
                <w:u w:val="single"/>
              </w:rPr>
            </w:pPr>
          </w:p>
          <w:p w:rsidR="000808A5" w:rsidRDefault="000808A5" w:rsidP="00A74D4F">
            <w:pPr>
              <w:rPr>
                <w:u w:val="single"/>
              </w:rPr>
            </w:pPr>
          </w:p>
          <w:p w:rsidR="000808A5" w:rsidRDefault="000808A5" w:rsidP="00A74D4F">
            <w:pPr>
              <w:rPr>
                <w:u w:val="single"/>
              </w:rPr>
            </w:pPr>
          </w:p>
          <w:p w:rsidR="000808A5" w:rsidRDefault="000808A5" w:rsidP="00A74D4F">
            <w:pPr>
              <w:rPr>
                <w:u w:val="single"/>
              </w:rPr>
            </w:pPr>
          </w:p>
          <w:p w:rsidR="000808A5" w:rsidRDefault="000808A5" w:rsidP="00A74D4F">
            <w:pPr>
              <w:rPr>
                <w:u w:val="single"/>
              </w:rPr>
            </w:pPr>
          </w:p>
          <w:p w:rsidR="008118D8" w:rsidRPr="00423F77" w:rsidRDefault="00423F77" w:rsidP="00A74D4F">
            <w:pPr>
              <w:rPr>
                <w:u w:val="single"/>
              </w:rPr>
            </w:pPr>
            <w:r w:rsidRPr="00423F77">
              <w:rPr>
                <w:u w:val="single"/>
              </w:rPr>
              <w:lastRenderedPageBreak/>
              <w:t>XML example:</w:t>
            </w:r>
          </w:p>
          <w:p w:rsidR="008118D8" w:rsidRDefault="00423F77" w:rsidP="00A74D4F">
            <w:r>
              <w:rPr>
                <w:rFonts w:cstheme="minorHAnsi"/>
                <w:noProof/>
                <w:color w:val="000000" w:themeColor="text1"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5BE05AED" wp14:editId="490D15A2">
                      <wp:extent cx="6343650" cy="6276975"/>
                      <wp:effectExtent l="0" t="0" r="19050" b="28575"/>
                      <wp:docPr id="10" name="Rounded 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43650" cy="627697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&lt;Midi&gt;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MidiId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ProprietaryId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&gt;SEBKB9802010 </w:t>
                                  </w:r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ProprietaryId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MidiId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ResourceReference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&gt;A20000000011086&lt;/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ResourceReference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ReferenceTitle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TitleText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&gt;My 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Favourite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Game&lt;/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TitleText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ReferenceTitle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IsBonusResource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&gt;false&lt;/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IsBonusResource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&lt;Duration&gt;PT0M30.000S&lt;/Duration&gt;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MidiDetailsByTerritory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TerritoryCode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&gt;SE&lt;/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TerritoryCode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&lt;Title&gt;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TitleText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&gt;My 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Favourite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Game&lt;/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TitleText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&lt;/Title&gt;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DisplayArtist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SequenceNumber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="1"&gt;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PartyName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FullName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  <w:proofErr w:type="gram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The</w:t>
                                  </w:r>
                                  <w:proofErr w:type="gram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Cardigans&lt;/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FullName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PartyName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ArtistRole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MainArtist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ArtistRole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DisplayArtist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LabelName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LabelNameType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="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ReleaseLabel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"&gt;Universal Music&lt;/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LabelName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CLine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CLineText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&gt;(C) 2008 Universal Music AB&lt;/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CLineText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CLine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MarketingComment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&gt;Marketing Test&lt;/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MarketingComment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&lt;Genre&gt;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GenreText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&gt;Pop&lt;/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GenreText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 xml:space="preserve">                &lt;/Genre&gt;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 xml:space="preserve">                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ParentalWarningType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NoAdviceAvailable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ParentalWarningType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TechnicalMidiDetails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709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&lt;TechnicalRe</w:t>
                                  </w:r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sourceDetailsReference&gt;T111111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&lt;/TechnicalResourceDetailsReference&gt;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&lt;Duration&gt;PT0M30.000S&lt;/Duration&gt;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IsPreview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&gt;false&lt;/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IsPreview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&lt;File&gt;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FileName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&gt;FILENAME EXAMPLE&lt;/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FileName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HashSum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HashSum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&gt;c30252ac9f045a2ga18168f13986f0f2&lt;/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HashSum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HashSumAlgorithmType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&gt;MD5&lt;/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HashSumAlgorithmType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HashSum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&lt;/File&gt;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TechnicalMidiDetails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MidiDetailsByTerritory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B1231C" w:rsidRPr="00521DFA" w:rsidRDefault="00B1231C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&lt;/Midi&gt;</w:t>
                                  </w:r>
                                </w:p>
                                <w:p w:rsidR="00B1231C" w:rsidRDefault="00B1231C" w:rsidP="00423F77">
                                  <w:pPr>
                                    <w:ind w:firstLine="1135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10" o:spid="_x0000_s1035" style="width:499.5pt;height:49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" fillcolor="#dbe5f1 [660]" strokecolor="#95b3d7 [1940]" strokeweight="2pt">
                      <v:textbox>
                        <w:txbxContent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&lt;Midi&gt;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MidiId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ProprietaryId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&gt;SEBKB9802010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ProprietaryId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MidiId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ResourceReference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&gt;A20000000011086&lt;/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ResourceReference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ReferenceTitle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TitleText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&gt;My 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Favourite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Game&lt;/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TitleText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ReferenceTitle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IsBonusResource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&gt;false&lt;/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IsBonusResource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&lt;Duration&gt;PT0M30.000S&lt;/Duration&gt;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MidiDetailsByTerritory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TerritoryCode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&gt;SE&lt;/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TerritoryCode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&lt;Title&gt;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TitleText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&gt;My 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Favourite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Game&lt;/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TitleText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&lt;/Title&gt;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DisplayArtist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SequenceNumber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="1"&gt;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PartyName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FullName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  <w:proofErr w:type="gram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The</w:t>
                            </w:r>
                            <w:proofErr w:type="gram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Cardigans&lt;/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FullName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PartyName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ArtistRole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MainArtist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ArtistRole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DisplayArtist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LabelName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LabelNameType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ReleaseLabel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"&gt;Universal Music&lt;/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LabelName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CLine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CLineText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&gt;(C) 2008 Universal Music AB&lt;/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CLineText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CLine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MarketingComment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&gt;Marketing Test&lt;/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MarketingComment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&lt;Genre&gt;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GenreText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&gt;Pop&lt;/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GenreText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 xml:space="preserve">                &lt;/Genre&gt;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 xml:space="preserve">                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ParentalWarningType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NoAdviceAvailable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ParentalWarningType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TechnicalMidiDetails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709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&lt;TechnicalRe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sourceDetailsReference&gt;T111111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&lt;/TechnicalResourceDetailsReference&gt;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&lt;Duration&gt;PT0M30.000S&lt;/Duration&gt;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IsPreview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&gt;false&lt;/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IsPreview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&lt;File&gt;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FileName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&gt;FILENAME EXAMPLE&lt;/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FileName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HashSum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HashSum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&gt;c30252ac9f045a2ga18168f13986f0f2&lt;/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HashSum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HashSumAlgorithmType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&gt;MD5&lt;/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HashSumAlgorithmType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HashSum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&lt;/File&gt;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TechnicalMidiDetails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MidiDetailsByTerritory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B1231C" w:rsidRPr="00521DFA" w:rsidRDefault="00B1231C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&lt;/Midi&gt;</w:t>
                            </w:r>
                          </w:p>
                          <w:p w:rsidR="00B1231C" w:rsidRDefault="00B1231C" w:rsidP="00423F77">
                            <w:pPr>
                              <w:ind w:firstLine="1135"/>
                              <w:jc w:val="center"/>
                            </w:pP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4D5F31" w:rsidRDefault="004D5F31" w:rsidP="00A74D4F"/>
          <w:p w:rsidR="00521DFA" w:rsidRDefault="00521DFA" w:rsidP="00A74D4F"/>
          <w:p w:rsidR="00521DFA" w:rsidRDefault="00521DFA" w:rsidP="00A74D4F"/>
          <w:p w:rsidR="00521DFA" w:rsidRDefault="00521DFA" w:rsidP="00A74D4F"/>
          <w:p w:rsidR="00521DFA" w:rsidRDefault="00521DFA" w:rsidP="00A74D4F"/>
          <w:p w:rsidR="00521DFA" w:rsidRDefault="00521DFA" w:rsidP="00A74D4F"/>
          <w:p w:rsidR="00F21357" w:rsidRDefault="00F21357" w:rsidP="002B56DA">
            <w:pPr>
              <w:pStyle w:val="FSH2"/>
            </w:pPr>
          </w:p>
          <w:p w:rsidR="00A3761E" w:rsidRDefault="002B56DA" w:rsidP="002B56DA">
            <w:pPr>
              <w:pStyle w:val="FSH2"/>
            </w:pPr>
            <w:bookmarkStart w:id="39" w:name="_Toc338075895"/>
            <w:r>
              <w:lastRenderedPageBreak/>
              <w:t>Classical Release</w:t>
            </w:r>
            <w:bookmarkEnd w:id="39"/>
          </w:p>
          <w:p w:rsidR="008411BB" w:rsidRDefault="008411BB" w:rsidP="008411BB">
            <w:r>
              <w:t xml:space="preserve">In the Product release section, Release Type, a classical product won’t be exported as a </w:t>
            </w:r>
            <w:proofErr w:type="spellStart"/>
            <w:r>
              <w:t>UserDefinedValue</w:t>
            </w:r>
            <w:proofErr w:type="spellEnd"/>
            <w:r>
              <w:t xml:space="preserve"> anymore. Instead the allowed release type value ‘</w:t>
            </w:r>
            <w:proofErr w:type="spellStart"/>
            <w:r>
              <w:t>ClassicalAlbum</w:t>
            </w:r>
            <w:proofErr w:type="spellEnd"/>
            <w:r>
              <w:t>’ will be used.</w:t>
            </w:r>
          </w:p>
          <w:p w:rsidR="008411BB" w:rsidRDefault="008411BB" w:rsidP="008411BB"/>
          <w:p w:rsidR="00D815DC" w:rsidRDefault="008411BB" w:rsidP="008411BB">
            <w:r>
              <w:t xml:space="preserve">A classical album release type will be determined by the existence of a work group, instead of music type. If at least one work group exists on the product the </w:t>
            </w:r>
            <w:proofErr w:type="spellStart"/>
            <w:r>
              <w:t>ReleaseType</w:t>
            </w:r>
            <w:proofErr w:type="spellEnd"/>
            <w:r>
              <w:t xml:space="preserve"> will </w:t>
            </w:r>
            <w:proofErr w:type="gramStart"/>
            <w:r>
              <w:t>be  ‘</w:t>
            </w:r>
            <w:proofErr w:type="spellStart"/>
            <w:r>
              <w:t>ClassicalAlbum</w:t>
            </w:r>
            <w:proofErr w:type="spellEnd"/>
            <w:r>
              <w:t>’</w:t>
            </w:r>
            <w:proofErr w:type="gramEnd"/>
            <w:r>
              <w:t xml:space="preserve">. If no work group exists the </w:t>
            </w:r>
            <w:proofErr w:type="spellStart"/>
            <w:r>
              <w:t>ReleaseType</w:t>
            </w:r>
            <w:proofErr w:type="spellEnd"/>
            <w:r>
              <w:t xml:space="preserve"> will be ‘Album’.</w:t>
            </w:r>
          </w:p>
          <w:p w:rsidR="000852B1" w:rsidRDefault="000852B1" w:rsidP="008411BB"/>
          <w:p w:rsidR="000852B1" w:rsidRDefault="000852B1" w:rsidP="008411BB">
            <w:r>
              <w:t>The work group will be illustrated in the resource grouping in the product release.</w:t>
            </w:r>
          </w:p>
          <w:p w:rsidR="008411BB" w:rsidRDefault="008411BB" w:rsidP="008411BB"/>
          <w:p w:rsidR="00D815DC" w:rsidRDefault="00D815DC" w:rsidP="00D815DC">
            <w:pPr>
              <w:rPr>
                <w:u w:val="single"/>
              </w:rPr>
            </w:pPr>
            <w:r w:rsidRPr="00D815DC">
              <w:rPr>
                <w:u w:val="single"/>
              </w:rPr>
              <w:t>Example</w:t>
            </w:r>
          </w:p>
          <w:p w:rsidR="00D815DC" w:rsidRDefault="00D815DC" w:rsidP="00D815DC">
            <w:r>
              <w:rPr>
                <w:rFonts w:cstheme="minorHAnsi"/>
                <w:noProof/>
                <w:color w:val="000000" w:themeColor="text1"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1603B209" wp14:editId="26D1B001">
                      <wp:extent cx="6286500" cy="466725"/>
                      <wp:effectExtent l="0" t="0" r="19050" b="28575"/>
                      <wp:docPr id="4" name="Rounded 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0" cy="46672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1231C" w:rsidRPr="00D60D29" w:rsidRDefault="00B1231C" w:rsidP="00D815DC">
                                  <w:pPr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&lt;</w:t>
                                  </w:r>
                                  <w:proofErr w:type="spellStart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&gt;</w:t>
                                  </w:r>
                                  <w:proofErr w:type="spellStart"/>
                                  <w:r w:rsidRPr="002D567C">
                                    <w:rPr>
                                      <w:color w:val="000000" w:themeColor="text1"/>
                                      <w:sz w:val="20"/>
                                      <w:highlight w:val="yellow"/>
                                    </w:rPr>
                                    <w:t>ClassicalAlbum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&lt;/</w:t>
                                  </w:r>
                                  <w:proofErr w:type="spellStart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&gt;</w:t>
                                  </w:r>
                                </w:p>
                                <w:p w:rsidR="00B1231C" w:rsidRPr="002D567C" w:rsidRDefault="00B1231C" w:rsidP="00D815DC">
                                  <w:pPr>
                                    <w:rPr>
                                      <w:rFonts w:cstheme="minorHAnsi"/>
                                      <w:strike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&lt;</w:t>
                                  </w:r>
                                  <w:proofErr w:type="spellStart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UserDefinedValue</w:t>
                                  </w:r>
                                  <w:proofErr w:type="spellEnd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="</w:t>
                                  </w:r>
                                  <w:proofErr w:type="spellStart"/>
                                  <w:r w:rsidRPr="002D567C">
                                    <w:rPr>
                                      <w:b/>
                                      <w:bCs/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ClassicalRelease</w:t>
                                  </w:r>
                                  <w:proofErr w:type="spellEnd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" Namespace="</w:t>
                                  </w:r>
                                  <w:r w:rsidRPr="002D567C">
                                    <w:rPr>
                                      <w:b/>
                                      <w:bCs/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UMGI_DPID</w:t>
                                  </w:r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"&gt;</w:t>
                                  </w:r>
                                  <w:proofErr w:type="spellStart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UserDefined</w:t>
                                  </w:r>
                                  <w:proofErr w:type="spellEnd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&lt;/</w:t>
                                  </w:r>
                                  <w:proofErr w:type="spellStart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&gt;</w:t>
                                  </w:r>
                                </w:p>
                                <w:p w:rsidR="00B1231C" w:rsidRPr="00D60D29" w:rsidRDefault="00B1231C" w:rsidP="00D815DC">
                                  <w:pPr>
                                    <w:ind w:left="567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4" o:spid="_x0000_s1036" style="width:495pt;height:3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" fillcolor="#dbe5f1 [660]" strokecolor="#95b3d7 [1940]" strokeweight="2pt">
                      <v:textbox>
                        <w:txbxContent>
                          <w:p w:rsidR="00B1231C" w:rsidRPr="00D60D29" w:rsidRDefault="00B1231C" w:rsidP="00D815DC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&lt;</w:t>
                            </w:r>
                            <w:proofErr w:type="spellStart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&gt;</w:t>
                            </w:r>
                            <w:proofErr w:type="spellStart"/>
                            <w:r w:rsidRPr="002D567C">
                              <w:rPr>
                                <w:color w:val="000000" w:themeColor="text1"/>
                                <w:sz w:val="20"/>
                                <w:highlight w:val="yellow"/>
                              </w:rPr>
                              <w:t>ClassicalAlbum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&lt;/</w:t>
                            </w:r>
                            <w:proofErr w:type="spellStart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&gt;</w:t>
                            </w:r>
                          </w:p>
                          <w:p w:rsidR="00B1231C" w:rsidRPr="002D567C" w:rsidRDefault="00B1231C" w:rsidP="00D815DC">
                            <w:pPr>
                              <w:rPr>
                                <w:rFonts w:cstheme="minorHAnsi"/>
                                <w:strike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&lt;</w:t>
                            </w:r>
                            <w:proofErr w:type="spellStart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UserDefinedValue</w:t>
                            </w:r>
                            <w:proofErr w:type="spellEnd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="</w:t>
                            </w:r>
                            <w:proofErr w:type="spellStart"/>
                            <w:r w:rsidRPr="002D567C">
                              <w:rPr>
                                <w:b/>
                                <w:bCs/>
                                <w:strike/>
                                <w:color w:val="000000" w:themeColor="text1"/>
                                <w:sz w:val="20"/>
                              </w:rPr>
                              <w:t>ClassicalRelease</w:t>
                            </w:r>
                            <w:proofErr w:type="spellEnd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" Namespace="</w:t>
                            </w:r>
                            <w:r w:rsidRPr="002D567C">
                              <w:rPr>
                                <w:b/>
                                <w:bCs/>
                                <w:strike/>
                                <w:color w:val="000000" w:themeColor="text1"/>
                                <w:sz w:val="20"/>
                              </w:rPr>
                              <w:t>UMGI_DPID</w:t>
                            </w:r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"&gt;</w:t>
                            </w:r>
                            <w:proofErr w:type="spellStart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UserDefined</w:t>
                            </w:r>
                            <w:proofErr w:type="spellEnd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&lt;/</w:t>
                            </w:r>
                            <w:proofErr w:type="spellStart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&gt;</w:t>
                            </w:r>
                          </w:p>
                          <w:p w:rsidR="00B1231C" w:rsidRPr="00D60D29" w:rsidRDefault="00B1231C" w:rsidP="00D815DC">
                            <w:pPr>
                              <w:ind w:left="567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2D567C" w:rsidRDefault="002D567C" w:rsidP="00D815DC"/>
          <w:p w:rsidR="002D567C" w:rsidRDefault="002D567C" w:rsidP="00D815DC">
            <w:r>
              <w:t xml:space="preserve">The </w:t>
            </w:r>
            <w:proofErr w:type="spellStart"/>
            <w:r>
              <w:t>UserDefinedValue</w:t>
            </w:r>
            <w:proofErr w:type="spellEnd"/>
            <w:r>
              <w:t xml:space="preserve"> for a classical release will also be removed at Track level.</w:t>
            </w:r>
          </w:p>
          <w:p w:rsidR="002D567C" w:rsidRDefault="002D567C" w:rsidP="00D815DC">
            <w:r>
              <w:t xml:space="preserve">The </w:t>
            </w:r>
            <w:proofErr w:type="spellStart"/>
            <w:r>
              <w:t>ReleaseType</w:t>
            </w:r>
            <w:proofErr w:type="spellEnd"/>
            <w:r>
              <w:t xml:space="preserve"> at Track level will always be set to “</w:t>
            </w:r>
            <w:proofErr w:type="spellStart"/>
            <w:r>
              <w:t>TrackRelease</w:t>
            </w:r>
            <w:proofErr w:type="spellEnd"/>
            <w:r>
              <w:t>”</w:t>
            </w:r>
            <w:r w:rsidR="00E203B4">
              <w:t>.</w:t>
            </w:r>
          </w:p>
          <w:p w:rsidR="002D567C" w:rsidRDefault="002D567C" w:rsidP="00D815DC"/>
          <w:p w:rsidR="002D567C" w:rsidRDefault="002D567C" w:rsidP="00D815DC">
            <w:pPr>
              <w:rPr>
                <w:u w:val="single"/>
              </w:rPr>
            </w:pPr>
            <w:r w:rsidRPr="002D567C">
              <w:rPr>
                <w:u w:val="single"/>
              </w:rPr>
              <w:t>Example</w:t>
            </w:r>
          </w:p>
          <w:p w:rsidR="002D567C" w:rsidRDefault="002D567C" w:rsidP="00D815DC">
            <w:r w:rsidRPr="00FD6A70">
              <w:rPr>
                <w:rFonts w:cstheme="minorHAnsi"/>
                <w:noProof/>
                <w:color w:val="000000" w:themeColor="text1"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5559DAB2" wp14:editId="7327D1AD">
                      <wp:extent cx="6286500" cy="495300"/>
                      <wp:effectExtent l="0" t="0" r="19050" b="19050"/>
                      <wp:docPr id="5" name="Rounded 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0" cy="4953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1231C" w:rsidRPr="00D60D29" w:rsidRDefault="00B1231C" w:rsidP="002D567C">
                                  <w:pPr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&lt;</w:t>
                                  </w:r>
                                  <w:proofErr w:type="spellStart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&gt;</w:t>
                                  </w:r>
                                  <w:proofErr w:type="spellStart"/>
                                  <w:r w:rsidRPr="002D567C">
                                    <w:rPr>
                                      <w:color w:val="000000" w:themeColor="text1"/>
                                      <w:sz w:val="20"/>
                                      <w:highlight w:val="yellow"/>
                                    </w:rPr>
                                    <w:t>TrackRelease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&lt;/</w:t>
                                  </w:r>
                                  <w:proofErr w:type="spellStart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&gt;</w:t>
                                  </w:r>
                                </w:p>
                                <w:p w:rsidR="00B1231C" w:rsidRPr="002D567C" w:rsidRDefault="00B1231C" w:rsidP="002D567C">
                                  <w:pPr>
                                    <w:rPr>
                                      <w:rFonts w:cstheme="minorHAnsi"/>
                                      <w:strike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&lt;</w:t>
                                  </w:r>
                                  <w:proofErr w:type="spellStart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UserDefinedValue</w:t>
                                  </w:r>
                                  <w:proofErr w:type="spellEnd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="</w:t>
                                  </w:r>
                                  <w:proofErr w:type="spellStart"/>
                                  <w:r w:rsidRPr="002D567C">
                                    <w:rPr>
                                      <w:b/>
                                      <w:bCs/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ClassicalRelease</w:t>
                                  </w:r>
                                  <w:proofErr w:type="spellEnd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" Namespace="</w:t>
                                  </w:r>
                                  <w:r w:rsidRPr="002D567C">
                                    <w:rPr>
                                      <w:b/>
                                      <w:bCs/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UMGI_DPID</w:t>
                                  </w:r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"&gt;</w:t>
                                  </w:r>
                                  <w:proofErr w:type="spellStart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UserDefined</w:t>
                                  </w:r>
                                  <w:proofErr w:type="spellEnd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&lt;/</w:t>
                                  </w:r>
                                  <w:proofErr w:type="spellStart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&gt;</w:t>
                                  </w:r>
                                </w:p>
                                <w:p w:rsidR="00B1231C" w:rsidRPr="00D60D29" w:rsidRDefault="00B1231C" w:rsidP="002D567C">
                                  <w:pPr>
                                    <w:ind w:left="567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5" o:spid="_x0000_s1037" style="width:495pt;height: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" fillcolor="#dbe5f1 [660]" strokecolor="#95b3d7 [1940]" strokeweight="2pt">
                      <v:textbox>
                        <w:txbxContent>
                          <w:p w:rsidR="00B1231C" w:rsidRPr="00D60D29" w:rsidRDefault="00B1231C" w:rsidP="002D567C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&lt;</w:t>
                            </w:r>
                            <w:proofErr w:type="spellStart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&gt;</w:t>
                            </w:r>
                            <w:proofErr w:type="spellStart"/>
                            <w:r w:rsidRPr="002D567C">
                              <w:rPr>
                                <w:color w:val="000000" w:themeColor="text1"/>
                                <w:sz w:val="20"/>
                                <w:highlight w:val="yellow"/>
                              </w:rPr>
                              <w:t>TrackRelease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&lt;/</w:t>
                            </w:r>
                            <w:proofErr w:type="spellStart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&gt;</w:t>
                            </w:r>
                          </w:p>
                          <w:p w:rsidR="00B1231C" w:rsidRPr="002D567C" w:rsidRDefault="00B1231C" w:rsidP="002D567C">
                            <w:pPr>
                              <w:rPr>
                                <w:rFonts w:cstheme="minorHAnsi"/>
                                <w:strike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&lt;</w:t>
                            </w:r>
                            <w:proofErr w:type="spellStart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UserDefinedValue</w:t>
                            </w:r>
                            <w:proofErr w:type="spellEnd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="</w:t>
                            </w:r>
                            <w:proofErr w:type="spellStart"/>
                            <w:r w:rsidRPr="002D567C">
                              <w:rPr>
                                <w:b/>
                                <w:bCs/>
                                <w:strike/>
                                <w:color w:val="000000" w:themeColor="text1"/>
                                <w:sz w:val="20"/>
                              </w:rPr>
                              <w:t>ClassicalRelease</w:t>
                            </w:r>
                            <w:proofErr w:type="spellEnd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" Namespace="</w:t>
                            </w:r>
                            <w:r w:rsidRPr="002D567C">
                              <w:rPr>
                                <w:b/>
                                <w:bCs/>
                                <w:strike/>
                                <w:color w:val="000000" w:themeColor="text1"/>
                                <w:sz w:val="20"/>
                              </w:rPr>
                              <w:t>UMGI_DPID</w:t>
                            </w:r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"&gt;</w:t>
                            </w:r>
                            <w:proofErr w:type="spellStart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UserDefined</w:t>
                            </w:r>
                            <w:proofErr w:type="spellEnd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&lt;/</w:t>
                            </w:r>
                            <w:proofErr w:type="spellStart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&gt;</w:t>
                            </w:r>
                          </w:p>
                          <w:p w:rsidR="00B1231C" w:rsidRPr="00D60D29" w:rsidRDefault="00B1231C" w:rsidP="002D567C">
                            <w:pPr>
                              <w:ind w:left="567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FD6A70" w:rsidRDefault="00FD6A70" w:rsidP="00D815DC"/>
          <w:p w:rsidR="00A70AE4" w:rsidRDefault="00B4643B" w:rsidP="00A70AE4">
            <w:pPr>
              <w:pStyle w:val="FSH2"/>
            </w:pPr>
            <w:bookmarkStart w:id="40" w:name="_Toc338075896"/>
            <w:r>
              <w:t>Updated/Added Tags</w:t>
            </w:r>
            <w:bookmarkEnd w:id="40"/>
          </w:p>
          <w:p w:rsidR="00B4643B" w:rsidRDefault="00B4643B" w:rsidP="00B4643B">
            <w:pPr>
              <w:pStyle w:val="Heading3"/>
            </w:pPr>
            <w:bookmarkStart w:id="41" w:name="_Toc338075897"/>
            <w:proofErr w:type="spellStart"/>
            <w:r>
              <w:t>ArtistRole</w:t>
            </w:r>
            <w:bookmarkEnd w:id="41"/>
            <w:proofErr w:type="spellEnd"/>
          </w:p>
          <w:p w:rsidR="00046E87" w:rsidRDefault="003C084A" w:rsidP="00A70AE4">
            <w:pPr>
              <w:autoSpaceDE w:val="0"/>
              <w:autoSpaceDN w:val="0"/>
              <w:adjustRightInd w:val="0"/>
            </w:pPr>
            <w:r>
              <w:t>A contributor exported as Artist</w:t>
            </w:r>
            <w:r w:rsidR="00A70AE4">
              <w:t xml:space="preserve"> </w:t>
            </w:r>
            <w:r>
              <w:t>(</w:t>
            </w:r>
            <w:proofErr w:type="spellStart"/>
            <w:r w:rsidR="00A70AE4">
              <w:t>ArtistRole</w:t>
            </w:r>
            <w:proofErr w:type="spellEnd"/>
            <w:r w:rsidR="00A70AE4">
              <w:t xml:space="preserve"> tag</w:t>
            </w:r>
            <w:r>
              <w:t>)</w:t>
            </w:r>
            <w:r w:rsidR="00A70AE4">
              <w:t xml:space="preserve"> will be</w:t>
            </w:r>
            <w:r w:rsidR="00046E87">
              <w:t xml:space="preserve"> mandatory.</w:t>
            </w:r>
          </w:p>
          <w:p w:rsidR="00A70AE4" w:rsidRDefault="00046E87" w:rsidP="00A70AE4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8"/>
                <w:szCs w:val="24"/>
                <w:lang w:val="en-US"/>
              </w:rPr>
            </w:pPr>
            <w:r>
              <w:t xml:space="preserve">The cardinality for this tag will be </w:t>
            </w:r>
            <w:r w:rsidR="00A70AE4">
              <w:t>updated from 0-</w:t>
            </w:r>
            <w:r w:rsidR="00A70AE4" w:rsidRPr="00A70AE4">
              <w:rPr>
                <w:rFonts w:ascii="Calibri" w:hAnsi="Calibri" w:cs="Calibri"/>
                <w:sz w:val="28"/>
                <w:szCs w:val="24"/>
                <w:lang w:val="en-US"/>
              </w:rPr>
              <w:t>∞</w:t>
            </w:r>
            <w:r w:rsidR="00A70AE4">
              <w:rPr>
                <w:rFonts w:ascii="Calibri" w:hAnsi="Calibri" w:cs="Calibri"/>
                <w:sz w:val="28"/>
                <w:szCs w:val="24"/>
                <w:lang w:val="en-US"/>
              </w:rPr>
              <w:t xml:space="preserve"> </w:t>
            </w:r>
            <w:r w:rsidR="00A70AE4" w:rsidRPr="00A70AE4">
              <w:rPr>
                <w:rFonts w:ascii="Calibri" w:hAnsi="Calibri" w:cs="Calibri"/>
                <w:szCs w:val="24"/>
                <w:lang w:val="en-US"/>
              </w:rPr>
              <w:t>to 1-</w:t>
            </w:r>
            <w:r w:rsidR="00A70AE4" w:rsidRPr="00A70AE4">
              <w:rPr>
                <w:rFonts w:ascii="Calibri" w:hAnsi="Calibri" w:cs="Calibri"/>
                <w:sz w:val="28"/>
                <w:szCs w:val="24"/>
                <w:lang w:val="en-US"/>
              </w:rPr>
              <w:t>∞</w:t>
            </w:r>
            <w:r>
              <w:rPr>
                <w:rFonts w:ascii="Calibri" w:hAnsi="Calibri" w:cs="Calibri"/>
                <w:sz w:val="28"/>
                <w:szCs w:val="24"/>
                <w:lang w:val="en-US"/>
              </w:rPr>
              <w:t>.</w:t>
            </w:r>
          </w:p>
          <w:p w:rsidR="00046E87" w:rsidRPr="00A70AE4" w:rsidRDefault="00046E87" w:rsidP="00A70AE4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  <w:lang w:val="en-US"/>
              </w:rPr>
            </w:pPr>
          </w:p>
          <w:p w:rsidR="00A70AE4" w:rsidRDefault="00A70AE4" w:rsidP="00A70AE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ArtistRole</w:t>
            </w:r>
            <w:proofErr w:type="spellEnd"/>
            <w:r>
              <w:rPr>
                <w:lang w:val="en-US"/>
              </w:rPr>
              <w:t xml:space="preserve"> tag exists in the following sections:</w:t>
            </w:r>
          </w:p>
          <w:p w:rsidR="00A70AE4" w:rsidRDefault="00A70AE4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ResourceList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SoundRecording</w:t>
            </w:r>
            <w:proofErr w:type="spellEnd"/>
          </w:p>
          <w:p w:rsidR="00A70AE4" w:rsidRDefault="00A70AE4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ResourceList</w:t>
            </w:r>
            <w:proofErr w:type="spellEnd"/>
            <w:r>
              <w:rPr>
                <w:lang w:val="en-US"/>
              </w:rPr>
              <w:t>/Midi</w:t>
            </w:r>
          </w:p>
          <w:p w:rsidR="00A70AE4" w:rsidRDefault="00A70AE4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ResourceList</w:t>
            </w:r>
            <w:proofErr w:type="spellEnd"/>
            <w:r>
              <w:rPr>
                <w:lang w:val="en-US"/>
              </w:rPr>
              <w:t>/Video</w:t>
            </w:r>
          </w:p>
          <w:p w:rsidR="00311229" w:rsidRDefault="00311229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ResourceList</w:t>
            </w:r>
            <w:proofErr w:type="spellEnd"/>
            <w:r>
              <w:rPr>
                <w:lang w:val="en-US"/>
              </w:rPr>
              <w:t>/Image</w:t>
            </w:r>
          </w:p>
          <w:p w:rsidR="00311229" w:rsidRDefault="00311229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ResourceList</w:t>
            </w:r>
            <w:proofErr w:type="spellEnd"/>
            <w:r>
              <w:rPr>
                <w:lang w:val="en-US"/>
              </w:rPr>
              <w:t>/Text</w:t>
            </w:r>
          </w:p>
          <w:p w:rsidR="00A70AE4" w:rsidRPr="00A70AE4" w:rsidRDefault="00A70AE4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ReleaseList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Release</w:t>
            </w:r>
            <w:r w:rsidR="00DF47BA">
              <w:rPr>
                <w:lang w:val="en-US"/>
              </w:rPr>
              <w:t>DetailsByTerritory</w:t>
            </w:r>
            <w:proofErr w:type="spellEnd"/>
          </w:p>
          <w:p w:rsidR="00B4643B" w:rsidRDefault="00B4643B" w:rsidP="00B4643B">
            <w:pPr>
              <w:pStyle w:val="Heading3"/>
              <w:rPr>
                <w:lang w:val="en-US"/>
              </w:rPr>
            </w:pPr>
            <w:bookmarkStart w:id="42" w:name="_Toc338075898"/>
            <w:proofErr w:type="spellStart"/>
            <w:r>
              <w:rPr>
                <w:lang w:val="en-US"/>
              </w:rPr>
              <w:t>RightsControllerType</w:t>
            </w:r>
            <w:bookmarkEnd w:id="42"/>
            <w:proofErr w:type="spellEnd"/>
          </w:p>
          <w:p w:rsidR="00B4643B" w:rsidRPr="00AC5D09" w:rsidRDefault="00B4643B" w:rsidP="00B4643B">
            <w:r w:rsidRPr="00AC5D09">
              <w:t>This tag is positioned in the following section:</w:t>
            </w:r>
          </w:p>
          <w:p w:rsidR="00B4643B" w:rsidRPr="00AC5D09" w:rsidRDefault="00B4643B" w:rsidP="00B4643B">
            <w:pPr>
              <w:rPr>
                <w:lang w:val="en-US"/>
              </w:rPr>
            </w:pPr>
            <w:proofErr w:type="spellStart"/>
            <w:r w:rsidRPr="00AC5D09">
              <w:rPr>
                <w:lang w:val="en-US"/>
              </w:rPr>
              <w:t>ResourceList</w:t>
            </w:r>
            <w:proofErr w:type="spellEnd"/>
            <w:r w:rsidRPr="00AC5D09">
              <w:rPr>
                <w:lang w:val="en-US"/>
              </w:rPr>
              <w:t xml:space="preserve"> &gt; </w:t>
            </w:r>
            <w:proofErr w:type="spellStart"/>
            <w:r w:rsidRPr="00AC5D09">
              <w:rPr>
                <w:lang w:val="en-US"/>
              </w:rPr>
              <w:t>SoundRecording</w:t>
            </w:r>
            <w:proofErr w:type="spellEnd"/>
            <w:r w:rsidRPr="00AC5D09">
              <w:rPr>
                <w:lang w:val="en-US"/>
              </w:rPr>
              <w:t xml:space="preserve"> &gt; </w:t>
            </w:r>
            <w:proofErr w:type="spellStart"/>
            <w:r w:rsidRPr="00AC5D09">
              <w:rPr>
                <w:lang w:val="en-US"/>
              </w:rPr>
              <w:t>SoundRecordingDetailsByTerritory</w:t>
            </w:r>
            <w:proofErr w:type="spellEnd"/>
            <w:r w:rsidRPr="00AC5D09">
              <w:rPr>
                <w:lang w:val="en-US"/>
              </w:rPr>
              <w:t xml:space="preserve"> &gt; </w:t>
            </w:r>
            <w:proofErr w:type="spellStart"/>
            <w:r w:rsidRPr="00AC5D09">
              <w:rPr>
                <w:lang w:val="en-US"/>
              </w:rPr>
              <w:t>RightsController</w:t>
            </w:r>
            <w:proofErr w:type="spellEnd"/>
          </w:p>
          <w:p w:rsidR="00B4643B" w:rsidRDefault="00B4643B" w:rsidP="00B4643B">
            <w:pPr>
              <w:rPr>
                <w:lang w:val="en-US"/>
              </w:rPr>
            </w:pPr>
          </w:p>
          <w:p w:rsidR="008051CD" w:rsidRPr="00B4643B" w:rsidRDefault="008051CD" w:rsidP="00B4643B">
            <w:pPr>
              <w:rPr>
                <w:lang w:val="en-US"/>
              </w:rPr>
            </w:pPr>
            <w:r>
              <w:rPr>
                <w:lang w:val="en-US"/>
              </w:rPr>
              <w:t xml:space="preserve">The value of this tag will be the </w:t>
            </w:r>
            <w:proofErr w:type="spellStart"/>
            <w:r>
              <w:rPr>
                <w:lang w:val="en-US"/>
              </w:rPr>
              <w:t>the</w:t>
            </w:r>
            <w:proofErr w:type="spellEnd"/>
            <w:r>
              <w:rPr>
                <w:lang w:val="en-US"/>
              </w:rPr>
              <w:t xml:space="preserve"> core value (rights controller type of the owning territory) for all the Territories.</w:t>
            </w:r>
          </w:p>
          <w:p w:rsidR="008B155C" w:rsidRDefault="00FA080C" w:rsidP="00FA080C">
            <w:pPr>
              <w:pStyle w:val="FSH2"/>
            </w:pPr>
            <w:bookmarkStart w:id="43" w:name="_Toc338075899"/>
            <w:r>
              <w:lastRenderedPageBreak/>
              <w:t>New Mandatory Tags</w:t>
            </w:r>
            <w:bookmarkEnd w:id="43"/>
          </w:p>
          <w:p w:rsidR="00FA080C" w:rsidRDefault="004869D8" w:rsidP="00FA080C">
            <w:r>
              <w:t>2 new mandatory tags have been added to DDEX ERN 3.5</w:t>
            </w:r>
          </w:p>
          <w:p w:rsidR="004869D8" w:rsidRDefault="004869D8" w:rsidP="004869D8">
            <w:pPr>
              <w:pStyle w:val="Heading3"/>
            </w:pPr>
            <w:bookmarkStart w:id="44" w:name="_Toc338075900"/>
            <w:proofErr w:type="spellStart"/>
            <w:r>
              <w:t>IsBackfill</w:t>
            </w:r>
            <w:bookmarkEnd w:id="44"/>
            <w:proofErr w:type="spellEnd"/>
          </w:p>
          <w:p w:rsidR="004869D8" w:rsidRPr="004869D8" w:rsidRDefault="004869D8" w:rsidP="004869D8">
            <w:r w:rsidRPr="004869D8">
              <w:t xml:space="preserve">A Flag indicating whether the </w:t>
            </w:r>
            <w:proofErr w:type="spellStart"/>
            <w:r w:rsidRPr="004869D8">
              <w:t>NewReleaseMessage</w:t>
            </w:r>
            <w:proofErr w:type="spellEnd"/>
            <w:r w:rsidRPr="004869D8">
              <w:t xml:space="preserve"> is sent as part of a backfill activity (as opposed to providing </w:t>
            </w:r>
            <w:proofErr w:type="spellStart"/>
            <w:r w:rsidRPr="004869D8">
              <w:t>ongoing</w:t>
            </w:r>
            <w:proofErr w:type="spellEnd"/>
            <w:r w:rsidRPr="004869D8">
              <w:t xml:space="preserve"> deliveries of frontline </w:t>
            </w:r>
            <w:proofErr w:type="spellStart"/>
            <w:r w:rsidRPr="004869D8">
              <w:t>ddex</w:t>
            </w:r>
            <w:proofErr w:type="gramStart"/>
            <w:r w:rsidRPr="004869D8">
              <w:t>:Releases</w:t>
            </w:r>
            <w:proofErr w:type="spellEnd"/>
            <w:proofErr w:type="gramEnd"/>
            <w:r w:rsidRPr="004869D8">
              <w:t>) (=True) or not (=False). When this element is not present, the context is assumed to be False.</w:t>
            </w:r>
          </w:p>
          <w:p w:rsidR="004869D8" w:rsidRDefault="004869D8" w:rsidP="004869D8"/>
          <w:p w:rsidR="00991F14" w:rsidRDefault="004869D8" w:rsidP="004869D8">
            <w:r>
              <w:t xml:space="preserve">The </w:t>
            </w:r>
            <w:proofErr w:type="spellStart"/>
            <w:r>
              <w:t>IsBackfill</w:t>
            </w:r>
            <w:proofErr w:type="spellEnd"/>
            <w:r>
              <w:t xml:space="preserve"> tag will be </w:t>
            </w:r>
            <w:r w:rsidR="00991F14">
              <w:t>set to TRUE i</w:t>
            </w:r>
            <w:r>
              <w:t xml:space="preserve">f a bulk order was created </w:t>
            </w:r>
            <w:r w:rsidR="00991F14">
              <w:t>and the following 3 conditions were united:</w:t>
            </w:r>
          </w:p>
          <w:p w:rsidR="00991F14" w:rsidRPr="00991F14" w:rsidRDefault="00991F14" w:rsidP="00991F14">
            <w:pPr>
              <w:pStyle w:val="ListParagraph"/>
              <w:numPr>
                <w:ilvl w:val="0"/>
                <w:numId w:val="32"/>
              </w:numPr>
            </w:pPr>
            <w:r w:rsidRPr="00991F14">
              <w:t>The product in the order has already been delivered to the BP</w:t>
            </w:r>
          </w:p>
          <w:p w:rsidR="00991F14" w:rsidRPr="00991F14" w:rsidRDefault="00991F14" w:rsidP="00991F14">
            <w:pPr>
              <w:pStyle w:val="ListParagraph"/>
              <w:numPr>
                <w:ilvl w:val="0"/>
                <w:numId w:val="32"/>
              </w:numPr>
            </w:pPr>
            <w:r w:rsidRPr="00991F14">
              <w:t>There is no update concerning the product (binary update, metadata update, price update etc…)</w:t>
            </w:r>
          </w:p>
          <w:p w:rsidR="00991F14" w:rsidRDefault="00991F14" w:rsidP="00991F14">
            <w:pPr>
              <w:pStyle w:val="ListParagraph"/>
              <w:numPr>
                <w:ilvl w:val="0"/>
                <w:numId w:val="32"/>
              </w:numPr>
            </w:pPr>
            <w:r w:rsidRPr="00991F14">
              <w:t>The concerned batch is not rationalized with another one</w:t>
            </w:r>
          </w:p>
          <w:p w:rsidR="00991F14" w:rsidRDefault="00991F14" w:rsidP="004869D8"/>
          <w:p w:rsidR="004869D8" w:rsidRDefault="004869D8" w:rsidP="004869D8">
            <w:r>
              <w:t>Otherwise, it will be set to FALSE.</w:t>
            </w:r>
          </w:p>
          <w:p w:rsidR="004869D8" w:rsidRPr="00AC5D09" w:rsidRDefault="004869D8" w:rsidP="004869D8">
            <w:pPr>
              <w:pStyle w:val="Heading3"/>
            </w:pPr>
            <w:bookmarkStart w:id="45" w:name="_Toc338075901"/>
            <w:proofErr w:type="spellStart"/>
            <w:r w:rsidRPr="00AC5D09">
              <w:t>StartDate</w:t>
            </w:r>
            <w:bookmarkEnd w:id="45"/>
            <w:proofErr w:type="spellEnd"/>
          </w:p>
          <w:p w:rsidR="004869D8" w:rsidRPr="00AC5D09" w:rsidRDefault="0042147C" w:rsidP="004869D8">
            <w:r w:rsidRPr="00AC5D09">
              <w:t>This tag is positioned in the following section:</w:t>
            </w:r>
          </w:p>
          <w:p w:rsidR="0042147C" w:rsidRPr="00AC5D09" w:rsidRDefault="0042147C" w:rsidP="004869D8">
            <w:pPr>
              <w:rPr>
                <w:lang w:val="en-US"/>
              </w:rPr>
            </w:pPr>
            <w:proofErr w:type="spellStart"/>
            <w:r w:rsidRPr="00AC5D09">
              <w:rPr>
                <w:lang w:val="en-US"/>
              </w:rPr>
              <w:t>ResourceList</w:t>
            </w:r>
            <w:proofErr w:type="spellEnd"/>
            <w:r w:rsidRPr="00AC5D09">
              <w:rPr>
                <w:lang w:val="en-US"/>
              </w:rPr>
              <w:t xml:space="preserve"> &gt; </w:t>
            </w:r>
            <w:proofErr w:type="spellStart"/>
            <w:r w:rsidRPr="00AC5D09">
              <w:rPr>
                <w:lang w:val="en-US"/>
              </w:rPr>
              <w:t>SoundRecording</w:t>
            </w:r>
            <w:proofErr w:type="spellEnd"/>
            <w:r w:rsidRPr="00AC5D09">
              <w:rPr>
                <w:lang w:val="en-US"/>
              </w:rPr>
              <w:t xml:space="preserve"> &gt; </w:t>
            </w:r>
            <w:proofErr w:type="spellStart"/>
            <w:r w:rsidRPr="00AC5D09">
              <w:rPr>
                <w:lang w:val="en-US"/>
              </w:rPr>
              <w:t>SoundRecordingDetailsByTerritory</w:t>
            </w:r>
            <w:proofErr w:type="spellEnd"/>
            <w:r w:rsidRPr="00AC5D09">
              <w:rPr>
                <w:lang w:val="en-US"/>
              </w:rPr>
              <w:t xml:space="preserve"> &gt; </w:t>
            </w:r>
            <w:proofErr w:type="spellStart"/>
            <w:r w:rsidRPr="00AC5D09">
              <w:rPr>
                <w:lang w:val="en-US"/>
              </w:rPr>
              <w:t>RightsController</w:t>
            </w:r>
            <w:proofErr w:type="spellEnd"/>
          </w:p>
          <w:p w:rsidR="0042147C" w:rsidRPr="00AC5D09" w:rsidRDefault="0042147C" w:rsidP="004869D8">
            <w:pPr>
              <w:rPr>
                <w:lang w:val="en-US"/>
              </w:rPr>
            </w:pPr>
          </w:p>
          <w:p w:rsidR="0042147C" w:rsidRDefault="0042147C" w:rsidP="0042147C">
            <w:pPr>
              <w:rPr>
                <w:lang w:val="en-US"/>
              </w:rPr>
            </w:pPr>
            <w:r w:rsidRPr="00AC5D09">
              <w:rPr>
                <w:lang w:val="en-US"/>
              </w:rPr>
              <w:t xml:space="preserve">The </w:t>
            </w:r>
            <w:proofErr w:type="spellStart"/>
            <w:r w:rsidRPr="00AC5D09">
              <w:rPr>
                <w:lang w:val="en-US"/>
              </w:rPr>
              <w:t>StartDate</w:t>
            </w:r>
            <w:proofErr w:type="spellEnd"/>
            <w:r w:rsidRPr="00AC5D09">
              <w:rPr>
                <w:lang w:val="en-US"/>
              </w:rPr>
              <w:t xml:space="preserve"> tag will have </w:t>
            </w:r>
            <w:r w:rsidR="00AC5D09" w:rsidRPr="00AC5D09">
              <w:rPr>
                <w:lang w:val="en-US"/>
              </w:rPr>
              <w:t>the Product territory release date</w:t>
            </w:r>
            <w:r w:rsidRPr="00AC5D09">
              <w:rPr>
                <w:lang w:val="en-US"/>
              </w:rPr>
              <w:t xml:space="preserve"> as value.</w:t>
            </w:r>
          </w:p>
          <w:p w:rsidR="00944924" w:rsidRDefault="00944924" w:rsidP="0042147C">
            <w:pPr>
              <w:rPr>
                <w:lang w:val="en-US"/>
              </w:rPr>
            </w:pPr>
          </w:p>
          <w:p w:rsidR="00944924" w:rsidRDefault="00944924" w:rsidP="0042147C">
            <w:pPr>
              <w:rPr>
                <w:lang w:val="en-US"/>
              </w:rPr>
            </w:pPr>
          </w:p>
          <w:p w:rsidR="00944924" w:rsidRDefault="00944924" w:rsidP="0042147C">
            <w:pPr>
              <w:rPr>
                <w:lang w:val="en-US"/>
              </w:rPr>
            </w:pPr>
          </w:p>
          <w:p w:rsidR="00944924" w:rsidRDefault="00944924" w:rsidP="0042147C">
            <w:pPr>
              <w:rPr>
                <w:lang w:val="en-US"/>
              </w:rPr>
            </w:pPr>
          </w:p>
          <w:p w:rsidR="00944924" w:rsidRDefault="00944924" w:rsidP="0042147C">
            <w:pPr>
              <w:rPr>
                <w:lang w:val="en-US"/>
              </w:rPr>
            </w:pPr>
          </w:p>
          <w:p w:rsidR="00944924" w:rsidRDefault="00944924" w:rsidP="0042147C">
            <w:pPr>
              <w:rPr>
                <w:lang w:val="en-US"/>
              </w:rPr>
            </w:pPr>
          </w:p>
          <w:p w:rsidR="00944924" w:rsidRDefault="00944924" w:rsidP="0042147C">
            <w:pPr>
              <w:rPr>
                <w:lang w:val="en-US"/>
              </w:rPr>
            </w:pPr>
          </w:p>
          <w:p w:rsidR="00944924" w:rsidRDefault="00944924" w:rsidP="0042147C">
            <w:pPr>
              <w:rPr>
                <w:lang w:val="en-US"/>
              </w:rPr>
            </w:pPr>
          </w:p>
          <w:p w:rsidR="00944924" w:rsidRDefault="00944924" w:rsidP="0042147C">
            <w:pPr>
              <w:rPr>
                <w:lang w:val="en-US"/>
              </w:rPr>
            </w:pPr>
          </w:p>
          <w:p w:rsidR="00944924" w:rsidRDefault="00944924" w:rsidP="0042147C">
            <w:pPr>
              <w:rPr>
                <w:lang w:val="en-US"/>
              </w:rPr>
            </w:pPr>
          </w:p>
          <w:p w:rsidR="00944924" w:rsidRDefault="00944924" w:rsidP="0042147C">
            <w:pPr>
              <w:rPr>
                <w:lang w:val="en-US"/>
              </w:rPr>
            </w:pPr>
          </w:p>
          <w:p w:rsidR="00944924" w:rsidRDefault="00944924" w:rsidP="0042147C">
            <w:pPr>
              <w:rPr>
                <w:lang w:val="en-US"/>
              </w:rPr>
            </w:pPr>
          </w:p>
          <w:p w:rsidR="00944924" w:rsidRDefault="00944924" w:rsidP="0042147C">
            <w:pPr>
              <w:rPr>
                <w:lang w:val="en-US"/>
              </w:rPr>
            </w:pPr>
          </w:p>
          <w:p w:rsidR="00F21357" w:rsidRDefault="00F21357" w:rsidP="0042147C">
            <w:pPr>
              <w:rPr>
                <w:lang w:val="en-US"/>
              </w:rPr>
            </w:pPr>
          </w:p>
          <w:p w:rsidR="00F21357" w:rsidRDefault="00F21357" w:rsidP="0042147C">
            <w:pPr>
              <w:rPr>
                <w:lang w:val="en-US"/>
              </w:rPr>
            </w:pPr>
          </w:p>
          <w:p w:rsidR="00F21357" w:rsidRDefault="00F21357" w:rsidP="0042147C">
            <w:pPr>
              <w:rPr>
                <w:lang w:val="en-US"/>
              </w:rPr>
            </w:pPr>
          </w:p>
          <w:p w:rsidR="00F21357" w:rsidRDefault="00F21357" w:rsidP="0042147C">
            <w:pPr>
              <w:rPr>
                <w:lang w:val="en-US"/>
              </w:rPr>
            </w:pPr>
          </w:p>
          <w:p w:rsidR="00F21357" w:rsidRDefault="00F21357" w:rsidP="0042147C">
            <w:pPr>
              <w:rPr>
                <w:lang w:val="en-US"/>
              </w:rPr>
            </w:pPr>
          </w:p>
          <w:p w:rsidR="00F21357" w:rsidRDefault="00F21357" w:rsidP="0042147C">
            <w:pPr>
              <w:rPr>
                <w:lang w:val="en-US"/>
              </w:rPr>
            </w:pPr>
          </w:p>
          <w:p w:rsidR="00F21357" w:rsidRDefault="00F21357" w:rsidP="0042147C">
            <w:pPr>
              <w:rPr>
                <w:lang w:val="en-US"/>
              </w:rPr>
            </w:pPr>
          </w:p>
          <w:p w:rsidR="00F21357" w:rsidRDefault="00F21357" w:rsidP="0042147C">
            <w:pPr>
              <w:rPr>
                <w:lang w:val="en-US"/>
              </w:rPr>
            </w:pPr>
          </w:p>
          <w:p w:rsidR="00F21357" w:rsidRDefault="00F21357" w:rsidP="0042147C">
            <w:pPr>
              <w:rPr>
                <w:lang w:val="en-US"/>
              </w:rPr>
            </w:pPr>
          </w:p>
          <w:p w:rsidR="00944924" w:rsidRDefault="00944924" w:rsidP="0042147C">
            <w:pPr>
              <w:rPr>
                <w:lang w:val="en-US"/>
              </w:rPr>
            </w:pPr>
          </w:p>
          <w:p w:rsidR="00944924" w:rsidRPr="004869D8" w:rsidRDefault="00944924" w:rsidP="0042147C"/>
        </w:tc>
      </w:tr>
      <w:tr w:rsidR="00E75777" w:rsidRPr="00391A57" w:rsidTr="00B241AC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75777" w:rsidRPr="00391A57" w:rsidRDefault="00E75777" w:rsidP="00E2077D">
            <w:pPr>
              <w:pStyle w:val="Heading1"/>
              <w:spacing w:before="120" w:after="120"/>
              <w:rPr>
                <w:rFonts w:cs="Arial"/>
                <w:color w:val="FFFFFF" w:themeColor="background1"/>
                <w:lang w:val="en-US"/>
              </w:rPr>
            </w:pPr>
            <w:bookmarkStart w:id="46" w:name="_Toc338075902"/>
            <w:r w:rsidRPr="00B241AC">
              <w:rPr>
                <w:lang w:val="en-US"/>
              </w:rPr>
              <w:lastRenderedPageBreak/>
              <w:t>impacts</w:t>
            </w:r>
            <w:bookmarkEnd w:id="46"/>
          </w:p>
        </w:tc>
      </w:tr>
      <w:tr w:rsidR="00E75777" w:rsidRPr="00391A57" w:rsidTr="00671896">
        <w:tc>
          <w:tcPr>
            <w:tcW w:w="10296" w:type="dxa"/>
            <w:shd w:val="clear" w:color="auto" w:fill="939F98"/>
          </w:tcPr>
          <w:p w:rsidR="00E75777" w:rsidRPr="00073A11" w:rsidRDefault="003912B0" w:rsidP="00073A11">
            <w:pPr>
              <w:pStyle w:val="Heading2"/>
              <w:rPr>
                <w:szCs w:val="22"/>
              </w:rPr>
            </w:pPr>
            <w:bookmarkStart w:id="47" w:name="_Toc338075903"/>
            <w:r w:rsidRPr="00073A11">
              <w:rPr>
                <w:szCs w:val="22"/>
              </w:rPr>
              <w:t>Data Impacts</w:t>
            </w:r>
            <w:bookmarkEnd w:id="47"/>
          </w:p>
        </w:tc>
      </w:tr>
      <w:tr w:rsidR="003912B0" w:rsidRPr="00391A57" w:rsidTr="008D62F1">
        <w:tc>
          <w:tcPr>
            <w:tcW w:w="10296" w:type="dxa"/>
          </w:tcPr>
          <w:p w:rsidR="003912B0" w:rsidRPr="00EC0D61" w:rsidRDefault="00EC0D61" w:rsidP="00662D4A">
            <w:pPr>
              <w:jc w:val="both"/>
              <w:rPr>
                <w:rFonts w:cs="Calibri"/>
                <w:b/>
                <w:i/>
                <w:color w:val="000000" w:themeColor="text1"/>
                <w:szCs w:val="22"/>
                <w:lang w:val="en-US"/>
              </w:rPr>
            </w:pPr>
            <w:r w:rsidRPr="00F357C5">
              <w:rPr>
                <w:rFonts w:cs="Calibri"/>
                <w:b/>
                <w:i/>
                <w:color w:val="000000" w:themeColor="text1"/>
                <w:szCs w:val="22"/>
                <w:lang w:val="en-US"/>
              </w:rPr>
              <w:t>None</w:t>
            </w:r>
          </w:p>
        </w:tc>
      </w:tr>
      <w:tr w:rsidR="006121D1" w:rsidRPr="00391A57" w:rsidTr="00671896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939F98"/>
            <w:vAlign w:val="center"/>
          </w:tcPr>
          <w:p w:rsidR="006121D1" w:rsidRPr="00671896" w:rsidRDefault="00E27F22" w:rsidP="00073A11">
            <w:pPr>
              <w:pStyle w:val="Heading2"/>
              <w:rPr>
                <w:rFonts w:cs="Arial"/>
                <w:lang w:val="en-US"/>
              </w:rPr>
            </w:pPr>
            <w:bookmarkStart w:id="48" w:name="_Toc338075904"/>
            <w:r w:rsidRPr="00073A11">
              <w:t xml:space="preserve">Business Partner </w:t>
            </w:r>
            <w:r w:rsidR="006121D1" w:rsidRPr="00671896">
              <w:rPr>
                <w:lang w:val="en-US"/>
              </w:rPr>
              <w:t>impacts</w:t>
            </w:r>
            <w:bookmarkEnd w:id="48"/>
          </w:p>
        </w:tc>
      </w:tr>
      <w:tr w:rsidR="006121D1" w:rsidRPr="00391A57" w:rsidTr="001A6C6D">
        <w:tc>
          <w:tcPr>
            <w:tcW w:w="10296" w:type="dxa"/>
          </w:tcPr>
          <w:p w:rsidR="00F357C5" w:rsidRDefault="00F357C5" w:rsidP="00F357C5">
            <w:pPr>
              <w:pStyle w:val="ListParagraph"/>
              <w:numPr>
                <w:ilvl w:val="0"/>
                <w:numId w:val="19"/>
              </w:numPr>
              <w:ind w:left="360"/>
              <w:rPr>
                <w:lang w:val="en-US"/>
              </w:rPr>
            </w:pPr>
            <w:r w:rsidRPr="00F357C5">
              <w:rPr>
                <w:lang w:val="en-US"/>
              </w:rPr>
              <w:t>BPs will start to receive all data with DDEX ERN 3.5</w:t>
            </w:r>
          </w:p>
          <w:p w:rsidR="006121D1" w:rsidRDefault="00F357C5" w:rsidP="00785419">
            <w:pPr>
              <w:pStyle w:val="ListParagraph"/>
              <w:numPr>
                <w:ilvl w:val="0"/>
                <w:numId w:val="19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>A new A&amp;M guide will be provided to DDEX BPs 2 months before the deployment</w:t>
            </w:r>
          </w:p>
          <w:p w:rsidR="00823DC9" w:rsidRPr="00785419" w:rsidRDefault="00823DC9" w:rsidP="00785419">
            <w:pPr>
              <w:pStyle w:val="ListParagraph"/>
              <w:numPr>
                <w:ilvl w:val="0"/>
                <w:numId w:val="19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 xml:space="preserve">XML Samples </w:t>
            </w:r>
            <w:r w:rsidR="007725C3">
              <w:rPr>
                <w:lang w:val="en-US"/>
              </w:rPr>
              <w:t xml:space="preserve">for all Products – Regression tests </w:t>
            </w:r>
            <w:r>
              <w:rPr>
                <w:lang w:val="en-US"/>
              </w:rPr>
              <w:t>will be provided to the BPs</w:t>
            </w:r>
          </w:p>
        </w:tc>
      </w:tr>
    </w:tbl>
    <w:p w:rsidR="006D11F1" w:rsidRPr="006D11F1" w:rsidRDefault="006D11F1" w:rsidP="00E75777"/>
    <w:tbl>
      <w:tblPr>
        <w:tblpPr w:leftFromText="180" w:rightFromText="180" w:vertAnchor="text" w:horzAnchor="margin" w:tblpY="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96"/>
      </w:tblGrid>
      <w:tr w:rsidR="006D11F1" w:rsidRPr="00391A57" w:rsidTr="003A2903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939F98"/>
            <w:vAlign w:val="center"/>
          </w:tcPr>
          <w:p w:rsidR="006D11F1" w:rsidRPr="003A2903" w:rsidRDefault="006D11F1" w:rsidP="00073A11">
            <w:pPr>
              <w:pStyle w:val="Heading2"/>
              <w:rPr>
                <w:lang w:val="en-US"/>
              </w:rPr>
            </w:pPr>
            <w:bookmarkStart w:id="49" w:name="_Toc338075905"/>
            <w:r w:rsidRPr="003A2903">
              <w:rPr>
                <w:lang w:val="en-US"/>
              </w:rPr>
              <w:t>User Interface impacts</w:t>
            </w:r>
            <w:bookmarkEnd w:id="49"/>
          </w:p>
        </w:tc>
      </w:tr>
      <w:tr w:rsidR="006D11F1" w:rsidRPr="007F45BB" w:rsidTr="006D11F1">
        <w:tc>
          <w:tcPr>
            <w:tcW w:w="10296" w:type="dxa"/>
          </w:tcPr>
          <w:p w:rsidR="006D11F1" w:rsidRPr="00F357C5" w:rsidRDefault="00244E91" w:rsidP="00F357C5">
            <w:pPr>
              <w:jc w:val="both"/>
              <w:rPr>
                <w:rFonts w:cs="Calibri"/>
                <w:b/>
                <w:i/>
                <w:color w:val="000000" w:themeColor="text1"/>
                <w:szCs w:val="22"/>
                <w:lang w:val="en-US"/>
              </w:rPr>
            </w:pPr>
            <w:r w:rsidRPr="00F357C5">
              <w:rPr>
                <w:rFonts w:cs="Calibri"/>
                <w:b/>
                <w:i/>
                <w:color w:val="000000" w:themeColor="text1"/>
                <w:szCs w:val="22"/>
                <w:lang w:val="en-US"/>
              </w:rPr>
              <w:t>None</w:t>
            </w:r>
          </w:p>
          <w:p w:rsidR="006D11F1" w:rsidRPr="007F45BB" w:rsidRDefault="006D11F1" w:rsidP="006D11F1">
            <w:pPr>
              <w:jc w:val="both"/>
              <w:rPr>
                <w:rFonts w:cs="Calibri"/>
                <w:color w:val="000000" w:themeColor="text1"/>
                <w:szCs w:val="22"/>
                <w:lang w:val="en-US"/>
              </w:rPr>
            </w:pPr>
          </w:p>
        </w:tc>
      </w:tr>
      <w:tr w:rsidR="00671345" w:rsidRPr="00391A57" w:rsidTr="00B673C3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939F98"/>
            <w:vAlign w:val="center"/>
          </w:tcPr>
          <w:p w:rsidR="00671345" w:rsidRPr="00073A11" w:rsidRDefault="00671345" w:rsidP="00073A11">
            <w:pPr>
              <w:pStyle w:val="Heading2"/>
            </w:pPr>
            <w:bookmarkStart w:id="50" w:name="_Toc338075906"/>
            <w:r w:rsidRPr="00073A11">
              <w:t>plug-in impacts</w:t>
            </w:r>
            <w:bookmarkEnd w:id="50"/>
          </w:p>
        </w:tc>
      </w:tr>
      <w:tr w:rsidR="00671345" w:rsidRPr="007F45BB" w:rsidTr="00355B7A">
        <w:tc>
          <w:tcPr>
            <w:tcW w:w="10296" w:type="dxa"/>
          </w:tcPr>
          <w:p w:rsidR="00A27C4F" w:rsidRDefault="00A27C4F" w:rsidP="00A27C4F">
            <w:pPr>
              <w:pStyle w:val="ListParagraph"/>
              <w:numPr>
                <w:ilvl w:val="0"/>
                <w:numId w:val="23"/>
              </w:numPr>
            </w:pPr>
            <w:r>
              <w:t>The following plugins will be updated to export release data with DDEX ERN 3.5:</w:t>
            </w:r>
          </w:p>
          <w:p w:rsidR="00A27C4F" w:rsidRDefault="00A27C4F" w:rsidP="00A27C4F">
            <w:pPr>
              <w:pStyle w:val="ListParagraph"/>
              <w:numPr>
                <w:ilvl w:val="1"/>
                <w:numId w:val="23"/>
              </w:numPr>
            </w:pPr>
            <w:r>
              <w:t>DDEX Standard</w:t>
            </w:r>
            <w:r w:rsidR="00C24A0B">
              <w:t xml:space="preserve"> (In DSC, TP is called DDEX STANDRAD)</w:t>
            </w:r>
          </w:p>
          <w:p w:rsidR="00A27C4F" w:rsidRDefault="00A27C4F" w:rsidP="00A27C4F">
            <w:pPr>
              <w:pStyle w:val="ListParagraph"/>
              <w:numPr>
                <w:ilvl w:val="1"/>
                <w:numId w:val="23"/>
              </w:numPr>
            </w:pPr>
            <w:r>
              <w:t>DDEX Dual Delivery</w:t>
            </w:r>
          </w:p>
          <w:p w:rsidR="00A27C4F" w:rsidRDefault="00A27C4F" w:rsidP="00A27C4F"/>
          <w:p w:rsidR="00D92672" w:rsidRPr="00A27C4F" w:rsidRDefault="00A27C4F" w:rsidP="00A27C4F">
            <w:pPr>
              <w:pStyle w:val="ListParagraph"/>
              <w:numPr>
                <w:ilvl w:val="0"/>
                <w:numId w:val="23"/>
              </w:numPr>
              <w:rPr>
                <w:lang w:val="en-US"/>
              </w:rPr>
            </w:pPr>
            <w:r>
              <w:t>All changes and data mapping is described in the Detailed Design chapter.</w:t>
            </w:r>
          </w:p>
          <w:p w:rsidR="00A27C4F" w:rsidRPr="00A27C4F" w:rsidRDefault="00A27C4F" w:rsidP="00A27C4F">
            <w:pPr>
              <w:pStyle w:val="ListParagraph"/>
              <w:ind w:left="360"/>
              <w:rPr>
                <w:lang w:val="en-US"/>
              </w:rPr>
            </w:pPr>
          </w:p>
          <w:p w:rsidR="00A27C4F" w:rsidRPr="00A27C4F" w:rsidRDefault="00A27C4F" w:rsidP="00A27C4F">
            <w:pPr>
              <w:pStyle w:val="ListParagraph"/>
              <w:numPr>
                <w:ilvl w:val="0"/>
                <w:numId w:val="23"/>
              </w:numPr>
              <w:rPr>
                <w:lang w:val="en-US"/>
              </w:rPr>
            </w:pPr>
            <w:r>
              <w:t xml:space="preserve">No impact on the </w:t>
            </w:r>
            <w:proofErr w:type="spellStart"/>
            <w:r>
              <w:t>fulfil</w:t>
            </w:r>
            <w:r w:rsidR="00A5139C">
              <w:t>l</w:t>
            </w:r>
            <w:r>
              <w:t>ment</w:t>
            </w:r>
            <w:proofErr w:type="spellEnd"/>
            <w:r>
              <w:t xml:space="preserve"> XML for the 2 impacted plugins.</w:t>
            </w:r>
          </w:p>
        </w:tc>
      </w:tr>
      <w:tr w:rsidR="00BE02D6" w:rsidRPr="00391A57" w:rsidTr="00B673C3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939F98"/>
            <w:vAlign w:val="center"/>
          </w:tcPr>
          <w:p w:rsidR="00BE02D6" w:rsidRPr="00073A11" w:rsidRDefault="00E27F22" w:rsidP="00073A11">
            <w:pPr>
              <w:pStyle w:val="Heading2"/>
            </w:pPr>
            <w:bookmarkStart w:id="51" w:name="_Toc338075907"/>
            <w:r>
              <w:t xml:space="preserve">Operational </w:t>
            </w:r>
            <w:r w:rsidR="00BE02D6" w:rsidRPr="00073A11">
              <w:t>impacts</w:t>
            </w:r>
            <w:bookmarkEnd w:id="51"/>
          </w:p>
        </w:tc>
      </w:tr>
      <w:tr w:rsidR="00BE02D6" w:rsidRPr="007F45BB" w:rsidTr="00355B7A">
        <w:tc>
          <w:tcPr>
            <w:tcW w:w="10296" w:type="dxa"/>
          </w:tcPr>
          <w:p w:rsidR="003472A8" w:rsidRDefault="003472A8" w:rsidP="003472A8">
            <w:pPr>
              <w:pStyle w:val="ListParagraph"/>
              <w:numPr>
                <w:ilvl w:val="0"/>
                <w:numId w:val="19"/>
              </w:numPr>
              <w:ind w:left="360"/>
              <w:rPr>
                <w:lang w:val="en-US"/>
              </w:rPr>
            </w:pPr>
            <w:r w:rsidRPr="003472A8">
              <w:rPr>
                <w:lang w:val="en-US"/>
              </w:rPr>
              <w:t>When DDEX ERN 3.5 change will Go Live, all the BPs will have their plugin switched to the new DDEX plugin.</w:t>
            </w:r>
            <w:r w:rsidR="00F357C5">
              <w:rPr>
                <w:lang w:val="en-US"/>
              </w:rPr>
              <w:t xml:space="preserve"> </w:t>
            </w:r>
          </w:p>
          <w:p w:rsidR="00F357C5" w:rsidRPr="00F357C5" w:rsidRDefault="00F357C5" w:rsidP="00F357C5">
            <w:pPr>
              <w:pStyle w:val="ListParagraph"/>
              <w:rPr>
                <w:lang w:val="en-US"/>
              </w:rPr>
            </w:pPr>
          </w:p>
          <w:p w:rsidR="00C24A0B" w:rsidRPr="000931EB" w:rsidRDefault="00F357C5" w:rsidP="00C24A0B">
            <w:pPr>
              <w:pStyle w:val="ListParagraph"/>
              <w:numPr>
                <w:ilvl w:val="0"/>
                <w:numId w:val="19"/>
              </w:numPr>
              <w:ind w:left="360"/>
              <w:jc w:val="both"/>
              <w:rPr>
                <w:lang w:val="en-US"/>
              </w:rPr>
            </w:pPr>
            <w:r w:rsidRPr="00F357C5">
              <w:rPr>
                <w:lang w:val="en-US"/>
              </w:rPr>
              <w:t>The new DDEX Plugin will support only DDEX ERN 3.5 version and the BPs will receive one XML version (DDEX ERN 3.5).</w:t>
            </w:r>
            <w:r w:rsidR="003472A8" w:rsidRPr="00F357C5">
              <w:rPr>
                <w:lang w:val="en-US"/>
              </w:rPr>
              <w:t xml:space="preserve">In case of a problem with the deliveries, the BP’s plugin will not be rolled back to DDEX ERN 3.3. Instead, the new plugin will </w:t>
            </w:r>
            <w:proofErr w:type="gramStart"/>
            <w:r w:rsidR="003472A8" w:rsidRPr="00F357C5">
              <w:rPr>
                <w:lang w:val="en-US"/>
              </w:rPr>
              <w:t>updated</w:t>
            </w:r>
            <w:proofErr w:type="gramEnd"/>
            <w:r w:rsidR="003472A8" w:rsidRPr="00F357C5">
              <w:rPr>
                <w:lang w:val="en-US"/>
              </w:rPr>
              <w:t>.</w:t>
            </w:r>
            <w:r w:rsidR="00C24A0B">
              <w:rPr>
                <w:lang w:val="en-US"/>
              </w:rPr>
              <w:t xml:space="preserve"> When the new DDEX Plugin is published, no order </w:t>
            </w:r>
            <w:proofErr w:type="gramStart"/>
            <w:r w:rsidR="00C24A0B">
              <w:rPr>
                <w:lang w:val="en-US"/>
              </w:rPr>
              <w:t>validation  will</w:t>
            </w:r>
            <w:proofErr w:type="gramEnd"/>
            <w:r w:rsidR="00C24A0B">
              <w:rPr>
                <w:lang w:val="en-US"/>
              </w:rPr>
              <w:t xml:space="preserve"> be needed.</w:t>
            </w:r>
          </w:p>
          <w:p w:rsidR="00F357C5" w:rsidRPr="00F357C5" w:rsidRDefault="00F357C5" w:rsidP="00F357C5">
            <w:pPr>
              <w:pStyle w:val="ListParagraph"/>
              <w:rPr>
                <w:lang w:val="en-US"/>
              </w:rPr>
            </w:pPr>
          </w:p>
          <w:p w:rsidR="00F357C5" w:rsidRPr="00F357C5" w:rsidRDefault="00F357C5" w:rsidP="003472A8">
            <w:pPr>
              <w:pStyle w:val="ListParagraph"/>
              <w:numPr>
                <w:ilvl w:val="0"/>
                <w:numId w:val="19"/>
              </w:numPr>
              <w:ind w:left="360"/>
              <w:jc w:val="both"/>
              <w:rPr>
                <w:lang w:val="en-US"/>
              </w:rPr>
            </w:pPr>
            <w:r>
              <w:rPr>
                <w:lang w:val="en-US"/>
              </w:rPr>
              <w:t>The Dual Delivery plugin (UMGI Standard + DDEX) will be updated to support the new DDEX ERN 3.5 version.</w:t>
            </w:r>
          </w:p>
          <w:p w:rsidR="003472A8" w:rsidRDefault="003472A8" w:rsidP="003472A8">
            <w:pPr>
              <w:jc w:val="both"/>
              <w:rPr>
                <w:lang w:val="en-US"/>
              </w:rPr>
            </w:pPr>
          </w:p>
          <w:p w:rsidR="003472A8" w:rsidRDefault="00236320" w:rsidP="003472A8">
            <w:pPr>
              <w:pStyle w:val="ListParagraph"/>
              <w:numPr>
                <w:ilvl w:val="0"/>
                <w:numId w:val="19"/>
              </w:numPr>
              <w:ind w:left="360"/>
            </w:pPr>
            <w:r>
              <w:t>On deployment of this CR all content exported to BPs using DDEX Standard and DDEX Dual delivery BPs will receive content exported with DDEX ERN 3.5.</w:t>
            </w:r>
          </w:p>
          <w:p w:rsidR="00236320" w:rsidRDefault="00236320" w:rsidP="00236320">
            <w:pPr>
              <w:pStyle w:val="ListParagraph"/>
            </w:pPr>
          </w:p>
          <w:p w:rsidR="00236320" w:rsidRDefault="00236320" w:rsidP="003472A8">
            <w:pPr>
              <w:pStyle w:val="ListParagraph"/>
              <w:numPr>
                <w:ilvl w:val="0"/>
                <w:numId w:val="19"/>
              </w:numPr>
              <w:ind w:left="360"/>
            </w:pPr>
            <w:r>
              <w:t>Already exported content on UCS will be kept as-is (exported with DDEX ERN 3.3).</w:t>
            </w:r>
          </w:p>
          <w:p w:rsidR="00236320" w:rsidRDefault="00236320" w:rsidP="00236320">
            <w:pPr>
              <w:pStyle w:val="ListParagraph"/>
            </w:pPr>
          </w:p>
          <w:p w:rsidR="00236320" w:rsidRDefault="00236320" w:rsidP="003472A8">
            <w:pPr>
              <w:pStyle w:val="ListParagraph"/>
              <w:numPr>
                <w:ilvl w:val="0"/>
                <w:numId w:val="19"/>
              </w:numPr>
              <w:ind w:left="360"/>
            </w:pPr>
            <w:r>
              <w:t>A new version of the DDEX reader tool supporting the new version will be provided to the BP Team.</w:t>
            </w:r>
          </w:p>
          <w:p w:rsidR="00944924" w:rsidRDefault="00944924" w:rsidP="00944924">
            <w:pPr>
              <w:pStyle w:val="ListParagraph"/>
            </w:pPr>
          </w:p>
          <w:p w:rsidR="00944924" w:rsidRDefault="00944924" w:rsidP="00944924"/>
          <w:p w:rsidR="00944924" w:rsidRDefault="00944924" w:rsidP="00944924"/>
          <w:p w:rsidR="00944924" w:rsidRPr="009E7B02" w:rsidRDefault="00944924" w:rsidP="00944924"/>
        </w:tc>
      </w:tr>
      <w:tr w:rsidR="009E7B02" w:rsidRPr="00391A57" w:rsidTr="00B673C3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939F98"/>
            <w:vAlign w:val="center"/>
          </w:tcPr>
          <w:p w:rsidR="009E7B02" w:rsidRPr="009E7B02" w:rsidRDefault="00785419" w:rsidP="00785419">
            <w:pPr>
              <w:pStyle w:val="Heading2"/>
              <w:spacing w:before="120" w:after="120"/>
              <w:rPr>
                <w:highlight w:val="yellow"/>
              </w:rPr>
            </w:pPr>
            <w:bookmarkStart w:id="52" w:name="_Toc338075908"/>
            <w:r>
              <w:lastRenderedPageBreak/>
              <w:t>Documents</w:t>
            </w:r>
            <w:r w:rsidR="009E7B02" w:rsidRPr="00675332">
              <w:t xml:space="preserve"> requirements</w:t>
            </w:r>
            <w:bookmarkEnd w:id="52"/>
          </w:p>
        </w:tc>
      </w:tr>
      <w:tr w:rsidR="009E7B02" w:rsidRPr="00391A57" w:rsidTr="009E7B02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E7B02" w:rsidRPr="009E7B02" w:rsidRDefault="009E7B02" w:rsidP="009E7B02">
            <w:pPr>
              <w:rPr>
                <w:lang w:val="en-US"/>
              </w:rPr>
            </w:pPr>
            <w:r w:rsidRPr="009E7B02">
              <w:rPr>
                <w:lang w:val="en-US"/>
              </w:rPr>
              <w:t>The following document is required to release DDEX ERN :</w:t>
            </w:r>
          </w:p>
          <w:p w:rsidR="009E7B02" w:rsidRPr="009E7B02" w:rsidRDefault="009E7B02" w:rsidP="009E7B02">
            <w:pPr>
              <w:pStyle w:val="ListParagraph"/>
              <w:numPr>
                <w:ilvl w:val="0"/>
                <w:numId w:val="9"/>
              </w:numPr>
            </w:pPr>
            <w:r w:rsidRPr="009E7B02">
              <w:rPr>
                <w:lang w:val="en-US"/>
              </w:rPr>
              <w:t>DDEX Asset &amp; Metadata Guide: This document describes the XML structure sent and the associated metadata, and should enlighten the ingestion rules to be applied by the BP. The A&amp;M guide will be ready to be published to partners two months before the actual release in order for them to be ready for the changes.</w:t>
            </w:r>
          </w:p>
          <w:p w:rsidR="009E7B02" w:rsidRPr="009F4926" w:rsidRDefault="009E7B02" w:rsidP="009E7B02">
            <w:pPr>
              <w:pStyle w:val="ListParagraph"/>
              <w:numPr>
                <w:ilvl w:val="0"/>
                <w:numId w:val="9"/>
              </w:numPr>
            </w:pPr>
            <w:r>
              <w:rPr>
                <w:lang w:val="en-US"/>
              </w:rPr>
              <w:t>XML Samples (</w:t>
            </w:r>
            <w:r w:rsidR="006C51A0">
              <w:rPr>
                <w:lang w:val="en-US"/>
              </w:rPr>
              <w:t>Updated samples of already used products)</w:t>
            </w:r>
          </w:p>
          <w:p w:rsidR="009F4926" w:rsidRPr="00073A11" w:rsidRDefault="009F4926" w:rsidP="009E7B02">
            <w:pPr>
              <w:pStyle w:val="ListParagraph"/>
              <w:numPr>
                <w:ilvl w:val="0"/>
                <w:numId w:val="9"/>
              </w:numPr>
            </w:pPr>
            <w:r>
              <w:t>BP conformance document</w:t>
            </w:r>
          </w:p>
        </w:tc>
      </w:tr>
      <w:tr w:rsidR="00D350AF" w:rsidRPr="00391A57" w:rsidTr="009E7B02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939F98"/>
            <w:vAlign w:val="center"/>
          </w:tcPr>
          <w:p w:rsidR="00D350AF" w:rsidRPr="00073A11" w:rsidRDefault="00671345" w:rsidP="009E7B02">
            <w:pPr>
              <w:pStyle w:val="Heading2"/>
            </w:pPr>
            <w:bookmarkStart w:id="53" w:name="_Toc338075909"/>
            <w:r w:rsidRPr="00073A11">
              <w:t>performance impacts</w:t>
            </w:r>
            <w:bookmarkEnd w:id="53"/>
          </w:p>
        </w:tc>
      </w:tr>
      <w:tr w:rsidR="00D350AF" w:rsidRPr="007F45BB" w:rsidTr="00AC1C5B">
        <w:tc>
          <w:tcPr>
            <w:tcW w:w="10296" w:type="dxa"/>
          </w:tcPr>
          <w:p w:rsidR="00046E87" w:rsidRPr="00F60B1F" w:rsidRDefault="00FF1C86" w:rsidP="00F60B1F">
            <w:pPr>
              <w:pStyle w:val="ListParagraph"/>
              <w:numPr>
                <w:ilvl w:val="0"/>
                <w:numId w:val="25"/>
              </w:numPr>
              <w:rPr>
                <w:lang w:val="en-US"/>
              </w:rPr>
            </w:pPr>
            <w:r w:rsidRPr="00FF1C86">
              <w:rPr>
                <w:lang w:val="en-US"/>
              </w:rPr>
              <w:t xml:space="preserve">Packaging performance testing should be conducted to ensure there </w:t>
            </w:r>
            <w:proofErr w:type="gramStart"/>
            <w:r w:rsidRPr="00FF1C86">
              <w:rPr>
                <w:lang w:val="en-US"/>
              </w:rPr>
              <w:t>is no impacts</w:t>
            </w:r>
            <w:proofErr w:type="gramEnd"/>
            <w:r w:rsidRPr="00FF1C86">
              <w:rPr>
                <w:lang w:val="en-US"/>
              </w:rPr>
              <w:t>.</w:t>
            </w: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96"/>
      </w:tblGrid>
      <w:tr w:rsidR="00E75777" w:rsidRPr="00391A57" w:rsidTr="00B673C3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939F98"/>
            <w:vAlign w:val="center"/>
          </w:tcPr>
          <w:p w:rsidR="00E75777" w:rsidRPr="00073A11" w:rsidRDefault="00E75777" w:rsidP="00073A11">
            <w:pPr>
              <w:pStyle w:val="Heading2"/>
            </w:pPr>
            <w:bookmarkStart w:id="54" w:name="_Toc338075910"/>
            <w:r w:rsidRPr="00073A11">
              <w:t>Other impacts</w:t>
            </w:r>
            <w:bookmarkEnd w:id="54"/>
          </w:p>
        </w:tc>
      </w:tr>
      <w:tr w:rsidR="00E75777" w:rsidRPr="007F45BB" w:rsidTr="008D62F1">
        <w:tc>
          <w:tcPr>
            <w:tcW w:w="10296" w:type="dxa"/>
          </w:tcPr>
          <w:p w:rsidR="009A66CE" w:rsidRDefault="009A66CE" w:rsidP="009A66CE">
            <w:pPr>
              <w:pStyle w:val="FSH2"/>
            </w:pPr>
            <w:bookmarkStart w:id="55" w:name="_Toc338075911"/>
            <w:r>
              <w:t>XML Reader Tool</w:t>
            </w:r>
            <w:bookmarkEnd w:id="55"/>
          </w:p>
          <w:p w:rsidR="00E75777" w:rsidRPr="009A66CE" w:rsidRDefault="009A66CE" w:rsidP="008D62F1">
            <w:r>
              <w:t xml:space="preserve">The XML reader tool will be updated to </w:t>
            </w:r>
            <w:proofErr w:type="gramStart"/>
            <w:r>
              <w:t>support  the</w:t>
            </w:r>
            <w:proofErr w:type="gramEnd"/>
            <w:r>
              <w:t xml:space="preserve"> optimizations discussed in the Deal and </w:t>
            </w:r>
            <w:proofErr w:type="spellStart"/>
            <w:r>
              <w:t>Ressource</w:t>
            </w:r>
            <w:proofErr w:type="spellEnd"/>
            <w:r>
              <w:t xml:space="preserve"> Data sections.</w:t>
            </w:r>
          </w:p>
          <w:p w:rsidR="00D350AF" w:rsidRPr="00B525D1" w:rsidRDefault="00D350AF" w:rsidP="00B525D1">
            <w:pPr>
              <w:jc w:val="both"/>
              <w:rPr>
                <w:rFonts w:cs="Calibri"/>
                <w:color w:val="000000" w:themeColor="text1"/>
                <w:szCs w:val="22"/>
                <w:lang w:val="en-US"/>
              </w:rPr>
            </w:pPr>
          </w:p>
        </w:tc>
      </w:tr>
    </w:tbl>
    <w:p w:rsidR="00E75777" w:rsidRDefault="00E75777" w:rsidP="00E75777">
      <w:pPr>
        <w:rPr>
          <w:color w:val="000000" w:themeColor="text1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96"/>
      </w:tblGrid>
      <w:tr w:rsidR="00E75777" w:rsidRPr="00391A57" w:rsidTr="00E2077D">
        <w:trPr>
          <w:trHeight w:val="632"/>
        </w:trPr>
        <w:tc>
          <w:tcPr>
            <w:tcW w:w="10296" w:type="dxa"/>
            <w:shd w:val="clear" w:color="auto" w:fill="FFFFFF" w:themeFill="background1"/>
          </w:tcPr>
          <w:p w:rsidR="00E75777" w:rsidRPr="00D37179" w:rsidRDefault="00E75777" w:rsidP="008D62F1">
            <w:pPr>
              <w:keepNext/>
              <w:keepLines/>
              <w:tabs>
                <w:tab w:val="center" w:pos="5040"/>
                <w:tab w:val="left" w:pos="6780"/>
              </w:tabs>
              <w:rPr>
                <w:rFonts w:ascii="Calibri" w:hAnsi="Calibri" w:cs="Arial"/>
                <w:b/>
                <w:color w:val="FFFFFF" w:themeColor="background1"/>
                <w:sz w:val="10"/>
                <w:szCs w:val="10"/>
                <w:lang w:val="en-US"/>
              </w:rPr>
            </w:pPr>
          </w:p>
          <w:p w:rsidR="00E75777" w:rsidRPr="00E2077D" w:rsidRDefault="00E75777" w:rsidP="00E2077D">
            <w:pPr>
              <w:pStyle w:val="Heading1"/>
              <w:spacing w:before="120" w:after="120"/>
              <w:rPr>
                <w:sz w:val="16"/>
                <w:szCs w:val="16"/>
                <w:lang w:val="en-US"/>
              </w:rPr>
            </w:pPr>
            <w:bookmarkStart w:id="56" w:name="_Toc338075912"/>
            <w:r w:rsidRPr="00391A57">
              <w:rPr>
                <w:lang w:val="en-US"/>
              </w:rPr>
              <w:t>User acceptance criteria</w:t>
            </w:r>
            <w:bookmarkEnd w:id="56"/>
          </w:p>
        </w:tc>
      </w:tr>
      <w:tr w:rsidR="00E75777" w:rsidRPr="00391A57" w:rsidTr="00287B54">
        <w:tc>
          <w:tcPr>
            <w:tcW w:w="10296" w:type="dxa"/>
            <w:shd w:val="clear" w:color="auto" w:fill="939F98"/>
          </w:tcPr>
          <w:p w:rsidR="00E75777" w:rsidRPr="00287B54" w:rsidRDefault="00E75777" w:rsidP="00E2077D">
            <w:pPr>
              <w:pStyle w:val="Heading2"/>
              <w:spacing w:before="120" w:after="120"/>
              <w:rPr>
                <w:lang w:val="en-US"/>
              </w:rPr>
            </w:pPr>
            <w:r w:rsidRPr="00391A57">
              <w:rPr>
                <w:color w:val="FFFFFF"/>
                <w:lang w:val="en-US"/>
              </w:rPr>
              <w:tab/>
            </w:r>
            <w:bookmarkStart w:id="57" w:name="_Toc338075913"/>
            <w:r w:rsidRPr="00287B54">
              <w:rPr>
                <w:lang w:val="en-US"/>
              </w:rPr>
              <w:t>Functional tests</w:t>
            </w:r>
            <w:bookmarkEnd w:id="57"/>
          </w:p>
        </w:tc>
      </w:tr>
      <w:tr w:rsidR="00E75777" w:rsidRPr="00391A57" w:rsidTr="008D62F1">
        <w:tc>
          <w:tcPr>
            <w:tcW w:w="10296" w:type="dxa"/>
          </w:tcPr>
          <w:p w:rsidR="0096363D" w:rsidRPr="007F45BB" w:rsidRDefault="004C7C69" w:rsidP="00E2077D">
            <w:pPr>
              <w:pStyle w:val="Heading3"/>
              <w:rPr>
                <w:color w:val="000000" w:themeColor="text1"/>
                <w:lang w:val="en-US"/>
              </w:rPr>
            </w:pPr>
            <w:bookmarkStart w:id="58" w:name="_Toc338075914"/>
            <w:r>
              <w:rPr>
                <w:color w:val="000000" w:themeColor="text1"/>
                <w:lang w:val="en-US"/>
              </w:rPr>
              <w:t>UMCHANGE-375 – SC-1: Territory Release Date</w:t>
            </w:r>
            <w:bookmarkEnd w:id="58"/>
            <w:r>
              <w:rPr>
                <w:color w:val="000000" w:themeColor="text1"/>
                <w:lang w:val="en-US"/>
              </w:rPr>
              <w:t xml:space="preserve"> </w:t>
            </w:r>
          </w:p>
          <w:p w:rsidR="00F57A4A" w:rsidRPr="004C7C69" w:rsidRDefault="004C7C69" w:rsidP="0096363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4C7C69">
              <w:rPr>
                <w:rFonts w:cstheme="minorHAnsi"/>
                <w:b/>
                <w:i/>
                <w:color w:val="000000" w:themeColor="text1"/>
                <w:lang w:val="en-US"/>
              </w:rPr>
              <w:t xml:space="preserve">Aim of the </w:t>
            </w: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scenario</w:t>
            </w:r>
          </w:p>
          <w:p w:rsidR="00F57A4A" w:rsidRPr="007F45BB" w:rsidRDefault="00AD7555" w:rsidP="00F57A4A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The aim of the scenario is to test that the Territory Release Date is well exported in the XML file</w:t>
            </w:r>
            <w:r w:rsidR="00331E7B">
              <w:rPr>
                <w:rFonts w:cstheme="minorHAnsi"/>
                <w:color w:val="000000" w:themeColor="text1"/>
                <w:lang w:val="en-US"/>
              </w:rPr>
              <w:t xml:space="preserve"> at Product and Track levels</w:t>
            </w:r>
          </w:p>
          <w:p w:rsidR="0050714C" w:rsidRPr="007F45BB" w:rsidRDefault="0050714C" w:rsidP="00F57A4A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50714C" w:rsidRPr="007F45BB" w:rsidRDefault="0050714C" w:rsidP="00F57A4A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50714C" w:rsidRPr="000A0749" w:rsidRDefault="00AD755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0A0749" w:rsidRPr="00AD7555" w:rsidRDefault="000A0749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 w:rsidR="00EB61D9"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  <w:r w:rsidR="00EB61D9"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0A0749" w:rsidRPr="00EB61D9" w:rsidRDefault="000A0749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UPC1: full track product of </w:t>
            </w:r>
            <w:r w:rsidR="002768FA">
              <w:rPr>
                <w:rFonts w:cstheme="minorHAnsi"/>
                <w:color w:val="000000" w:themeColor="text1"/>
                <w:lang w:val="en-US"/>
              </w:rPr>
              <w:t xml:space="preserve">type </w:t>
            </w:r>
            <w:proofErr w:type="spellStart"/>
            <w:r w:rsidR="00EB61D9"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</w:p>
          <w:p w:rsidR="00EB61D9" w:rsidRPr="000A0749" w:rsidRDefault="00EB61D9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UPC1 has 2 territories: GB and FR</w:t>
            </w:r>
          </w:p>
          <w:p w:rsidR="000A0749" w:rsidRPr="00EB61D9" w:rsidRDefault="00EB61D9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 has 10/09/2012</w:t>
            </w:r>
            <w:r w:rsidR="000A0749">
              <w:rPr>
                <w:rFonts w:cstheme="minorHAnsi"/>
                <w:color w:val="000000" w:themeColor="text1"/>
                <w:lang w:val="en-US"/>
              </w:rPr>
              <w:t xml:space="preserve"> as release date</w:t>
            </w:r>
          </w:p>
          <w:p w:rsidR="00EB61D9" w:rsidRPr="007F45BB" w:rsidRDefault="00EB61D9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FR has 15/08/2012 as release date</w:t>
            </w:r>
          </w:p>
          <w:p w:rsidR="003468E1" w:rsidRPr="007F45BB" w:rsidRDefault="003468E1" w:rsidP="00F57A4A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50714C" w:rsidRPr="007F45BB" w:rsidRDefault="0050714C" w:rsidP="00F57A4A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Step 1</w:t>
            </w:r>
          </w:p>
          <w:p w:rsidR="000A0749" w:rsidRPr="000A0749" w:rsidRDefault="000A0749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130AE3" w:rsidRPr="00EB61D9" w:rsidRDefault="000A0749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Place a Custom Order on UPC1 for BP1 and wait for it to be delivered</w:t>
            </w:r>
          </w:p>
          <w:p w:rsidR="00EB61D9" w:rsidRPr="000A0749" w:rsidRDefault="00EB61D9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FF2D4D" w:rsidRPr="000A0749" w:rsidRDefault="00FF2D4D" w:rsidP="00FF2D4D">
            <w:pPr>
              <w:rPr>
                <w:rFonts w:cstheme="minorHAnsi"/>
                <w:i/>
                <w:color w:val="000000" w:themeColor="text1"/>
                <w:lang w:val="en-US"/>
              </w:rPr>
            </w:pPr>
          </w:p>
          <w:p w:rsidR="00FF2D4D" w:rsidRPr="007F45BB" w:rsidRDefault="00FF2D4D" w:rsidP="00FF2D4D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537789" w:rsidRDefault="00537789" w:rsidP="00537789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XML file: </w:t>
            </w:r>
          </w:p>
          <w:p w:rsidR="00537789" w:rsidRPr="00E06A61" w:rsidRDefault="00537789" w:rsidP="00537789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ResourceList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section,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SoundRecordingDetailsbyTerritory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, </w:t>
            </w:r>
            <w:proofErr w:type="spellStart"/>
            <w:r w:rsidRPr="00AC5D09">
              <w:rPr>
                <w:lang w:val="en-US"/>
              </w:rPr>
              <w:t>RightsController</w:t>
            </w:r>
            <w:proofErr w:type="spellEnd"/>
            <w:r>
              <w:rPr>
                <w:lang w:val="en-US"/>
              </w:rPr>
              <w:t>, the following tags should appear:</w:t>
            </w:r>
          </w:p>
          <w:p w:rsidR="00537789" w:rsidRDefault="00537789" w:rsidP="00537789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For GB: &lt;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StartDate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>&gt;2012-09-10Z&lt;/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StartDate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>&gt;</w:t>
            </w:r>
          </w:p>
          <w:p w:rsidR="00537789" w:rsidRPr="00E06A61" w:rsidRDefault="00537789" w:rsidP="00537789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For FR: &lt;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StartDate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>&gt;2012-08-15Z&lt;/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StartDate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>&gt;</w:t>
            </w:r>
          </w:p>
          <w:p w:rsidR="00537789" w:rsidRDefault="00537789" w:rsidP="00537789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ReleaseList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section,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ReleaseDetailsByTerritory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>, the following tags should appear:</w:t>
            </w:r>
          </w:p>
          <w:p w:rsidR="00537789" w:rsidRDefault="00537789" w:rsidP="00537789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For GB: &lt;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ReleaseDate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>&gt;2012-09-10Z&lt;/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ReleaseDate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>&gt;</w:t>
            </w:r>
          </w:p>
          <w:p w:rsidR="00537789" w:rsidRPr="00E06A61" w:rsidRDefault="00537789" w:rsidP="00537789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For FR: &lt;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ReleaseDate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>&gt;2012-08-15Z&lt;/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ReleaseDate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>&gt;</w:t>
            </w:r>
          </w:p>
          <w:p w:rsidR="00E75777" w:rsidRDefault="00DC45C0" w:rsidP="00B525D1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pict w14:anchorId="1C4316DB">
                <v:rect id="_x0000_i1036" style="width:7in;height:1pt" o:hralign="center" o:hrstd="t" o:hrnoshade="t" o:hr="t" fillcolor="#00aeef" stroked="f"/>
              </w:pict>
            </w:r>
          </w:p>
          <w:p w:rsidR="009D5C14" w:rsidRPr="007F45BB" w:rsidRDefault="00AC76E1" w:rsidP="009D5C14">
            <w:pPr>
              <w:pStyle w:val="Heading3"/>
              <w:rPr>
                <w:color w:val="000000" w:themeColor="text1"/>
                <w:lang w:val="en-US"/>
              </w:rPr>
            </w:pPr>
            <w:bookmarkStart w:id="59" w:name="_Toc338075915"/>
            <w:r>
              <w:rPr>
                <w:color w:val="000000" w:themeColor="text1"/>
                <w:lang w:val="en-US"/>
              </w:rPr>
              <w:t xml:space="preserve">UMCHANGE-375 – SC-2: </w:t>
            </w:r>
            <w:proofErr w:type="spellStart"/>
            <w:r>
              <w:rPr>
                <w:color w:val="000000" w:themeColor="text1"/>
                <w:lang w:val="en-US"/>
              </w:rPr>
              <w:t>DealList</w:t>
            </w:r>
            <w:proofErr w:type="spellEnd"/>
            <w:r>
              <w:rPr>
                <w:color w:val="000000" w:themeColor="text1"/>
                <w:lang w:val="en-US"/>
              </w:rPr>
              <w:t xml:space="preserve"> Section O</w:t>
            </w:r>
            <w:r w:rsidR="009D5C14">
              <w:rPr>
                <w:color w:val="000000" w:themeColor="text1"/>
                <w:lang w:val="en-US"/>
              </w:rPr>
              <w:t xml:space="preserve">ptimization </w:t>
            </w:r>
            <w:r w:rsidR="00866322">
              <w:rPr>
                <w:color w:val="000000" w:themeColor="text1"/>
                <w:lang w:val="en-US"/>
              </w:rPr>
              <w:t>–</w:t>
            </w:r>
            <w:r>
              <w:rPr>
                <w:color w:val="000000" w:themeColor="text1"/>
                <w:lang w:val="en-US"/>
              </w:rPr>
              <w:t xml:space="preserve"> Single Track P</w:t>
            </w:r>
            <w:r w:rsidR="00866322">
              <w:rPr>
                <w:color w:val="000000" w:themeColor="text1"/>
                <w:lang w:val="en-US"/>
              </w:rPr>
              <w:t>roduct</w:t>
            </w:r>
            <w:bookmarkEnd w:id="59"/>
          </w:p>
          <w:p w:rsidR="009D5C14" w:rsidRPr="004C7C69" w:rsidRDefault="009D5C14" w:rsidP="009D5C14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4C7C69">
              <w:rPr>
                <w:rFonts w:cstheme="minorHAnsi"/>
                <w:b/>
                <w:i/>
                <w:color w:val="000000" w:themeColor="text1"/>
                <w:lang w:val="en-US"/>
              </w:rPr>
              <w:t xml:space="preserve">Aim of the </w:t>
            </w: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scenario</w:t>
            </w:r>
          </w:p>
          <w:p w:rsidR="009D5C14" w:rsidRPr="007F45BB" w:rsidRDefault="009D5C14" w:rsidP="009D5C14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The aim of the scenario is to test that the </w:t>
            </w:r>
            <w:r w:rsidR="002768FA">
              <w:rPr>
                <w:rFonts w:cstheme="minorHAnsi"/>
                <w:color w:val="000000" w:themeColor="text1"/>
                <w:lang w:val="en-US"/>
              </w:rPr>
              <w:t>territories with the same deals are grouped within one deal</w:t>
            </w:r>
          </w:p>
          <w:p w:rsidR="009D5C14" w:rsidRPr="007F45BB" w:rsidRDefault="009D5C14" w:rsidP="009D5C14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9D5C14" w:rsidRPr="007F45BB" w:rsidRDefault="009D5C14" w:rsidP="009D5C14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9D5C14" w:rsidRPr="000A0749" w:rsidRDefault="009D5C14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9D5C14" w:rsidRPr="00B75F9C" w:rsidRDefault="009D5C14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B75F9C" w:rsidRPr="00B75F9C" w:rsidRDefault="00B75F9C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Terms of Use are as following:</w:t>
            </w:r>
          </w:p>
          <w:p w:rsidR="00B75F9C" w:rsidRPr="00B75F9C" w:rsidRDefault="00B75F9C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i/>
                <w:color w:val="000000" w:themeColor="text1"/>
                <w:lang w:val="fr-FR"/>
              </w:rPr>
            </w:pPr>
            <w:r w:rsidRPr="00B75F9C">
              <w:rPr>
                <w:rFonts w:cstheme="minorHAnsi"/>
                <w:color w:val="000000" w:themeColor="text1"/>
                <w:lang w:val="fr-FR"/>
              </w:rPr>
              <w:t xml:space="preserve">Permanent </w:t>
            </w:r>
            <w:proofErr w:type="spellStart"/>
            <w:r>
              <w:rPr>
                <w:rFonts w:cstheme="minorHAnsi"/>
                <w:color w:val="000000" w:themeColor="text1"/>
                <w:lang w:val="fr-FR"/>
              </w:rPr>
              <w:t>Download</w:t>
            </w:r>
            <w:proofErr w:type="spellEnd"/>
            <w:r>
              <w:rPr>
                <w:rFonts w:cstheme="minorHAnsi"/>
                <w:color w:val="000000" w:themeColor="text1"/>
                <w:lang w:val="fr-FR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lang w:val="fr-FR"/>
              </w:rPr>
              <w:t>Subscription</w:t>
            </w:r>
            <w:proofErr w:type="spellEnd"/>
            <w:r>
              <w:rPr>
                <w:rFonts w:cstheme="minorHAnsi"/>
                <w:color w:val="000000" w:themeColor="text1"/>
                <w:lang w:val="fr-FR"/>
              </w:rPr>
              <w:t xml:space="preserve"> / Online</w:t>
            </w:r>
          </w:p>
          <w:p w:rsidR="00B75F9C" w:rsidRPr="00B75F9C" w:rsidRDefault="00B75F9C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B75F9C">
              <w:rPr>
                <w:rFonts w:cstheme="minorHAnsi"/>
                <w:color w:val="000000" w:themeColor="text1"/>
                <w:lang w:val="en-US"/>
              </w:rPr>
              <w:t>Time Limited Download Ad-funded / Mobile</w:t>
            </w:r>
          </w:p>
          <w:p w:rsidR="009D5C14" w:rsidRPr="00EB61D9" w:rsidRDefault="009D5C14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UPC1: full track product of</w:t>
            </w:r>
            <w:r w:rsidR="002768FA">
              <w:rPr>
                <w:rFonts w:cstheme="minorHAnsi"/>
                <w:color w:val="000000" w:themeColor="text1"/>
                <w:lang w:val="en-US"/>
              </w:rPr>
              <w:t xml:space="preserve"> type</w:t>
            </w:r>
            <w:r>
              <w:rPr>
                <w:rFonts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</w:p>
          <w:p w:rsidR="009D5C14" w:rsidRPr="00B75F9C" w:rsidRDefault="009D5C14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lastRenderedPageBreak/>
              <w:t>UPC1 has 2 territories: GB and FR</w:t>
            </w:r>
          </w:p>
          <w:p w:rsidR="00B75F9C" w:rsidRPr="000A0749" w:rsidRDefault="00B75F9C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No campaign exists for UPC1</w:t>
            </w:r>
          </w:p>
          <w:p w:rsidR="009D5C14" w:rsidRPr="007F45BB" w:rsidRDefault="009D5C14" w:rsidP="009D5C14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9D5C14" w:rsidRPr="007F45BB" w:rsidRDefault="009D5C14" w:rsidP="009D5C14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Step 1</w:t>
            </w:r>
          </w:p>
          <w:p w:rsidR="009D5C14" w:rsidRPr="000A0749" w:rsidRDefault="009D5C14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9D5C14" w:rsidRPr="00EB61D9" w:rsidRDefault="009D5C14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Place a Custom Order on UPC1 for BP1 and wait for it to be delivered</w:t>
            </w:r>
          </w:p>
          <w:p w:rsidR="009D5C14" w:rsidRPr="000A0749" w:rsidRDefault="009D5C14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9D5C14" w:rsidRPr="000A0749" w:rsidRDefault="009D5C14" w:rsidP="009D5C14">
            <w:pPr>
              <w:rPr>
                <w:rFonts w:cstheme="minorHAnsi"/>
                <w:i/>
                <w:color w:val="000000" w:themeColor="text1"/>
                <w:lang w:val="en-US"/>
              </w:rPr>
            </w:pPr>
          </w:p>
          <w:p w:rsidR="009D5C14" w:rsidRPr="007F45BB" w:rsidRDefault="009D5C14" w:rsidP="009D5C14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9D5C14" w:rsidRDefault="00B75F9C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XML file,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</w:t>
            </w:r>
            <w:r w:rsidR="009D5C14">
              <w:rPr>
                <w:rFonts w:cstheme="minorHAnsi"/>
                <w:color w:val="000000" w:themeColor="text1"/>
                <w:lang w:val="en-US"/>
              </w:rPr>
              <w:t>List</w:t>
            </w:r>
            <w:proofErr w:type="spellEnd"/>
            <w:r w:rsidR="009D5C14">
              <w:rPr>
                <w:rFonts w:cstheme="minorHAnsi"/>
                <w:color w:val="000000" w:themeColor="text1"/>
                <w:lang w:val="en-US"/>
              </w:rPr>
              <w:t xml:space="preserve"> section</w:t>
            </w:r>
            <w:r>
              <w:rPr>
                <w:rFonts w:cstheme="minorHAnsi"/>
                <w:color w:val="000000" w:themeColor="text1"/>
                <w:lang w:val="en-US"/>
              </w:rPr>
              <w:t xml:space="preserve">, 2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should exist: 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Product release and 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track release</w:t>
            </w:r>
          </w:p>
          <w:p w:rsidR="00866322" w:rsidRDefault="00B75F9C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</w:t>
            </w:r>
            <w:r w:rsidR="00866322">
              <w:rPr>
                <w:rFonts w:cstheme="minorHAnsi"/>
                <w:color w:val="000000" w:themeColor="text1"/>
                <w:lang w:val="en-US"/>
              </w:rPr>
              <w:t>seDeal</w:t>
            </w:r>
            <w:proofErr w:type="spellEnd"/>
            <w:r w:rsidR="00866322">
              <w:rPr>
                <w:rFonts w:cstheme="minorHAnsi"/>
                <w:color w:val="000000" w:themeColor="text1"/>
                <w:lang w:val="en-US"/>
              </w:rPr>
              <w:t xml:space="preserve"> for the Product release</w:t>
            </w:r>
          </w:p>
          <w:p w:rsidR="00866322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 should appear having the product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value</w:t>
            </w:r>
          </w:p>
          <w:p w:rsidR="00B75F9C" w:rsidRDefault="00B75F9C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2 Deals should appear:</w:t>
            </w:r>
          </w:p>
          <w:p w:rsidR="00B75F9C" w:rsidRDefault="00B75F9C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SubscriptionModel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PermanentDownload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FixedLine</w:t>
            </w:r>
            <w:proofErr w:type="spellEnd"/>
          </w:p>
          <w:p w:rsidR="00B75F9C" w:rsidRDefault="00B75F9C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B75F9C">
              <w:rPr>
                <w:rFonts w:cstheme="minorHAnsi"/>
                <w:color w:val="000000" w:themeColor="text1"/>
                <w:lang w:val="en-US"/>
              </w:rPr>
              <w:t>AdvertisementSupportedModel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ConditionalDownload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Mobile</w:t>
            </w:r>
          </w:p>
          <w:p w:rsidR="00866322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each Deal, 2 territory codes should appear:</w:t>
            </w:r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</w:t>
            </w:r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FR</w:t>
            </w:r>
          </w:p>
          <w:p w:rsidR="00866322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Track release</w:t>
            </w:r>
          </w:p>
          <w:p w:rsidR="00866322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 should appear having the track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value</w:t>
            </w:r>
          </w:p>
          <w:p w:rsidR="00866322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2 Deals should appear:</w:t>
            </w:r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SubscriptionModel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PermanentDownload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FixedLine</w:t>
            </w:r>
            <w:proofErr w:type="spellEnd"/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B75F9C">
              <w:rPr>
                <w:rFonts w:cstheme="minorHAnsi"/>
                <w:color w:val="000000" w:themeColor="text1"/>
                <w:lang w:val="en-US"/>
              </w:rPr>
              <w:t>AdvertisementSupportedModel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ConditionalDownload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Mobile</w:t>
            </w:r>
          </w:p>
          <w:p w:rsidR="00866322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each Deal, 2 territory codes should appear:</w:t>
            </w:r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</w:t>
            </w:r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FR</w:t>
            </w:r>
          </w:p>
          <w:p w:rsidR="009D5C14" w:rsidRDefault="00DC45C0" w:rsidP="009D5C14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pict>
                <v:rect id="_x0000_i1037" style="width:7in;height:1pt" o:hralign="center" o:hrstd="t" o:hrnoshade="t" o:hr="t" fillcolor="#00aeef" stroked="f"/>
              </w:pict>
            </w:r>
          </w:p>
          <w:p w:rsidR="00866322" w:rsidRPr="007F45BB" w:rsidRDefault="00EC0692" w:rsidP="00866322">
            <w:pPr>
              <w:pStyle w:val="Heading3"/>
              <w:rPr>
                <w:color w:val="000000" w:themeColor="text1"/>
                <w:lang w:val="en-US"/>
              </w:rPr>
            </w:pPr>
            <w:bookmarkStart w:id="60" w:name="_Toc338075916"/>
            <w:r>
              <w:rPr>
                <w:color w:val="000000" w:themeColor="text1"/>
                <w:lang w:val="en-US"/>
              </w:rPr>
              <w:t>UMCHANGE-375 – SC-3</w:t>
            </w:r>
            <w:r w:rsidR="00AC76E1">
              <w:rPr>
                <w:color w:val="000000" w:themeColor="text1"/>
                <w:lang w:val="en-US"/>
              </w:rPr>
              <w:t xml:space="preserve">: </w:t>
            </w:r>
            <w:proofErr w:type="spellStart"/>
            <w:r w:rsidR="00AC76E1">
              <w:rPr>
                <w:color w:val="000000" w:themeColor="text1"/>
                <w:lang w:val="en-US"/>
              </w:rPr>
              <w:t>DealList</w:t>
            </w:r>
            <w:proofErr w:type="spellEnd"/>
            <w:r w:rsidR="00AC76E1">
              <w:rPr>
                <w:color w:val="000000" w:themeColor="text1"/>
                <w:lang w:val="en-US"/>
              </w:rPr>
              <w:t xml:space="preserve"> Section O</w:t>
            </w:r>
            <w:r w:rsidR="00866322">
              <w:rPr>
                <w:color w:val="000000" w:themeColor="text1"/>
                <w:lang w:val="en-US"/>
              </w:rPr>
              <w:t xml:space="preserve">ptimization – Multiple </w:t>
            </w:r>
            <w:r w:rsidR="00AC76E1">
              <w:rPr>
                <w:color w:val="000000" w:themeColor="text1"/>
                <w:lang w:val="en-US"/>
              </w:rPr>
              <w:t>Tracks P</w:t>
            </w:r>
            <w:r w:rsidR="00866322">
              <w:rPr>
                <w:color w:val="000000" w:themeColor="text1"/>
                <w:lang w:val="en-US"/>
              </w:rPr>
              <w:t>roduct</w:t>
            </w:r>
            <w:r w:rsidR="00617D6D">
              <w:rPr>
                <w:color w:val="000000" w:themeColor="text1"/>
                <w:lang w:val="en-US"/>
              </w:rPr>
              <w:t xml:space="preserve"> (Same ToU, Price and Dates for all the Tracks)</w:t>
            </w:r>
            <w:bookmarkEnd w:id="60"/>
          </w:p>
          <w:p w:rsidR="00866322" w:rsidRPr="004C7C69" w:rsidRDefault="00866322" w:rsidP="00866322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4C7C69">
              <w:rPr>
                <w:rFonts w:cstheme="minorHAnsi"/>
                <w:b/>
                <w:i/>
                <w:color w:val="000000" w:themeColor="text1"/>
                <w:lang w:val="en-US"/>
              </w:rPr>
              <w:t xml:space="preserve">Aim of the </w:t>
            </w: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scenario</w:t>
            </w:r>
          </w:p>
          <w:p w:rsidR="00866322" w:rsidRPr="007F45BB" w:rsidRDefault="00866322" w:rsidP="00866322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The aim of the scenario is to test that the territories with the same deals are grouped within one deal</w:t>
            </w:r>
          </w:p>
          <w:p w:rsidR="00866322" w:rsidRPr="007F45BB" w:rsidRDefault="00866322" w:rsidP="00866322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866322" w:rsidRPr="007F45BB" w:rsidRDefault="00866322" w:rsidP="00866322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866322" w:rsidRPr="000A0749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866322" w:rsidRPr="00B75F9C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eAlbum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866322" w:rsidRPr="00B75F9C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Terms of Use are as following:</w:t>
            </w:r>
          </w:p>
          <w:p w:rsidR="00866322" w:rsidRPr="00B75F9C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i/>
                <w:color w:val="000000" w:themeColor="text1"/>
                <w:lang w:val="fr-FR"/>
              </w:rPr>
            </w:pPr>
            <w:r w:rsidRPr="00B75F9C">
              <w:rPr>
                <w:rFonts w:cstheme="minorHAnsi"/>
                <w:color w:val="000000" w:themeColor="text1"/>
                <w:lang w:val="fr-FR"/>
              </w:rPr>
              <w:t xml:space="preserve">Permanent </w:t>
            </w:r>
            <w:proofErr w:type="spellStart"/>
            <w:r>
              <w:rPr>
                <w:rFonts w:cstheme="minorHAnsi"/>
                <w:color w:val="000000" w:themeColor="text1"/>
                <w:lang w:val="fr-FR"/>
              </w:rPr>
              <w:t>Download</w:t>
            </w:r>
            <w:proofErr w:type="spellEnd"/>
            <w:r>
              <w:rPr>
                <w:rFonts w:cstheme="minorHAnsi"/>
                <w:color w:val="000000" w:themeColor="text1"/>
                <w:lang w:val="fr-FR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lang w:val="fr-FR"/>
              </w:rPr>
              <w:t>Subscription</w:t>
            </w:r>
            <w:proofErr w:type="spellEnd"/>
            <w:r>
              <w:rPr>
                <w:rFonts w:cstheme="minorHAnsi"/>
                <w:color w:val="000000" w:themeColor="text1"/>
                <w:lang w:val="fr-FR"/>
              </w:rPr>
              <w:t xml:space="preserve"> / Online</w:t>
            </w:r>
          </w:p>
          <w:p w:rsidR="00866322" w:rsidRPr="00B75F9C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B75F9C">
              <w:rPr>
                <w:rFonts w:cstheme="minorHAnsi"/>
                <w:color w:val="000000" w:themeColor="text1"/>
                <w:lang w:val="en-US"/>
              </w:rPr>
              <w:t>Time Limited Download Ad-funded / Mobile</w:t>
            </w:r>
          </w:p>
          <w:p w:rsidR="00866322" w:rsidRPr="00866322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UPC1: full track product of type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eAlbum</w:t>
            </w:r>
            <w:proofErr w:type="spellEnd"/>
          </w:p>
          <w:p w:rsidR="00866322" w:rsidRPr="00EB61D9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UPC1 has 2 tracks</w:t>
            </w:r>
          </w:p>
          <w:p w:rsidR="00866322" w:rsidRPr="00B75F9C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UPC1 has 2 territories: GB and FR</w:t>
            </w:r>
          </w:p>
          <w:p w:rsidR="00866322" w:rsidRPr="000A0749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No campaign exists for UPC1</w:t>
            </w:r>
          </w:p>
          <w:p w:rsidR="00866322" w:rsidRDefault="00866322" w:rsidP="00866322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0808A5" w:rsidRPr="007F45BB" w:rsidRDefault="000808A5" w:rsidP="00866322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866322" w:rsidRPr="007F45BB" w:rsidRDefault="00866322" w:rsidP="00866322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lastRenderedPageBreak/>
              <w:t>Step 1</w:t>
            </w:r>
          </w:p>
          <w:p w:rsidR="00866322" w:rsidRPr="000A0749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866322" w:rsidRPr="00EB61D9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Place a Custom Order on UPC1 for BP1 and wait for it to be delivered</w:t>
            </w:r>
          </w:p>
          <w:p w:rsidR="00866322" w:rsidRPr="000A0749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866322" w:rsidRPr="000A0749" w:rsidRDefault="00866322" w:rsidP="00866322">
            <w:pPr>
              <w:rPr>
                <w:rFonts w:cstheme="minorHAnsi"/>
                <w:i/>
                <w:color w:val="000000" w:themeColor="text1"/>
                <w:lang w:val="en-US"/>
              </w:rPr>
            </w:pPr>
          </w:p>
          <w:p w:rsidR="00866322" w:rsidRPr="007F45BB" w:rsidRDefault="00866322" w:rsidP="00866322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866322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XML file,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DealList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section, 2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should exist: 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Product release and 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track releases</w:t>
            </w:r>
          </w:p>
          <w:p w:rsidR="00866322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Product release</w:t>
            </w:r>
          </w:p>
          <w:p w:rsidR="00866322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 should appear having the product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value</w:t>
            </w:r>
          </w:p>
          <w:p w:rsidR="00866322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2 Deals should appear:</w:t>
            </w:r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SubscriptionModel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PermanentDownload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FixedLine</w:t>
            </w:r>
            <w:proofErr w:type="spellEnd"/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B75F9C">
              <w:rPr>
                <w:rFonts w:cstheme="minorHAnsi"/>
                <w:color w:val="000000" w:themeColor="text1"/>
                <w:lang w:val="en-US"/>
              </w:rPr>
              <w:t>AdvertisementSupportedModel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ConditionalDownload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Mobile</w:t>
            </w:r>
          </w:p>
          <w:p w:rsidR="00866322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each Deal, 2 territory codes should appear:</w:t>
            </w:r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</w:t>
            </w:r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FR</w:t>
            </w:r>
          </w:p>
          <w:p w:rsidR="00866322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Track releases</w:t>
            </w:r>
          </w:p>
          <w:p w:rsidR="00866322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2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tags should appear having the 2 tracks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ReleaseReferences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values</w:t>
            </w:r>
          </w:p>
          <w:p w:rsidR="00866322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2 Deals should appear:</w:t>
            </w:r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SubscriptionModel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PermanentDownload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FixedLine</w:t>
            </w:r>
            <w:proofErr w:type="spellEnd"/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B75F9C">
              <w:rPr>
                <w:rFonts w:cstheme="minorHAnsi"/>
                <w:color w:val="000000" w:themeColor="text1"/>
                <w:lang w:val="en-US"/>
              </w:rPr>
              <w:t>AdvertisementSupportedModel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ConditionalDownload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Mobile</w:t>
            </w:r>
          </w:p>
          <w:p w:rsidR="00866322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each Deal, 2 territory codes should appear:</w:t>
            </w:r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</w:t>
            </w:r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FR</w:t>
            </w:r>
          </w:p>
          <w:p w:rsidR="00866322" w:rsidRDefault="00DC45C0" w:rsidP="009D5C14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pict>
                <v:rect id="_x0000_i1038" style="width:7in;height:1pt" o:hralign="center" o:hrstd="t" o:hrnoshade="t" o:hr="t" fillcolor="#00aeef" stroked="f"/>
              </w:pict>
            </w:r>
          </w:p>
          <w:p w:rsidR="00617D6D" w:rsidRPr="007F45BB" w:rsidRDefault="00617D6D" w:rsidP="00617D6D">
            <w:pPr>
              <w:pStyle w:val="Heading3"/>
              <w:rPr>
                <w:color w:val="000000" w:themeColor="text1"/>
                <w:lang w:val="en-US"/>
              </w:rPr>
            </w:pPr>
            <w:bookmarkStart w:id="61" w:name="_Toc338075917"/>
            <w:r>
              <w:rPr>
                <w:color w:val="000000" w:themeColor="text1"/>
                <w:lang w:val="en-US"/>
              </w:rPr>
              <w:t xml:space="preserve">UMCHANGE-375 – SC-4: </w:t>
            </w:r>
            <w:proofErr w:type="spellStart"/>
            <w:r>
              <w:rPr>
                <w:color w:val="000000" w:themeColor="text1"/>
                <w:lang w:val="en-US"/>
              </w:rPr>
              <w:t>DealList</w:t>
            </w:r>
            <w:proofErr w:type="spellEnd"/>
            <w:r>
              <w:rPr>
                <w:color w:val="000000" w:themeColor="text1"/>
                <w:lang w:val="en-US"/>
              </w:rPr>
              <w:t xml:space="preserve"> Section Optimization – Multiple Tracks Product (Tracks with Different </w:t>
            </w:r>
            <w:proofErr w:type="spellStart"/>
            <w:r>
              <w:rPr>
                <w:color w:val="000000" w:themeColor="text1"/>
                <w:lang w:val="en-US"/>
              </w:rPr>
              <w:t>ToUs</w:t>
            </w:r>
            <w:proofErr w:type="spellEnd"/>
            <w:r>
              <w:rPr>
                <w:color w:val="000000" w:themeColor="text1"/>
                <w:lang w:val="en-US"/>
              </w:rPr>
              <w:t>)</w:t>
            </w:r>
            <w:bookmarkEnd w:id="61"/>
          </w:p>
          <w:p w:rsidR="00617D6D" w:rsidRPr="004C7C69" w:rsidRDefault="00617D6D" w:rsidP="00617D6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4C7C69">
              <w:rPr>
                <w:rFonts w:cstheme="minorHAnsi"/>
                <w:b/>
                <w:i/>
                <w:color w:val="000000" w:themeColor="text1"/>
                <w:lang w:val="en-US"/>
              </w:rPr>
              <w:t xml:space="preserve">Aim of the </w:t>
            </w: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scenario</w:t>
            </w:r>
          </w:p>
          <w:p w:rsidR="00617D6D" w:rsidRPr="007F45BB" w:rsidRDefault="00617D6D" w:rsidP="00617D6D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The aim of the scenario is to test that the territories with the same deals are grouped within one deal</w:t>
            </w:r>
          </w:p>
          <w:p w:rsidR="00617D6D" w:rsidRPr="007F45BB" w:rsidRDefault="00617D6D" w:rsidP="00617D6D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617D6D" w:rsidRPr="007F45BB" w:rsidRDefault="00617D6D" w:rsidP="00617D6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617D6D" w:rsidRPr="000A0749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617D6D" w:rsidRPr="00B75F9C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eAlbum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617D6D" w:rsidRPr="00B75F9C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Terms of Use are as following:</w:t>
            </w:r>
          </w:p>
          <w:p w:rsidR="00617D6D" w:rsidRPr="00B75F9C" w:rsidRDefault="00617D6D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i/>
                <w:color w:val="000000" w:themeColor="text1"/>
                <w:lang w:val="fr-FR"/>
              </w:rPr>
            </w:pPr>
            <w:r w:rsidRPr="00B75F9C">
              <w:rPr>
                <w:rFonts w:cstheme="minorHAnsi"/>
                <w:color w:val="000000" w:themeColor="text1"/>
                <w:lang w:val="fr-FR"/>
              </w:rPr>
              <w:t xml:space="preserve">Permanent </w:t>
            </w:r>
            <w:proofErr w:type="spellStart"/>
            <w:r>
              <w:rPr>
                <w:rFonts w:cstheme="minorHAnsi"/>
                <w:color w:val="000000" w:themeColor="text1"/>
                <w:lang w:val="fr-FR"/>
              </w:rPr>
              <w:t>Download</w:t>
            </w:r>
            <w:proofErr w:type="spellEnd"/>
            <w:r>
              <w:rPr>
                <w:rFonts w:cstheme="minorHAnsi"/>
                <w:color w:val="000000" w:themeColor="text1"/>
                <w:lang w:val="fr-FR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lang w:val="fr-FR"/>
              </w:rPr>
              <w:t>Subscription</w:t>
            </w:r>
            <w:proofErr w:type="spellEnd"/>
            <w:r>
              <w:rPr>
                <w:rFonts w:cstheme="minorHAnsi"/>
                <w:color w:val="000000" w:themeColor="text1"/>
                <w:lang w:val="fr-FR"/>
              </w:rPr>
              <w:t xml:space="preserve"> / Online</w:t>
            </w:r>
          </w:p>
          <w:p w:rsidR="00617D6D" w:rsidRPr="00B75F9C" w:rsidRDefault="00617D6D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B75F9C">
              <w:rPr>
                <w:rFonts w:cstheme="minorHAnsi"/>
                <w:color w:val="000000" w:themeColor="text1"/>
                <w:lang w:val="en-US"/>
              </w:rPr>
              <w:t>Time Limited Download Ad-funded / Mobile</w:t>
            </w:r>
          </w:p>
          <w:p w:rsidR="00617D6D" w:rsidRPr="00866322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UPC1: full track product of type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eAlbum</w:t>
            </w:r>
            <w:proofErr w:type="spellEnd"/>
          </w:p>
          <w:p w:rsidR="00617D6D" w:rsidRPr="00617D6D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UPC1 has 3 tracks (T1, T2 and T3)</w:t>
            </w:r>
          </w:p>
          <w:p w:rsidR="00617D6D" w:rsidRPr="00617D6D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T1 and T2 have “</w:t>
            </w:r>
            <w:r w:rsidRPr="00617D6D">
              <w:rPr>
                <w:rFonts w:cstheme="minorHAnsi"/>
                <w:color w:val="000000" w:themeColor="text1"/>
                <w:lang w:val="en-US"/>
              </w:rPr>
              <w:t>Permanent Download Subscription / Online</w:t>
            </w:r>
            <w:r>
              <w:rPr>
                <w:rFonts w:cstheme="minorHAnsi"/>
                <w:color w:val="000000" w:themeColor="text1"/>
                <w:lang w:val="en-US"/>
              </w:rPr>
              <w:t>” as ToU</w:t>
            </w:r>
          </w:p>
          <w:p w:rsidR="00617D6D" w:rsidRPr="00B75F9C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T3 has “</w:t>
            </w:r>
            <w:r w:rsidRPr="00B75F9C">
              <w:rPr>
                <w:rFonts w:cstheme="minorHAnsi"/>
                <w:color w:val="000000" w:themeColor="text1"/>
                <w:lang w:val="en-US"/>
              </w:rPr>
              <w:t>Time Limited Download Ad-funded / Mobile</w:t>
            </w:r>
            <w:r>
              <w:rPr>
                <w:rFonts w:cstheme="minorHAnsi"/>
                <w:color w:val="000000" w:themeColor="text1"/>
                <w:lang w:val="en-US"/>
              </w:rPr>
              <w:t>” as ToU</w:t>
            </w:r>
          </w:p>
          <w:p w:rsidR="00617D6D" w:rsidRPr="00B75F9C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UPC1 has 2 territories: GB and FR</w:t>
            </w:r>
          </w:p>
          <w:p w:rsidR="00617D6D" w:rsidRPr="000A0749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No campaign exists for UPC1</w:t>
            </w:r>
          </w:p>
          <w:p w:rsidR="00617D6D" w:rsidRDefault="00617D6D" w:rsidP="00617D6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0808A5" w:rsidRDefault="000808A5" w:rsidP="00617D6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0808A5" w:rsidRDefault="000808A5" w:rsidP="00617D6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0808A5" w:rsidRPr="007F45BB" w:rsidRDefault="000808A5" w:rsidP="00617D6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617D6D" w:rsidRPr="007F45BB" w:rsidRDefault="00617D6D" w:rsidP="00617D6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lastRenderedPageBreak/>
              <w:t>Step 1</w:t>
            </w:r>
          </w:p>
          <w:p w:rsidR="00617D6D" w:rsidRPr="000A0749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617D6D" w:rsidRPr="00EB61D9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Place a Custom Order on UPC1 for BP1 and wait for it to be delivered</w:t>
            </w:r>
          </w:p>
          <w:p w:rsidR="00617D6D" w:rsidRPr="000A0749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617D6D" w:rsidRPr="000A0749" w:rsidRDefault="00617D6D" w:rsidP="00617D6D">
            <w:pPr>
              <w:rPr>
                <w:rFonts w:cstheme="minorHAnsi"/>
                <w:i/>
                <w:color w:val="000000" w:themeColor="text1"/>
                <w:lang w:val="en-US"/>
              </w:rPr>
            </w:pPr>
          </w:p>
          <w:p w:rsidR="00617D6D" w:rsidRPr="007F45BB" w:rsidRDefault="00617D6D" w:rsidP="00617D6D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617D6D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XML file,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DealList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section, 3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should exist: 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Product release and 2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track releases (one for T1 &amp; T2, and one for T3)</w:t>
            </w:r>
          </w:p>
          <w:p w:rsidR="00617D6D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Product release</w:t>
            </w:r>
          </w:p>
          <w:p w:rsidR="00617D6D" w:rsidRDefault="00617D6D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 should appear having the product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value</w:t>
            </w:r>
          </w:p>
          <w:p w:rsidR="00617D6D" w:rsidRDefault="00617D6D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2 Deals should appear:</w:t>
            </w:r>
          </w:p>
          <w:p w:rsidR="00617D6D" w:rsidRDefault="00617D6D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SubscriptionModel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PermanentDownload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FixedLine</w:t>
            </w:r>
            <w:proofErr w:type="spellEnd"/>
          </w:p>
          <w:p w:rsidR="00617D6D" w:rsidRDefault="00617D6D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B75F9C">
              <w:rPr>
                <w:rFonts w:cstheme="minorHAnsi"/>
                <w:color w:val="000000" w:themeColor="text1"/>
                <w:lang w:val="en-US"/>
              </w:rPr>
              <w:t>AdvertisementSupportedModel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ConditionalDownload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Mobile</w:t>
            </w:r>
          </w:p>
          <w:p w:rsidR="00617D6D" w:rsidRDefault="00617D6D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each Deal, 2 territory codes should appear:</w:t>
            </w:r>
          </w:p>
          <w:p w:rsidR="00617D6D" w:rsidRDefault="00617D6D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</w:t>
            </w:r>
          </w:p>
          <w:p w:rsidR="00617D6D" w:rsidRDefault="00617D6D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FR</w:t>
            </w:r>
          </w:p>
          <w:p w:rsidR="00617D6D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T1 &amp; T2:</w:t>
            </w:r>
          </w:p>
          <w:p w:rsidR="00617D6D" w:rsidRDefault="00617D6D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2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tags should appear (for T1 &amp; T2)  having the 2 tracks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ReleaseReferences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values</w:t>
            </w:r>
          </w:p>
          <w:p w:rsidR="00617D6D" w:rsidRDefault="00617D6D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1 Deal should appear:</w:t>
            </w:r>
          </w:p>
          <w:p w:rsidR="00617D6D" w:rsidRDefault="00617D6D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SubscriptionModel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PermanentDownload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FixedLine</w:t>
            </w:r>
            <w:proofErr w:type="spellEnd"/>
          </w:p>
          <w:p w:rsidR="00617D6D" w:rsidRDefault="00617D6D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each Deal, 2 territory codes should appear:</w:t>
            </w:r>
          </w:p>
          <w:p w:rsidR="00617D6D" w:rsidRDefault="00617D6D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</w:t>
            </w:r>
          </w:p>
          <w:p w:rsidR="00617D6D" w:rsidRDefault="00617D6D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FR</w:t>
            </w:r>
          </w:p>
          <w:p w:rsidR="00617D6D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T3:</w:t>
            </w:r>
          </w:p>
          <w:p w:rsidR="00617D6D" w:rsidRDefault="00611411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1</w:t>
            </w:r>
            <w:r w:rsidR="00617D6D">
              <w:rPr>
                <w:rFonts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 w:rsidR="00617D6D">
              <w:rPr>
                <w:rFonts w:cstheme="minorHAnsi"/>
                <w:color w:val="000000" w:themeColor="text1"/>
                <w:lang w:val="en-US"/>
              </w:rPr>
              <w:t>DealReleaseReference</w:t>
            </w:r>
            <w:proofErr w:type="spellEnd"/>
            <w:r w:rsidR="00617D6D">
              <w:rPr>
                <w:rFonts w:cstheme="minorHAnsi"/>
                <w:color w:val="000000" w:themeColor="text1"/>
                <w:lang w:val="en-US"/>
              </w:rPr>
              <w:t xml:space="preserve"> tags should appear (for T3)  having the 1 tracks </w:t>
            </w:r>
            <w:proofErr w:type="spellStart"/>
            <w:r w:rsidR="00617D6D">
              <w:rPr>
                <w:rFonts w:cstheme="minorHAnsi"/>
                <w:color w:val="000000" w:themeColor="text1"/>
                <w:lang w:val="en-US"/>
              </w:rPr>
              <w:t>ReleaseReference</w:t>
            </w:r>
            <w:proofErr w:type="spellEnd"/>
            <w:r w:rsidR="00617D6D">
              <w:rPr>
                <w:rFonts w:cstheme="minorHAnsi"/>
                <w:color w:val="000000" w:themeColor="text1"/>
                <w:lang w:val="en-US"/>
              </w:rPr>
              <w:t xml:space="preserve"> as value</w:t>
            </w:r>
          </w:p>
          <w:p w:rsidR="00617D6D" w:rsidRDefault="00617D6D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1 Deal should appear:</w:t>
            </w:r>
          </w:p>
          <w:p w:rsidR="00617D6D" w:rsidRDefault="00617D6D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B75F9C">
              <w:rPr>
                <w:rFonts w:cstheme="minorHAnsi"/>
                <w:color w:val="000000" w:themeColor="text1"/>
                <w:lang w:val="en-US"/>
              </w:rPr>
              <w:t>AdvertisementSupportedModel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ConditionalDownload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Mobile</w:t>
            </w:r>
          </w:p>
          <w:p w:rsidR="00617D6D" w:rsidRDefault="00617D6D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each Deal, 2 territory codes should appear:</w:t>
            </w:r>
          </w:p>
          <w:p w:rsidR="00617D6D" w:rsidRDefault="00617D6D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</w:t>
            </w:r>
          </w:p>
          <w:p w:rsidR="00617D6D" w:rsidRDefault="00617D6D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FR</w:t>
            </w:r>
          </w:p>
          <w:p w:rsidR="00876585" w:rsidRDefault="00DC45C0" w:rsidP="00617D6D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pict>
                <v:rect id="_x0000_i1039" style="width:7in;height:1pt" o:hralign="center" o:hrstd="t" o:hrnoshade="t" o:hr="t" fillcolor="#00aeef" stroked="f"/>
              </w:pict>
            </w:r>
          </w:p>
          <w:p w:rsidR="00617D6D" w:rsidRDefault="00617D6D" w:rsidP="00617D6D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611411" w:rsidRPr="007F45BB" w:rsidRDefault="00611411" w:rsidP="00611411">
            <w:pPr>
              <w:pStyle w:val="Heading3"/>
              <w:rPr>
                <w:color w:val="000000" w:themeColor="text1"/>
                <w:lang w:val="en-US"/>
              </w:rPr>
            </w:pPr>
            <w:bookmarkStart w:id="62" w:name="_Toc338075918"/>
            <w:r>
              <w:rPr>
                <w:color w:val="000000" w:themeColor="text1"/>
                <w:lang w:val="en-US"/>
              </w:rPr>
              <w:t xml:space="preserve">UMCHANGE-375 – SC-5: </w:t>
            </w:r>
            <w:proofErr w:type="spellStart"/>
            <w:r>
              <w:rPr>
                <w:color w:val="000000" w:themeColor="text1"/>
                <w:lang w:val="en-US"/>
              </w:rPr>
              <w:t>DealList</w:t>
            </w:r>
            <w:proofErr w:type="spellEnd"/>
            <w:r>
              <w:rPr>
                <w:color w:val="000000" w:themeColor="text1"/>
                <w:lang w:val="en-US"/>
              </w:rPr>
              <w:t xml:space="preserve"> Section Optimization – Multiple Tracks Product (with a Bund</w:t>
            </w:r>
            <w:r w:rsidR="00B2074D">
              <w:rPr>
                <w:color w:val="000000" w:themeColor="text1"/>
                <w:lang w:val="en-US"/>
              </w:rPr>
              <w:t>le O</w:t>
            </w:r>
            <w:r>
              <w:rPr>
                <w:color w:val="000000" w:themeColor="text1"/>
                <w:lang w:val="en-US"/>
              </w:rPr>
              <w:t>nly Track)</w:t>
            </w:r>
            <w:bookmarkEnd w:id="62"/>
          </w:p>
          <w:p w:rsidR="00611411" w:rsidRPr="004C7C69" w:rsidRDefault="00611411" w:rsidP="00611411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4C7C69">
              <w:rPr>
                <w:rFonts w:cstheme="minorHAnsi"/>
                <w:b/>
                <w:i/>
                <w:color w:val="000000" w:themeColor="text1"/>
                <w:lang w:val="en-US"/>
              </w:rPr>
              <w:t xml:space="preserve">Aim of the </w:t>
            </w: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scenario</w:t>
            </w:r>
          </w:p>
          <w:p w:rsidR="00611411" w:rsidRPr="007F45BB" w:rsidRDefault="00611411" w:rsidP="00611411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The aim of the scenario is to test that the territories with the same deals are grouped within one deal</w:t>
            </w:r>
          </w:p>
          <w:p w:rsidR="00611411" w:rsidRPr="007F45BB" w:rsidRDefault="00611411" w:rsidP="00611411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611411" w:rsidRPr="007F45BB" w:rsidRDefault="00611411" w:rsidP="00611411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611411" w:rsidRPr="000A0749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611411" w:rsidRPr="00B75F9C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eAlbum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611411" w:rsidRPr="00B75F9C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Terms of Use are as following:</w:t>
            </w:r>
          </w:p>
          <w:p w:rsidR="00611411" w:rsidRPr="00B75F9C" w:rsidRDefault="00611411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i/>
                <w:color w:val="000000" w:themeColor="text1"/>
                <w:lang w:val="fr-FR"/>
              </w:rPr>
            </w:pPr>
            <w:r w:rsidRPr="00B75F9C">
              <w:rPr>
                <w:rFonts w:cstheme="minorHAnsi"/>
                <w:color w:val="000000" w:themeColor="text1"/>
                <w:lang w:val="fr-FR"/>
              </w:rPr>
              <w:t xml:space="preserve">Permanent </w:t>
            </w:r>
            <w:proofErr w:type="spellStart"/>
            <w:r>
              <w:rPr>
                <w:rFonts w:cstheme="minorHAnsi"/>
                <w:color w:val="000000" w:themeColor="text1"/>
                <w:lang w:val="fr-FR"/>
              </w:rPr>
              <w:t>Download</w:t>
            </w:r>
            <w:proofErr w:type="spellEnd"/>
            <w:r>
              <w:rPr>
                <w:rFonts w:cstheme="minorHAnsi"/>
                <w:color w:val="000000" w:themeColor="text1"/>
                <w:lang w:val="fr-FR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lang w:val="fr-FR"/>
              </w:rPr>
              <w:t>Subscription</w:t>
            </w:r>
            <w:proofErr w:type="spellEnd"/>
            <w:r>
              <w:rPr>
                <w:rFonts w:cstheme="minorHAnsi"/>
                <w:color w:val="000000" w:themeColor="text1"/>
                <w:lang w:val="fr-FR"/>
              </w:rPr>
              <w:t xml:space="preserve"> / Online</w:t>
            </w:r>
          </w:p>
          <w:p w:rsidR="00611411" w:rsidRPr="00866322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UPC1: full track product of type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eAlbum</w:t>
            </w:r>
            <w:proofErr w:type="spellEnd"/>
          </w:p>
          <w:p w:rsidR="00611411" w:rsidRPr="00617D6D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UPC1 has 3 tracks (T1, T2 and T3)</w:t>
            </w:r>
          </w:p>
          <w:p w:rsidR="00611411" w:rsidRPr="00B75F9C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lastRenderedPageBreak/>
              <w:t>T3 is bundle only</w:t>
            </w:r>
          </w:p>
          <w:p w:rsidR="00611411" w:rsidRPr="00B75F9C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UPC1 has 2 territories: GB and FR</w:t>
            </w:r>
          </w:p>
          <w:p w:rsidR="00611411" w:rsidRPr="000A0749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No campaign exists for UPC1</w:t>
            </w:r>
          </w:p>
          <w:p w:rsidR="00611411" w:rsidRPr="007F45BB" w:rsidRDefault="00611411" w:rsidP="00611411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611411" w:rsidRPr="007F45BB" w:rsidRDefault="00611411" w:rsidP="00611411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Step 1</w:t>
            </w:r>
          </w:p>
          <w:p w:rsidR="00611411" w:rsidRPr="000A0749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611411" w:rsidRPr="00EB61D9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Place a Custom Order on UPC1 for BP1 and wait for it to be delivered</w:t>
            </w:r>
          </w:p>
          <w:p w:rsidR="00611411" w:rsidRPr="000A0749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611411" w:rsidRPr="000A0749" w:rsidRDefault="00611411" w:rsidP="00611411">
            <w:pPr>
              <w:rPr>
                <w:rFonts w:cstheme="minorHAnsi"/>
                <w:i/>
                <w:color w:val="000000" w:themeColor="text1"/>
                <w:lang w:val="en-US"/>
              </w:rPr>
            </w:pPr>
          </w:p>
          <w:p w:rsidR="00611411" w:rsidRPr="007F45BB" w:rsidRDefault="00611411" w:rsidP="00611411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611411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XML file,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DealList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section, 3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should exist: 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Product release and 2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track releases (one for T1 &amp; T2, and one for T3)</w:t>
            </w:r>
          </w:p>
          <w:p w:rsidR="00611411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Product release</w:t>
            </w:r>
          </w:p>
          <w:p w:rsidR="00611411" w:rsidRDefault="00611411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 should appear having the product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value</w:t>
            </w:r>
          </w:p>
          <w:p w:rsidR="00611411" w:rsidRDefault="00611411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2 Deals should appear:</w:t>
            </w:r>
          </w:p>
          <w:p w:rsidR="00611411" w:rsidRDefault="00611411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SubscriptionModel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PermanentDownload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FixedLine</w:t>
            </w:r>
            <w:proofErr w:type="spellEnd"/>
          </w:p>
          <w:p w:rsidR="00611411" w:rsidRDefault="00611411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B75F9C">
              <w:rPr>
                <w:rFonts w:cstheme="minorHAnsi"/>
                <w:color w:val="000000" w:themeColor="text1"/>
                <w:lang w:val="en-US"/>
              </w:rPr>
              <w:t>AdvertisementSupportedModel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ConditionalDownload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Mobile</w:t>
            </w:r>
          </w:p>
          <w:p w:rsidR="00611411" w:rsidRDefault="00611411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each Deal, 2 territory codes should appear:</w:t>
            </w:r>
          </w:p>
          <w:p w:rsidR="00611411" w:rsidRDefault="00611411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</w:t>
            </w:r>
          </w:p>
          <w:p w:rsidR="00611411" w:rsidRDefault="00611411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FR</w:t>
            </w:r>
          </w:p>
          <w:p w:rsidR="00611411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T1 &amp; T2:</w:t>
            </w:r>
          </w:p>
          <w:p w:rsidR="00611411" w:rsidRDefault="00611411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2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tags should appear (for T1 &amp; T2)  having the 2 tracks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ReleaseReferences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values</w:t>
            </w:r>
          </w:p>
          <w:p w:rsidR="00611411" w:rsidRDefault="00611411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1 Deal should appear:</w:t>
            </w:r>
          </w:p>
          <w:p w:rsidR="00611411" w:rsidRDefault="00611411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SubscriptionModel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PermanentDownload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FixedLine</w:t>
            </w:r>
            <w:proofErr w:type="spellEnd"/>
          </w:p>
          <w:p w:rsidR="00611411" w:rsidRDefault="00611411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each Deal, 2 territory codes should appear:</w:t>
            </w:r>
          </w:p>
          <w:p w:rsidR="00611411" w:rsidRDefault="00611411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</w:t>
            </w:r>
          </w:p>
          <w:p w:rsidR="00611411" w:rsidRDefault="00611411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FR</w:t>
            </w:r>
          </w:p>
          <w:p w:rsidR="00611411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T3:</w:t>
            </w:r>
          </w:p>
          <w:p w:rsidR="00611411" w:rsidRDefault="00611411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 should appear (for T3)  having the 1 tracks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value</w:t>
            </w:r>
          </w:p>
          <w:p w:rsidR="00611411" w:rsidRDefault="00611411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1 Deal should appear:</w:t>
            </w:r>
          </w:p>
          <w:p w:rsidR="00611411" w:rsidRDefault="00611411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All Deals Cancelled</w:t>
            </w:r>
          </w:p>
          <w:p w:rsidR="00611411" w:rsidRDefault="00611411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each Deal, 2 territory codes should appear:</w:t>
            </w:r>
          </w:p>
          <w:p w:rsidR="00611411" w:rsidRDefault="00611411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</w:t>
            </w:r>
          </w:p>
          <w:p w:rsidR="00611411" w:rsidRDefault="00611411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FR</w:t>
            </w:r>
          </w:p>
          <w:p w:rsidR="00611411" w:rsidRDefault="00DC45C0" w:rsidP="00611411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pict>
                <v:rect id="_x0000_i1040" style="width:7in;height:1pt" o:hralign="center" o:hrstd="t" o:hrnoshade="t" o:hr="t" fillcolor="#00aeef" stroked="f"/>
              </w:pict>
            </w:r>
          </w:p>
          <w:p w:rsidR="00A35DFE" w:rsidRPr="007F45BB" w:rsidRDefault="00611411" w:rsidP="00A35DFE">
            <w:pPr>
              <w:pStyle w:val="Heading3"/>
              <w:rPr>
                <w:color w:val="000000" w:themeColor="text1"/>
                <w:lang w:val="en-US"/>
              </w:rPr>
            </w:pPr>
            <w:bookmarkStart w:id="63" w:name="_Toc338075919"/>
            <w:r>
              <w:rPr>
                <w:color w:val="000000" w:themeColor="text1"/>
                <w:lang w:val="en-US"/>
              </w:rPr>
              <w:t>UMCHANGE-375 – SC-6</w:t>
            </w:r>
            <w:r w:rsidR="00A35DFE">
              <w:rPr>
                <w:color w:val="000000" w:themeColor="text1"/>
                <w:lang w:val="en-US"/>
              </w:rPr>
              <w:t xml:space="preserve">: </w:t>
            </w:r>
            <w:proofErr w:type="spellStart"/>
            <w:r w:rsidR="00A35DFE">
              <w:rPr>
                <w:color w:val="000000" w:themeColor="text1"/>
                <w:lang w:val="en-US"/>
              </w:rPr>
              <w:t>ResourceList</w:t>
            </w:r>
            <w:proofErr w:type="spellEnd"/>
            <w:r w:rsidR="00A35DFE">
              <w:rPr>
                <w:color w:val="000000" w:themeColor="text1"/>
                <w:lang w:val="en-US"/>
              </w:rPr>
              <w:t xml:space="preserve"> Section Optimization</w:t>
            </w:r>
            <w:bookmarkEnd w:id="63"/>
            <w:r w:rsidR="00A35DFE">
              <w:rPr>
                <w:color w:val="000000" w:themeColor="text1"/>
                <w:lang w:val="en-US"/>
              </w:rPr>
              <w:t xml:space="preserve"> </w:t>
            </w:r>
          </w:p>
          <w:p w:rsidR="00A35DFE" w:rsidRPr="004C7C69" w:rsidRDefault="00A35DFE" w:rsidP="00A35DFE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4C7C69">
              <w:rPr>
                <w:rFonts w:cstheme="minorHAnsi"/>
                <w:b/>
                <w:i/>
                <w:color w:val="000000" w:themeColor="text1"/>
                <w:lang w:val="en-US"/>
              </w:rPr>
              <w:t xml:space="preserve">Aim of the </w:t>
            </w: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scenario</w:t>
            </w:r>
          </w:p>
          <w:p w:rsidR="00331E7B" w:rsidRDefault="00331E7B" w:rsidP="00331E7B">
            <w:pPr>
              <w:pStyle w:val="CommentText"/>
            </w:pPr>
            <w:r>
              <w:t>The aim of this scenario is to test that resources with no localization, have all the same information</w:t>
            </w:r>
            <w:r w:rsidR="00F37424">
              <w:t xml:space="preserve"> and are grouped together</w:t>
            </w:r>
            <w:r>
              <w:t>.</w:t>
            </w:r>
          </w:p>
          <w:p w:rsidR="00A35DFE" w:rsidRPr="00331E7B" w:rsidRDefault="00A35DFE" w:rsidP="00A35DFE">
            <w:pPr>
              <w:rPr>
                <w:rFonts w:cstheme="minorHAnsi"/>
                <w:color w:val="000000" w:themeColor="text1"/>
              </w:rPr>
            </w:pPr>
          </w:p>
          <w:p w:rsidR="00A35DFE" w:rsidRPr="007F45BB" w:rsidRDefault="00A35DFE" w:rsidP="00A35DFE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A35DFE" w:rsidRPr="000A0749" w:rsidRDefault="00A35DFE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A35DFE" w:rsidRPr="00B75F9C" w:rsidRDefault="00A35DFE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A35DFE" w:rsidRPr="00A35DFE" w:rsidRDefault="00A35DFE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lastRenderedPageBreak/>
              <w:t xml:space="preserve">UPC1: full track product of type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</w:p>
          <w:p w:rsidR="00A35DFE" w:rsidRPr="00FD4935" w:rsidRDefault="00A35DFE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UPC1 has 2 territories: GB and FR</w:t>
            </w:r>
          </w:p>
          <w:p w:rsidR="00FD4935" w:rsidRPr="00FD4935" w:rsidRDefault="00FD493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 and FR should have the following same information</w:t>
            </w:r>
          </w:p>
          <w:p w:rsidR="00FD4935" w:rsidRPr="00F22DDD" w:rsidRDefault="00FD4935" w:rsidP="002C03D2">
            <w:pPr>
              <w:pStyle w:val="ListParagraph"/>
              <w:numPr>
                <w:ilvl w:val="1"/>
                <w:numId w:val="6"/>
              </w:numPr>
              <w:rPr>
                <w:lang w:val="en-US"/>
              </w:rPr>
            </w:pPr>
            <w:r w:rsidRPr="00F22DDD">
              <w:rPr>
                <w:lang w:val="en-US"/>
              </w:rPr>
              <w:t>Genre</w:t>
            </w:r>
          </w:p>
          <w:p w:rsidR="00FD4935" w:rsidRPr="00F22DDD" w:rsidRDefault="00FD4935" w:rsidP="002C03D2">
            <w:pPr>
              <w:pStyle w:val="ListParagraph"/>
              <w:numPr>
                <w:ilvl w:val="1"/>
                <w:numId w:val="6"/>
              </w:numPr>
              <w:rPr>
                <w:lang w:val="en-US"/>
              </w:rPr>
            </w:pPr>
            <w:r w:rsidRPr="00F22DDD">
              <w:rPr>
                <w:lang w:val="en-US"/>
              </w:rPr>
              <w:t>Parental warning</w:t>
            </w:r>
          </w:p>
          <w:p w:rsidR="00FD4935" w:rsidRPr="00F22DDD" w:rsidRDefault="00FD4935" w:rsidP="002C03D2">
            <w:pPr>
              <w:pStyle w:val="ListParagraph"/>
              <w:numPr>
                <w:ilvl w:val="1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1F64D7">
              <w:rPr>
                <w:lang w:val="en-US"/>
              </w:rPr>
              <w:t>/C</w:t>
            </w:r>
            <w:r w:rsidRPr="00F22DDD">
              <w:rPr>
                <w:lang w:val="en-US"/>
              </w:rPr>
              <w:t xml:space="preserve"> notice</w:t>
            </w:r>
          </w:p>
          <w:p w:rsidR="00A35DFE" w:rsidRPr="007F45BB" w:rsidRDefault="00A35DFE" w:rsidP="00A35DFE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A35DFE" w:rsidRPr="007F45BB" w:rsidRDefault="00A35DFE" w:rsidP="00A35DFE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Step 1</w:t>
            </w:r>
          </w:p>
          <w:p w:rsidR="00A35DFE" w:rsidRPr="000A0749" w:rsidRDefault="00A35DFE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A35DFE" w:rsidRPr="00EB61D9" w:rsidRDefault="00A35DFE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Place a Custom Order on UPC1 for BP1 and wait for it to be delivered</w:t>
            </w:r>
          </w:p>
          <w:p w:rsidR="00A35DFE" w:rsidRPr="000A0749" w:rsidRDefault="00A35DFE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A35DFE" w:rsidRPr="000A0749" w:rsidRDefault="00A35DFE" w:rsidP="00A35DFE">
            <w:pPr>
              <w:rPr>
                <w:rFonts w:cstheme="minorHAnsi"/>
                <w:i/>
                <w:color w:val="000000" w:themeColor="text1"/>
                <w:lang w:val="en-US"/>
              </w:rPr>
            </w:pPr>
          </w:p>
          <w:p w:rsidR="00A35DFE" w:rsidRPr="007F45BB" w:rsidRDefault="00A35DFE" w:rsidP="00A35DFE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A35DFE" w:rsidRDefault="00A35DFE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XML file,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ResourceList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section, 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SoundRecording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should exist</w:t>
            </w:r>
          </w:p>
          <w:p w:rsidR="00A35DFE" w:rsidRDefault="00FD493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1</w:t>
            </w:r>
            <w:r w:rsidR="00A35DFE">
              <w:rPr>
                <w:rFonts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SoundRecordingDetailsByTerritory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 should exist</w:t>
            </w:r>
          </w:p>
          <w:p w:rsidR="00FD4935" w:rsidRDefault="00FD493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GB and FR should be listed 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TerritoryCode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tags 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SoundRecordingDetailsByTerritory</w:t>
            </w:r>
            <w:proofErr w:type="spellEnd"/>
          </w:p>
          <w:p w:rsidR="00B35D56" w:rsidRDefault="00B35D56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TechnicalSoundRecordingDetails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section,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TechnicalResourceDetailsReference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 should not include a country code in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it’s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value</w:t>
            </w:r>
          </w:p>
          <w:p w:rsidR="00A35DFE" w:rsidRDefault="00DC45C0" w:rsidP="00A35DFE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pict>
                <v:rect id="_x0000_i1041" style="width:7in;height:1pt" o:hralign="center" o:hrstd="t" o:hrnoshade="t" o:hr="t" fillcolor="#00aeef" stroked="f"/>
              </w:pict>
            </w:r>
          </w:p>
          <w:p w:rsidR="00FD4935" w:rsidRPr="007F45BB" w:rsidRDefault="00611411" w:rsidP="00FD4935">
            <w:pPr>
              <w:pStyle w:val="Heading3"/>
              <w:rPr>
                <w:color w:val="000000" w:themeColor="text1"/>
                <w:lang w:val="en-US"/>
              </w:rPr>
            </w:pPr>
            <w:bookmarkStart w:id="64" w:name="_Toc338075920"/>
            <w:r>
              <w:rPr>
                <w:color w:val="000000" w:themeColor="text1"/>
                <w:lang w:val="en-US"/>
              </w:rPr>
              <w:t>UMCHANGE-375 – SC-7</w:t>
            </w:r>
            <w:r w:rsidR="00FD4935">
              <w:rPr>
                <w:color w:val="000000" w:themeColor="text1"/>
                <w:lang w:val="en-US"/>
              </w:rPr>
              <w:t xml:space="preserve">: </w:t>
            </w:r>
            <w:proofErr w:type="spellStart"/>
            <w:r w:rsidR="00FD4935">
              <w:rPr>
                <w:color w:val="000000" w:themeColor="text1"/>
                <w:lang w:val="en-US"/>
              </w:rPr>
              <w:t>ResourceList</w:t>
            </w:r>
            <w:proofErr w:type="spellEnd"/>
            <w:r w:rsidR="00FD4935">
              <w:rPr>
                <w:color w:val="000000" w:themeColor="text1"/>
                <w:lang w:val="en-US"/>
              </w:rPr>
              <w:t xml:space="preserve"> Section Optimiz</w:t>
            </w:r>
            <w:r w:rsidR="007725C3">
              <w:rPr>
                <w:color w:val="000000" w:themeColor="text1"/>
                <w:lang w:val="en-US"/>
              </w:rPr>
              <w:t>ation (Translated Territory</w:t>
            </w:r>
            <w:r w:rsidR="00FD4935">
              <w:rPr>
                <w:color w:val="000000" w:themeColor="text1"/>
                <w:lang w:val="en-US"/>
              </w:rPr>
              <w:t>)</w:t>
            </w:r>
            <w:bookmarkEnd w:id="64"/>
          </w:p>
          <w:p w:rsidR="00FD4935" w:rsidRPr="004C7C69" w:rsidRDefault="00FD4935" w:rsidP="00FD4935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4C7C69">
              <w:rPr>
                <w:rFonts w:cstheme="minorHAnsi"/>
                <w:b/>
                <w:i/>
                <w:color w:val="000000" w:themeColor="text1"/>
                <w:lang w:val="en-US"/>
              </w:rPr>
              <w:t xml:space="preserve">Aim of the </w:t>
            </w: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scenario</w:t>
            </w:r>
          </w:p>
          <w:p w:rsidR="00FD4935" w:rsidRPr="007F45BB" w:rsidRDefault="00FD4935" w:rsidP="00FD4935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The aim of the scenario is to test that the territories with the same </w:t>
            </w:r>
            <w:proofErr w:type="spellStart"/>
            <w:r w:rsidR="003D7BD0">
              <w:rPr>
                <w:rFonts w:cstheme="minorHAnsi"/>
                <w:color w:val="000000" w:themeColor="text1"/>
                <w:lang w:val="en-US"/>
              </w:rPr>
              <w:t>informations</w:t>
            </w:r>
            <w:proofErr w:type="spellEnd"/>
            <w:r w:rsidR="003D7BD0">
              <w:rPr>
                <w:rFonts w:cstheme="minorHAnsi"/>
                <w:color w:val="000000" w:themeColor="text1"/>
                <w:lang w:val="en-US"/>
              </w:rPr>
              <w:t xml:space="preserve"> are listed within the same </w:t>
            </w:r>
            <w:proofErr w:type="spellStart"/>
            <w:r w:rsidR="003D7BD0">
              <w:rPr>
                <w:rFonts w:cstheme="minorHAnsi"/>
                <w:color w:val="000000" w:themeColor="text1"/>
                <w:lang w:val="en-US"/>
              </w:rPr>
              <w:t>SoundRecordingDetailsByTerritory</w:t>
            </w:r>
            <w:proofErr w:type="spellEnd"/>
            <w:r w:rsidR="003D7BD0">
              <w:rPr>
                <w:rFonts w:cstheme="minorHAnsi"/>
                <w:color w:val="000000" w:themeColor="text1"/>
                <w:lang w:val="en-US"/>
              </w:rPr>
              <w:t xml:space="preserve"> section</w:t>
            </w:r>
          </w:p>
          <w:p w:rsidR="00FD4935" w:rsidRPr="007F45BB" w:rsidRDefault="00FD4935" w:rsidP="00FD4935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FD4935" w:rsidRPr="007F45BB" w:rsidRDefault="00FD4935" w:rsidP="00FD4935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FD4935" w:rsidRPr="000A0749" w:rsidRDefault="00FD493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FD4935" w:rsidRPr="00B75F9C" w:rsidRDefault="00FD493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FD4935" w:rsidRPr="00A35DFE" w:rsidRDefault="00FD493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UPC1: full track product of type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</w:p>
          <w:p w:rsidR="00FD4935" w:rsidRPr="00FD4935" w:rsidRDefault="007725C3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UPC1 has 3</w:t>
            </w:r>
            <w:r w:rsidR="00FD4935">
              <w:rPr>
                <w:rFonts w:cstheme="minorHAnsi"/>
                <w:color w:val="000000" w:themeColor="text1"/>
                <w:lang w:val="en-US"/>
              </w:rPr>
              <w:t xml:space="preserve"> territories: GB, FR, JP</w:t>
            </w:r>
          </w:p>
          <w:p w:rsidR="00FD4935" w:rsidRPr="00FD4935" w:rsidRDefault="00FD493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 and FR should have the following same information</w:t>
            </w:r>
          </w:p>
          <w:p w:rsidR="00FD4935" w:rsidRPr="00F22DDD" w:rsidRDefault="00FD4935" w:rsidP="002C03D2">
            <w:pPr>
              <w:pStyle w:val="ListParagraph"/>
              <w:numPr>
                <w:ilvl w:val="1"/>
                <w:numId w:val="6"/>
              </w:numPr>
              <w:rPr>
                <w:lang w:val="en-US"/>
              </w:rPr>
            </w:pPr>
            <w:r w:rsidRPr="00F22DDD">
              <w:rPr>
                <w:lang w:val="en-US"/>
              </w:rPr>
              <w:t>Genre</w:t>
            </w:r>
          </w:p>
          <w:p w:rsidR="00FD4935" w:rsidRPr="00F22DDD" w:rsidRDefault="00FD4935" w:rsidP="002C03D2">
            <w:pPr>
              <w:pStyle w:val="ListParagraph"/>
              <w:numPr>
                <w:ilvl w:val="1"/>
                <w:numId w:val="6"/>
              </w:numPr>
              <w:rPr>
                <w:lang w:val="en-US"/>
              </w:rPr>
            </w:pPr>
            <w:r w:rsidRPr="00F22DDD">
              <w:rPr>
                <w:lang w:val="en-US"/>
              </w:rPr>
              <w:t>Parental warning</w:t>
            </w:r>
          </w:p>
          <w:p w:rsidR="00FD4935" w:rsidRPr="00F22DDD" w:rsidRDefault="00FD4935" w:rsidP="002C03D2">
            <w:pPr>
              <w:pStyle w:val="ListParagraph"/>
              <w:numPr>
                <w:ilvl w:val="1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1F64D7">
              <w:rPr>
                <w:lang w:val="en-US"/>
              </w:rPr>
              <w:t>/C</w:t>
            </w:r>
            <w:r w:rsidRPr="00F22DDD">
              <w:rPr>
                <w:lang w:val="en-US"/>
              </w:rPr>
              <w:t xml:space="preserve"> notice</w:t>
            </w:r>
          </w:p>
          <w:p w:rsidR="00FD4935" w:rsidRPr="007F45BB" w:rsidRDefault="00FD4935" w:rsidP="00FD4935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FD4935" w:rsidRPr="007F45BB" w:rsidRDefault="00FD4935" w:rsidP="00FD4935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Step 1</w:t>
            </w:r>
          </w:p>
          <w:p w:rsidR="00FD4935" w:rsidRPr="000A0749" w:rsidRDefault="00FD493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FD4935" w:rsidRPr="00EB61D9" w:rsidRDefault="00FD493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Place a Custom Order on UPC1 for BP1 and wait for it to be delivered</w:t>
            </w:r>
          </w:p>
          <w:p w:rsidR="00FD4935" w:rsidRPr="000A0749" w:rsidRDefault="00FD493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FD4935" w:rsidRDefault="00FD4935" w:rsidP="00FD4935">
            <w:pPr>
              <w:rPr>
                <w:rFonts w:cstheme="minorHAnsi"/>
                <w:i/>
                <w:color w:val="000000" w:themeColor="text1"/>
                <w:lang w:val="en-US"/>
              </w:rPr>
            </w:pPr>
          </w:p>
          <w:p w:rsidR="00FD4935" w:rsidRPr="007F45BB" w:rsidRDefault="00FD4935" w:rsidP="00FD4935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FD4935" w:rsidRDefault="00FD493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XML file,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ResourceList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section, 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SoundRecording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should exist</w:t>
            </w:r>
          </w:p>
          <w:p w:rsidR="00FD4935" w:rsidRDefault="007725C3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2</w:t>
            </w:r>
            <w:r w:rsidR="00FD4935">
              <w:rPr>
                <w:rFonts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 w:rsidR="00FD4935">
              <w:rPr>
                <w:rFonts w:cstheme="minorHAnsi"/>
                <w:color w:val="000000" w:themeColor="text1"/>
                <w:lang w:val="en-US"/>
              </w:rPr>
              <w:t>SoundRecordingDetailsByTerritory</w:t>
            </w:r>
            <w:proofErr w:type="spellEnd"/>
            <w:r w:rsidR="00FD4935">
              <w:rPr>
                <w:rFonts w:cstheme="minorHAnsi"/>
                <w:color w:val="000000" w:themeColor="text1"/>
                <w:lang w:val="en-US"/>
              </w:rPr>
              <w:t xml:space="preserve"> section</w:t>
            </w:r>
            <w:r w:rsidR="003D7BD0">
              <w:rPr>
                <w:rFonts w:cstheme="minorHAnsi"/>
                <w:color w:val="000000" w:themeColor="text1"/>
                <w:lang w:val="en-US"/>
              </w:rPr>
              <w:t>s</w:t>
            </w:r>
            <w:r w:rsidR="00FD4935">
              <w:rPr>
                <w:rFonts w:cstheme="minorHAnsi"/>
                <w:color w:val="000000" w:themeColor="text1"/>
                <w:lang w:val="en-US"/>
              </w:rPr>
              <w:t xml:space="preserve"> should exist</w:t>
            </w:r>
          </w:p>
          <w:p w:rsidR="00FD4935" w:rsidRDefault="00FD4935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GB and FR should be listed 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TerritoryCode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tags in the same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SoundRecordingDetailsByTerritory</w:t>
            </w:r>
            <w:proofErr w:type="spellEnd"/>
          </w:p>
          <w:p w:rsidR="00FD4935" w:rsidRDefault="00FD4935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JP should be listed 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TerritoryCode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 in a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SoundRecordingDetailsByTerritory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</w:t>
            </w:r>
          </w:p>
          <w:p w:rsidR="00B35D56" w:rsidRDefault="00B35D56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lastRenderedPageBreak/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TechnicalSoundRecordingDetails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sections,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TechnicalResourceDetailsReference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tags should not include a country code in their value</w:t>
            </w:r>
            <w:r w:rsidR="00FE31A1">
              <w:rPr>
                <w:rFonts w:cstheme="minorHAnsi"/>
                <w:color w:val="000000" w:themeColor="text1"/>
                <w:lang w:val="en-US"/>
              </w:rPr>
              <w:t>s</w:t>
            </w:r>
          </w:p>
          <w:p w:rsidR="00785419" w:rsidRPr="00785419" w:rsidRDefault="00DC45C0" w:rsidP="00785419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lang w:val="en-US"/>
              </w:rPr>
              <w:pict>
                <v:rect id="_x0000_i1042" style="width:7in;height:1pt" o:hralign="center" o:hrstd="t" o:hrnoshade="t" o:hr="t" fillcolor="#00aeef" stroked="f"/>
              </w:pict>
            </w:r>
          </w:p>
          <w:p w:rsidR="00AA759B" w:rsidRPr="007F45BB" w:rsidRDefault="00611411" w:rsidP="00AA759B">
            <w:pPr>
              <w:pStyle w:val="Heading3"/>
              <w:rPr>
                <w:color w:val="000000" w:themeColor="text1"/>
                <w:lang w:val="en-US"/>
              </w:rPr>
            </w:pPr>
            <w:bookmarkStart w:id="65" w:name="_Toc338075921"/>
            <w:r>
              <w:rPr>
                <w:color w:val="000000" w:themeColor="text1"/>
                <w:lang w:val="en-US"/>
              </w:rPr>
              <w:t>UMCHANGE-375 – SC-8</w:t>
            </w:r>
            <w:r w:rsidR="00AA759B">
              <w:rPr>
                <w:color w:val="000000" w:themeColor="text1"/>
                <w:lang w:val="en-US"/>
              </w:rPr>
              <w:t xml:space="preserve">: </w:t>
            </w:r>
            <w:r w:rsidR="00FB771A">
              <w:rPr>
                <w:color w:val="000000" w:themeColor="text1"/>
                <w:lang w:val="en-US"/>
              </w:rPr>
              <w:t>ERN Header Scheme</w:t>
            </w:r>
            <w:r w:rsidR="00AA759B">
              <w:rPr>
                <w:color w:val="000000" w:themeColor="text1"/>
                <w:lang w:val="en-US"/>
              </w:rPr>
              <w:t xml:space="preserve"> Location</w:t>
            </w:r>
            <w:bookmarkEnd w:id="65"/>
          </w:p>
          <w:p w:rsidR="00AA759B" w:rsidRPr="004C7C69" w:rsidRDefault="00AA759B" w:rsidP="00AA759B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4C7C69">
              <w:rPr>
                <w:rFonts w:cstheme="minorHAnsi"/>
                <w:b/>
                <w:i/>
                <w:color w:val="000000" w:themeColor="text1"/>
                <w:lang w:val="en-US"/>
              </w:rPr>
              <w:t xml:space="preserve">Aim of the </w:t>
            </w: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scenario</w:t>
            </w:r>
          </w:p>
          <w:p w:rsidR="00AA759B" w:rsidRPr="007F45BB" w:rsidRDefault="007B724B" w:rsidP="00AA759B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The aim  of the scenario is to make sure that a </w:t>
            </w:r>
            <w:r>
              <w:t>long form of the ERN header scheme location will be exported in the XML</w:t>
            </w:r>
          </w:p>
          <w:p w:rsidR="00AA759B" w:rsidRPr="007F45BB" w:rsidRDefault="00AA759B" w:rsidP="00AA759B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AA759B" w:rsidRPr="007F45BB" w:rsidRDefault="00AA759B" w:rsidP="00AA759B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7B724B" w:rsidRPr="000A0749" w:rsidRDefault="007B724B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7B724B" w:rsidRPr="00AD7555" w:rsidRDefault="007B724B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7B724B" w:rsidRPr="00EB61D9" w:rsidRDefault="007B724B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UPC1: full track product of type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</w:p>
          <w:p w:rsidR="007B724B" w:rsidRPr="007B724B" w:rsidRDefault="007B724B" w:rsidP="007B724B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AA759B" w:rsidRPr="007F45BB" w:rsidRDefault="00AA759B" w:rsidP="00AA759B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Step 1</w:t>
            </w:r>
          </w:p>
          <w:p w:rsidR="007B724B" w:rsidRPr="000A0749" w:rsidRDefault="007B724B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7B724B" w:rsidRPr="00EB61D9" w:rsidRDefault="007B724B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Place a Custom Order on UPC1 for BP1 and wait for it to be delivered</w:t>
            </w:r>
          </w:p>
          <w:p w:rsidR="007B724B" w:rsidRPr="000A0749" w:rsidRDefault="007B724B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7B724B" w:rsidRDefault="007B724B" w:rsidP="00AA759B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537789" w:rsidRPr="007F45BB" w:rsidRDefault="00537789" w:rsidP="00537789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537789" w:rsidRDefault="00537789" w:rsidP="00537789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the XML header; the following should appear:</w:t>
            </w:r>
          </w:p>
          <w:p w:rsidR="00537789" w:rsidRPr="008D5027" w:rsidRDefault="00537789" w:rsidP="00537789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gramStart"/>
            <w:r w:rsidRPr="008D5027">
              <w:rPr>
                <w:rFonts w:cstheme="minorHAnsi"/>
                <w:color w:val="000000" w:themeColor="text1"/>
                <w:lang w:val="en-US"/>
              </w:rPr>
              <w:t>&lt;?xml</w:t>
            </w:r>
            <w:proofErr w:type="gramEnd"/>
            <w:r w:rsidRPr="008D5027">
              <w:rPr>
                <w:rFonts w:cstheme="minorHAnsi"/>
                <w:color w:val="000000" w:themeColor="text1"/>
                <w:lang w:val="en-US"/>
              </w:rPr>
              <w:t xml:space="preserve"> version="1.0" encoding="UTF-8"?&gt;</w:t>
            </w:r>
          </w:p>
          <w:p w:rsidR="00537789" w:rsidRPr="008D5027" w:rsidRDefault="00537789" w:rsidP="00537789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8D5027">
              <w:rPr>
                <w:rFonts w:cstheme="minorHAnsi"/>
                <w:color w:val="000000" w:themeColor="text1"/>
                <w:lang w:val="en-US"/>
              </w:rPr>
              <w:t>ern:NewReleaseMessage</w:t>
            </w:r>
            <w:proofErr w:type="spellEnd"/>
          </w:p>
          <w:p w:rsidR="00537789" w:rsidRPr="008D5027" w:rsidRDefault="00537789" w:rsidP="00537789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8D5027">
              <w:rPr>
                <w:rFonts w:cstheme="minorHAnsi"/>
                <w:color w:val="000000" w:themeColor="text1"/>
                <w:lang w:val="en-US"/>
              </w:rPr>
              <w:t>xmlns:ern</w:t>
            </w:r>
            <w:proofErr w:type="spellEnd"/>
            <w:r w:rsidRPr="008D5027">
              <w:rPr>
                <w:rFonts w:cstheme="minorHAnsi"/>
                <w:color w:val="000000" w:themeColor="text1"/>
                <w:lang w:val="en-US"/>
              </w:rPr>
              <w:t>="</w:t>
            </w:r>
            <w:hyperlink r:id="rId29" w:history="1">
              <w:r w:rsidRPr="008D5027">
                <w:rPr>
                  <w:rFonts w:cstheme="minorHAnsi"/>
                  <w:color w:val="000000" w:themeColor="text1"/>
                  <w:lang w:val="en-US"/>
                </w:rPr>
                <w:t>http://ddex.net/xml/ern/35</w:t>
              </w:r>
            </w:hyperlink>
            <w:r w:rsidRPr="008D5027">
              <w:rPr>
                <w:rFonts w:cstheme="minorHAnsi"/>
                <w:color w:val="000000" w:themeColor="text1"/>
                <w:lang w:val="en-US"/>
              </w:rPr>
              <w:t>"</w:t>
            </w:r>
          </w:p>
          <w:p w:rsidR="00537789" w:rsidRPr="008D5027" w:rsidRDefault="00537789" w:rsidP="00537789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8D5027">
              <w:rPr>
                <w:rFonts w:cstheme="minorHAnsi"/>
                <w:color w:val="000000" w:themeColor="text1"/>
                <w:lang w:val="en-US"/>
              </w:rPr>
              <w:t>xmlns:xs</w:t>
            </w:r>
            <w:proofErr w:type="spellEnd"/>
            <w:r w:rsidRPr="008D5027">
              <w:rPr>
                <w:rFonts w:cstheme="minorHAnsi"/>
                <w:color w:val="000000" w:themeColor="text1"/>
                <w:lang w:val="en-US"/>
              </w:rPr>
              <w:t>="</w:t>
            </w:r>
            <w:hyperlink r:id="rId30" w:history="1">
              <w:r w:rsidRPr="008D5027">
                <w:rPr>
                  <w:rFonts w:cstheme="minorHAnsi"/>
                  <w:color w:val="000000" w:themeColor="text1"/>
                  <w:lang w:val="en-US"/>
                </w:rPr>
                <w:t>http://www.w3.org/2001/XMLSchema-instance</w:t>
              </w:r>
            </w:hyperlink>
            <w:r w:rsidRPr="008D5027">
              <w:rPr>
                <w:rFonts w:cstheme="minorHAnsi"/>
                <w:color w:val="000000" w:themeColor="text1"/>
                <w:lang w:val="en-US"/>
              </w:rPr>
              <w:t>"</w:t>
            </w:r>
          </w:p>
          <w:p w:rsidR="00537789" w:rsidRPr="008D5027" w:rsidRDefault="00537789" w:rsidP="00537789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8D5027">
              <w:rPr>
                <w:rFonts w:cstheme="minorHAnsi"/>
                <w:color w:val="000000" w:themeColor="text1"/>
                <w:lang w:val="en-US"/>
              </w:rPr>
              <w:t>xs:schemaLocation</w:t>
            </w:r>
            <w:proofErr w:type="spellEnd"/>
            <w:r w:rsidRPr="008D5027">
              <w:rPr>
                <w:rFonts w:cstheme="minorHAnsi"/>
                <w:color w:val="000000" w:themeColor="text1"/>
                <w:lang w:val="en-US"/>
              </w:rPr>
              <w:t>="</w:t>
            </w:r>
            <w:hyperlink r:id="rId31" w:history="1">
              <w:r w:rsidRPr="008D5027">
                <w:rPr>
                  <w:rFonts w:cstheme="minorHAnsi"/>
                  <w:color w:val="000000" w:themeColor="text1"/>
                  <w:lang w:val="en-US"/>
                </w:rPr>
                <w:t>http://ddex.net/xml/ern/35 http://ddex.net/xml/ern/35/release-notification.xsd</w:t>
              </w:r>
            </w:hyperlink>
            <w:r w:rsidRPr="008D5027">
              <w:rPr>
                <w:rFonts w:cstheme="minorHAnsi"/>
                <w:color w:val="000000" w:themeColor="text1"/>
                <w:lang w:val="en-US"/>
              </w:rPr>
              <w:t>"</w:t>
            </w:r>
          </w:p>
          <w:p w:rsidR="00537789" w:rsidRPr="008D5027" w:rsidRDefault="00537789" w:rsidP="00537789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8D5027">
              <w:rPr>
                <w:rFonts w:cstheme="minorHAnsi"/>
                <w:color w:val="000000" w:themeColor="text1"/>
                <w:lang w:val="en-US"/>
              </w:rPr>
              <w:t>MessageSchemaVersionId</w:t>
            </w:r>
            <w:proofErr w:type="spellEnd"/>
            <w:r w:rsidRPr="008D5027">
              <w:rPr>
                <w:rFonts w:cstheme="minorHAnsi"/>
                <w:color w:val="000000" w:themeColor="text1"/>
                <w:lang w:val="en-US"/>
              </w:rPr>
              <w:t>="</w:t>
            </w:r>
            <w:proofErr w:type="spellStart"/>
            <w:r w:rsidRPr="008D5027">
              <w:rPr>
                <w:rFonts w:cstheme="minorHAnsi"/>
                <w:color w:val="000000" w:themeColor="text1"/>
                <w:lang w:val="en-US"/>
              </w:rPr>
              <w:t>ern</w:t>
            </w:r>
            <w:proofErr w:type="spellEnd"/>
            <w:r w:rsidRPr="008D5027">
              <w:rPr>
                <w:rFonts w:cstheme="minorHAnsi"/>
                <w:color w:val="000000" w:themeColor="text1"/>
                <w:lang w:val="en-US"/>
              </w:rPr>
              <w:t>/35"</w:t>
            </w:r>
          </w:p>
          <w:p w:rsidR="00537789" w:rsidRPr="008D5027" w:rsidRDefault="00537789" w:rsidP="00537789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8D5027">
              <w:rPr>
                <w:rFonts w:cstheme="minorHAnsi"/>
                <w:color w:val="000000" w:themeColor="text1"/>
                <w:lang w:val="en-US"/>
              </w:rPr>
              <w:t>LanguageAndScriptCode</w:t>
            </w:r>
            <w:proofErr w:type="spellEnd"/>
            <w:r w:rsidRPr="008D5027">
              <w:rPr>
                <w:rFonts w:cstheme="minorHAnsi"/>
                <w:color w:val="000000" w:themeColor="text1"/>
                <w:lang w:val="en-US"/>
              </w:rPr>
              <w:t>="en"</w:t>
            </w:r>
          </w:p>
          <w:p w:rsidR="00FD4935" w:rsidRDefault="00DC45C0" w:rsidP="00785419">
            <w:pPr>
              <w:rPr>
                <w:lang w:val="en-US"/>
              </w:rPr>
            </w:pPr>
            <w:r>
              <w:rPr>
                <w:lang w:val="en-US"/>
              </w:rPr>
              <w:pict>
                <v:rect id="_x0000_i1043" style="width:7in;height:1pt" o:hralign="center" o:hrstd="t" o:hrnoshade="t" o:hr="t" fillcolor="#00aeef" stroked="f"/>
              </w:pict>
            </w:r>
          </w:p>
          <w:p w:rsidR="00AA759B" w:rsidRPr="007F45BB" w:rsidRDefault="00611411" w:rsidP="00AA759B">
            <w:pPr>
              <w:pStyle w:val="Heading3"/>
              <w:rPr>
                <w:color w:val="000000" w:themeColor="text1"/>
                <w:lang w:val="en-US"/>
              </w:rPr>
            </w:pPr>
            <w:bookmarkStart w:id="66" w:name="_Toc338075922"/>
            <w:r>
              <w:rPr>
                <w:color w:val="000000" w:themeColor="text1"/>
                <w:lang w:val="en-US"/>
              </w:rPr>
              <w:t>UMCHANGE-375 – SC-9</w:t>
            </w:r>
            <w:r w:rsidR="00AA759B">
              <w:rPr>
                <w:color w:val="000000" w:themeColor="text1"/>
                <w:lang w:val="en-US"/>
              </w:rPr>
              <w:t xml:space="preserve">: </w:t>
            </w:r>
            <w:r w:rsidR="009E7B02">
              <w:rPr>
                <w:color w:val="000000" w:themeColor="text1"/>
                <w:lang w:val="en-US"/>
              </w:rPr>
              <w:t xml:space="preserve">Ordering a </w:t>
            </w:r>
            <w:proofErr w:type="spellStart"/>
            <w:r w:rsidR="009E7B02">
              <w:rPr>
                <w:color w:val="000000" w:themeColor="text1"/>
                <w:lang w:val="en-US"/>
              </w:rPr>
              <w:t>MonoPoly</w:t>
            </w:r>
            <w:proofErr w:type="spellEnd"/>
            <w:r w:rsidR="009E7B02">
              <w:rPr>
                <w:color w:val="000000" w:themeColor="text1"/>
                <w:lang w:val="en-US"/>
              </w:rPr>
              <w:t xml:space="preserve"> </w:t>
            </w:r>
            <w:r w:rsidR="00BB4CDC">
              <w:rPr>
                <w:color w:val="000000" w:themeColor="text1"/>
                <w:lang w:val="en-US"/>
              </w:rPr>
              <w:t>Product</w:t>
            </w:r>
            <w:bookmarkEnd w:id="66"/>
          </w:p>
          <w:p w:rsidR="00AA759B" w:rsidRPr="004C7C69" w:rsidRDefault="00AA759B" w:rsidP="00AA759B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4C7C69">
              <w:rPr>
                <w:rFonts w:cstheme="minorHAnsi"/>
                <w:b/>
                <w:i/>
                <w:color w:val="000000" w:themeColor="text1"/>
                <w:lang w:val="en-US"/>
              </w:rPr>
              <w:t xml:space="preserve">Aim of the </w:t>
            </w: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scenario</w:t>
            </w:r>
          </w:p>
          <w:p w:rsidR="00AA759B" w:rsidRPr="007F45BB" w:rsidRDefault="009E7B02" w:rsidP="00AA759B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The aim of the sce</w:t>
            </w:r>
            <w:r w:rsidR="007B724B">
              <w:rPr>
                <w:rFonts w:cstheme="minorHAnsi"/>
                <w:color w:val="000000" w:themeColor="text1"/>
                <w:lang w:val="en-US"/>
              </w:rPr>
              <w:t>nario is to make sure a monopoly</w:t>
            </w:r>
            <w:r>
              <w:rPr>
                <w:rFonts w:cstheme="minorHAnsi"/>
                <w:color w:val="000000" w:themeColor="text1"/>
                <w:lang w:val="en-US"/>
              </w:rPr>
              <w:t xml:space="preserve"> </w:t>
            </w:r>
            <w:r w:rsidR="00BB4CDC">
              <w:rPr>
                <w:rFonts w:cstheme="minorHAnsi"/>
                <w:color w:val="000000" w:themeColor="text1"/>
                <w:lang w:val="en-US"/>
              </w:rPr>
              <w:t>product</w:t>
            </w:r>
            <w:r w:rsidR="005D08D2">
              <w:rPr>
                <w:rFonts w:cstheme="minorHAnsi"/>
                <w:color w:val="000000" w:themeColor="text1"/>
                <w:lang w:val="en-US"/>
              </w:rPr>
              <w:t xml:space="preserve"> is exported with</w:t>
            </w:r>
            <w:r>
              <w:rPr>
                <w:rFonts w:cstheme="minorHAnsi"/>
                <w:color w:val="000000" w:themeColor="text1"/>
                <w:lang w:val="en-US"/>
              </w:rPr>
              <w:t xml:space="preserve"> Midi</w:t>
            </w:r>
            <w:r w:rsidR="005D08D2">
              <w:rPr>
                <w:rFonts w:cstheme="minorHAnsi"/>
                <w:color w:val="000000" w:themeColor="text1"/>
                <w:lang w:val="en-US"/>
              </w:rPr>
              <w:t xml:space="preserve"> resources</w:t>
            </w:r>
          </w:p>
          <w:p w:rsidR="00AA759B" w:rsidRPr="007F45BB" w:rsidRDefault="00AA759B" w:rsidP="00AA759B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AA759B" w:rsidRPr="007F45BB" w:rsidRDefault="00AA759B" w:rsidP="00AA759B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E62BC6" w:rsidRPr="000A0749" w:rsidRDefault="00E62BC6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E62BC6" w:rsidRPr="00AD7555" w:rsidRDefault="00E62BC6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MonoPoly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E62BC6" w:rsidRPr="00A301DB" w:rsidRDefault="00E62BC6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UPC1: full track product of type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MonoPoly</w:t>
            </w:r>
            <w:proofErr w:type="spellEnd"/>
          </w:p>
          <w:p w:rsidR="00A301DB" w:rsidRPr="000808A5" w:rsidRDefault="00A301DB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UPC1 has 1 track</w:t>
            </w:r>
          </w:p>
          <w:p w:rsidR="000808A5" w:rsidRPr="00EB61D9" w:rsidRDefault="000808A5" w:rsidP="000808A5">
            <w:pPr>
              <w:pStyle w:val="ListParagraph"/>
              <w:rPr>
                <w:rFonts w:cstheme="minorHAnsi"/>
                <w:i/>
                <w:color w:val="000000" w:themeColor="text1"/>
                <w:lang w:val="en-US"/>
              </w:rPr>
            </w:pPr>
          </w:p>
          <w:p w:rsidR="00AA759B" w:rsidRPr="007F45BB" w:rsidRDefault="00AA759B" w:rsidP="00AA759B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Step 1</w:t>
            </w:r>
          </w:p>
          <w:p w:rsidR="00E62BC6" w:rsidRPr="000A0749" w:rsidRDefault="00E62BC6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E62BC6" w:rsidRPr="00EB61D9" w:rsidRDefault="00E62BC6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Place a Custom Order on UPC1 for BP1 and wait for it to be delivered</w:t>
            </w:r>
          </w:p>
          <w:p w:rsidR="00E62BC6" w:rsidRPr="000A0749" w:rsidRDefault="00E62BC6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AA759B" w:rsidRPr="000A0749" w:rsidRDefault="00AA759B" w:rsidP="00E62BC6">
            <w:pPr>
              <w:pStyle w:val="ListParagraph"/>
              <w:rPr>
                <w:rFonts w:cstheme="minorHAnsi"/>
                <w:i/>
                <w:color w:val="000000" w:themeColor="text1"/>
                <w:lang w:val="en-US"/>
              </w:rPr>
            </w:pPr>
          </w:p>
          <w:p w:rsidR="00AA759B" w:rsidRPr="007F45BB" w:rsidRDefault="00AA759B" w:rsidP="00AA759B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lastRenderedPageBreak/>
              <w:t>Expected Results</w:t>
            </w:r>
          </w:p>
          <w:p w:rsidR="00AA759B" w:rsidRDefault="00354A46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ResourceList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>, a Midi section should exist</w:t>
            </w:r>
          </w:p>
          <w:p w:rsidR="00354A46" w:rsidRDefault="00354A46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The Midi section should contain the following information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ID / Proprietary ID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Midi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ResourceReference</w:t>
            </w:r>
            <w:proofErr w:type="spellEnd"/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Reference Title / Title Text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Is Bonus Resource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Duration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Territory Code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Title / Title Text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Display Artist / Party Name / Full Name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Display Artist / Artist Role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Label Name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Cline / Cline Text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Marketing Comment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Genre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Parental Warning Type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Technical Midi Details / Technical Resource Details Reference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Technical Midi Details / Duration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Technical Midi Details / Is Preview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Technical Midi Details / File / File Name</w:t>
            </w:r>
          </w:p>
          <w:p w:rsidR="00354A46" w:rsidRP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Technical Midi Details / File / Hash Sum / Hash Sum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Technical Midi Details / File / Hash Sum / Hash Sum Algorithm Type</w:t>
            </w:r>
          </w:p>
          <w:p w:rsidR="00AA759B" w:rsidRPr="00AA759B" w:rsidRDefault="00DC45C0" w:rsidP="00AA759B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lang w:val="en-US"/>
              </w:rPr>
              <w:pict>
                <v:rect id="_x0000_i1044" style="width:7in;height:1pt" o:hralign="center" o:hrstd="t" o:hrnoshade="t" o:hr="t" fillcolor="#00aeef" stroked="f"/>
              </w:pict>
            </w:r>
          </w:p>
          <w:p w:rsidR="00A5139C" w:rsidRPr="007F45BB" w:rsidRDefault="00611411" w:rsidP="00A5139C">
            <w:pPr>
              <w:pStyle w:val="Heading3"/>
              <w:rPr>
                <w:color w:val="000000" w:themeColor="text1"/>
                <w:lang w:val="en-US"/>
              </w:rPr>
            </w:pPr>
            <w:bookmarkStart w:id="67" w:name="_Toc338075923"/>
            <w:r>
              <w:rPr>
                <w:color w:val="000000" w:themeColor="text1"/>
                <w:lang w:val="en-US"/>
              </w:rPr>
              <w:t>UMCHANGE-375 – SC-1</w:t>
            </w:r>
            <w:r w:rsidR="00210FFC">
              <w:rPr>
                <w:color w:val="000000" w:themeColor="text1"/>
                <w:lang w:val="en-US"/>
              </w:rPr>
              <w:t>0</w:t>
            </w:r>
            <w:r w:rsidR="00A5139C">
              <w:rPr>
                <w:color w:val="000000" w:themeColor="text1"/>
                <w:lang w:val="en-US"/>
              </w:rPr>
              <w:t>: DDEX XML Reader Tool</w:t>
            </w:r>
            <w:bookmarkEnd w:id="67"/>
          </w:p>
          <w:p w:rsidR="00A5139C" w:rsidRPr="004C7C69" w:rsidRDefault="00A5139C" w:rsidP="00A5139C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4C7C69">
              <w:rPr>
                <w:rFonts w:cstheme="minorHAnsi"/>
                <w:b/>
                <w:i/>
                <w:color w:val="000000" w:themeColor="text1"/>
                <w:lang w:val="en-US"/>
              </w:rPr>
              <w:t xml:space="preserve">Aim of the </w:t>
            </w: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scenario</w:t>
            </w:r>
          </w:p>
          <w:p w:rsidR="00A5139C" w:rsidRPr="007F45BB" w:rsidRDefault="00737A7B" w:rsidP="00A5139C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The aim </w:t>
            </w:r>
            <w:r w:rsidR="00A5139C">
              <w:rPr>
                <w:rFonts w:cstheme="minorHAnsi"/>
                <w:color w:val="000000" w:themeColor="text1"/>
                <w:lang w:val="en-US"/>
              </w:rPr>
              <w:t>of the</w:t>
            </w:r>
            <w:r>
              <w:rPr>
                <w:rFonts w:cstheme="minorHAnsi"/>
                <w:color w:val="000000" w:themeColor="text1"/>
                <w:lang w:val="en-US"/>
              </w:rPr>
              <w:t xml:space="preserve"> scenario is to make sure that the updated DDEX XML reader tool can support the delivered DDEX XML</w:t>
            </w:r>
          </w:p>
          <w:p w:rsidR="00A5139C" w:rsidRPr="007F45BB" w:rsidRDefault="00A5139C" w:rsidP="00A5139C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6977F1" w:rsidRPr="007F45BB" w:rsidRDefault="006977F1" w:rsidP="006977F1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6977F1" w:rsidRPr="000A0749" w:rsidRDefault="006977F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6977F1" w:rsidRPr="00AD7555" w:rsidRDefault="006977F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6977F1" w:rsidRPr="00EB61D9" w:rsidRDefault="006977F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UPC1: full track product of type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</w:p>
          <w:p w:rsidR="006977F1" w:rsidRPr="007B724B" w:rsidRDefault="006977F1" w:rsidP="006977F1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6977F1" w:rsidRPr="007F45BB" w:rsidRDefault="006977F1" w:rsidP="006977F1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Step 1</w:t>
            </w:r>
          </w:p>
          <w:p w:rsidR="006977F1" w:rsidRPr="000A0749" w:rsidRDefault="006977F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6977F1" w:rsidRPr="00EB61D9" w:rsidRDefault="006977F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Place a Custom Order on UPC1 for BP1 and wait for it to be delivered</w:t>
            </w:r>
          </w:p>
          <w:p w:rsidR="006977F1" w:rsidRPr="006977F1" w:rsidRDefault="006977F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6977F1" w:rsidRPr="000A0749" w:rsidRDefault="006977F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Open the XML using the DDEX XML Reader Tool</w:t>
            </w:r>
          </w:p>
          <w:p w:rsidR="006977F1" w:rsidRDefault="006977F1" w:rsidP="006977F1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6977F1" w:rsidRPr="007F45BB" w:rsidRDefault="006977F1" w:rsidP="006977F1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6977F1" w:rsidRDefault="00E53147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The DDEX XML is well displayed</w:t>
            </w:r>
          </w:p>
          <w:p w:rsidR="00E53147" w:rsidRDefault="00E53147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The optimized sections are well displayed with the right optimized data</w:t>
            </w:r>
          </w:p>
          <w:p w:rsidR="00E53147" w:rsidRDefault="00E53147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All resources are well displayed</w:t>
            </w:r>
          </w:p>
          <w:p w:rsidR="00E53147" w:rsidRDefault="00E53147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lastRenderedPageBreak/>
              <w:t>All releases are well displayed</w:t>
            </w:r>
          </w:p>
          <w:p w:rsidR="00E53147" w:rsidRDefault="00E53147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All deals are well displayed</w:t>
            </w:r>
          </w:p>
          <w:p w:rsidR="00A5139C" w:rsidRPr="00A5139C" w:rsidRDefault="00DC45C0" w:rsidP="00A5139C">
            <w:pPr>
              <w:rPr>
                <w:lang w:val="en-US"/>
              </w:rPr>
            </w:pPr>
            <w:r>
              <w:rPr>
                <w:lang w:val="en-US"/>
              </w:rPr>
              <w:pict>
                <v:rect id="_x0000_i1045" style="width:7in;height:1pt" o:hralign="center" o:hrstd="t" o:hrnoshade="t" o:hr="t" fillcolor="#00aeef" stroked="f"/>
              </w:pict>
            </w:r>
          </w:p>
          <w:p w:rsidR="006B17BA" w:rsidRPr="007F45BB" w:rsidRDefault="00611411" w:rsidP="006B17BA">
            <w:pPr>
              <w:pStyle w:val="Heading3"/>
              <w:rPr>
                <w:color w:val="000000" w:themeColor="text1"/>
                <w:lang w:val="en-US"/>
              </w:rPr>
            </w:pPr>
            <w:bookmarkStart w:id="68" w:name="_Toc338075924"/>
            <w:r>
              <w:rPr>
                <w:color w:val="000000" w:themeColor="text1"/>
                <w:lang w:val="en-US"/>
              </w:rPr>
              <w:t>UMCHANGE-375 – SC-1</w:t>
            </w:r>
            <w:r w:rsidR="00210FFC">
              <w:rPr>
                <w:color w:val="000000" w:themeColor="text1"/>
                <w:lang w:val="en-US"/>
              </w:rPr>
              <w:t>1</w:t>
            </w:r>
            <w:r w:rsidR="006B17BA">
              <w:rPr>
                <w:color w:val="000000" w:themeColor="text1"/>
                <w:lang w:val="en-US"/>
              </w:rPr>
              <w:t>: Deliver a Classical Album Product</w:t>
            </w:r>
            <w:bookmarkEnd w:id="68"/>
          </w:p>
          <w:p w:rsidR="006B17BA" w:rsidRPr="004C7C69" w:rsidRDefault="006B17BA" w:rsidP="006B17BA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4C7C69">
              <w:rPr>
                <w:rFonts w:cstheme="minorHAnsi"/>
                <w:b/>
                <w:i/>
                <w:color w:val="000000" w:themeColor="text1"/>
                <w:lang w:val="en-US"/>
              </w:rPr>
              <w:t xml:space="preserve">Aim of the </w:t>
            </w: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scenario</w:t>
            </w:r>
          </w:p>
          <w:p w:rsidR="006B17BA" w:rsidRPr="007F45BB" w:rsidRDefault="006B17BA" w:rsidP="006B17BA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The aim of the scenario is to </w:t>
            </w:r>
            <w:r w:rsidR="009D34AF">
              <w:rPr>
                <w:rFonts w:cstheme="minorHAnsi"/>
                <w:color w:val="000000" w:themeColor="text1"/>
                <w:lang w:val="en-US"/>
              </w:rPr>
              <w:t xml:space="preserve">make sure that a Classical product </w:t>
            </w:r>
            <w:r w:rsidR="003F2A15">
              <w:rPr>
                <w:rFonts w:cstheme="minorHAnsi"/>
                <w:color w:val="000000" w:themeColor="text1"/>
                <w:lang w:val="en-US"/>
              </w:rPr>
              <w:t xml:space="preserve">with resource group </w:t>
            </w:r>
            <w:r w:rsidR="009D34AF">
              <w:rPr>
                <w:rFonts w:cstheme="minorHAnsi"/>
                <w:color w:val="000000" w:themeColor="text1"/>
                <w:lang w:val="en-US"/>
              </w:rPr>
              <w:t xml:space="preserve">will be exported as a </w:t>
            </w:r>
            <w:proofErr w:type="spellStart"/>
            <w:r w:rsidR="009D34AF">
              <w:rPr>
                <w:rFonts w:cstheme="minorHAnsi"/>
                <w:color w:val="000000" w:themeColor="text1"/>
                <w:lang w:val="en-US"/>
              </w:rPr>
              <w:t>ClassicalAlbum</w:t>
            </w:r>
            <w:proofErr w:type="spellEnd"/>
            <w:r w:rsidR="009D34AF">
              <w:rPr>
                <w:rFonts w:cstheme="minorHAnsi"/>
                <w:color w:val="000000" w:themeColor="text1"/>
                <w:lang w:val="en-US"/>
              </w:rPr>
              <w:t xml:space="preserve"> release type</w:t>
            </w:r>
          </w:p>
          <w:p w:rsidR="006B17BA" w:rsidRPr="007F45BB" w:rsidRDefault="006B17BA" w:rsidP="006B17BA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6B17BA" w:rsidRPr="007F45BB" w:rsidRDefault="006B17BA" w:rsidP="006B17BA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6B17BA" w:rsidRPr="000A0749" w:rsidRDefault="006B17BA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6B17BA" w:rsidRPr="006047EE" w:rsidRDefault="006B17BA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 w:rsidR="009D34AF">
              <w:rPr>
                <w:rFonts w:cstheme="minorHAnsi"/>
                <w:color w:val="000000" w:themeColor="text1"/>
                <w:lang w:val="en-US"/>
              </w:rPr>
              <w:t>eAlbum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6047EE" w:rsidRPr="00AD7555" w:rsidRDefault="006047EE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Classical as repertoire Type</w:t>
            </w:r>
          </w:p>
          <w:p w:rsidR="006B17BA" w:rsidRPr="00EB61D9" w:rsidRDefault="006B17BA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UPC1: </w:t>
            </w:r>
            <w:r w:rsidR="006047EE">
              <w:rPr>
                <w:rFonts w:cstheme="minorHAnsi"/>
                <w:color w:val="000000" w:themeColor="text1"/>
                <w:lang w:val="en-US"/>
              </w:rPr>
              <w:t xml:space="preserve">classical </w:t>
            </w:r>
            <w:r>
              <w:rPr>
                <w:rFonts w:cstheme="minorHAnsi"/>
                <w:color w:val="000000" w:themeColor="text1"/>
                <w:lang w:val="en-US"/>
              </w:rPr>
              <w:t xml:space="preserve">full track product </w:t>
            </w:r>
            <w:r w:rsidR="005D08D2">
              <w:rPr>
                <w:rFonts w:cstheme="minorHAnsi"/>
                <w:color w:val="000000" w:themeColor="text1"/>
                <w:lang w:val="en-US"/>
              </w:rPr>
              <w:t xml:space="preserve">with workgroup </w:t>
            </w:r>
            <w:r>
              <w:rPr>
                <w:rFonts w:cstheme="minorHAnsi"/>
                <w:color w:val="000000" w:themeColor="text1"/>
                <w:lang w:val="en-US"/>
              </w:rPr>
              <w:t xml:space="preserve">of type </w:t>
            </w:r>
            <w:proofErr w:type="spellStart"/>
            <w:r w:rsidR="006047EE">
              <w:rPr>
                <w:rFonts w:cstheme="minorHAnsi"/>
                <w:color w:val="000000" w:themeColor="text1"/>
                <w:lang w:val="en-US"/>
              </w:rPr>
              <w:t>eAlbum</w:t>
            </w:r>
            <w:proofErr w:type="spellEnd"/>
          </w:p>
          <w:p w:rsidR="006B17BA" w:rsidRPr="007B724B" w:rsidRDefault="006B17BA" w:rsidP="006B17BA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6B17BA" w:rsidRPr="007F45BB" w:rsidRDefault="006B17BA" w:rsidP="006B17BA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Step 1</w:t>
            </w:r>
          </w:p>
          <w:p w:rsidR="006B17BA" w:rsidRPr="000A0749" w:rsidRDefault="006B17BA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6B17BA" w:rsidRPr="00EB61D9" w:rsidRDefault="006B17BA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Place a Custom Order on UPC1 for BP1 and wait for it to be delivered</w:t>
            </w:r>
          </w:p>
          <w:p w:rsidR="006B17BA" w:rsidRPr="006977F1" w:rsidRDefault="006B17BA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6B17BA" w:rsidRDefault="006B17BA" w:rsidP="006B17BA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2631E4" w:rsidRDefault="002631E4" w:rsidP="006B17BA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6B17BA" w:rsidRPr="007F45BB" w:rsidRDefault="006B17BA" w:rsidP="006B17BA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6B17BA" w:rsidRDefault="006047EE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ReleaseList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section:</w:t>
            </w:r>
          </w:p>
          <w:p w:rsidR="006047EE" w:rsidRDefault="006047EE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Product release: </w:t>
            </w:r>
          </w:p>
          <w:p w:rsidR="006047EE" w:rsidRDefault="006047EE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ReleaseType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 has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ClassicalAlbum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value</w:t>
            </w:r>
          </w:p>
          <w:p w:rsidR="006047EE" w:rsidRDefault="006047EE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No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UserDefinedValue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exists</w:t>
            </w:r>
          </w:p>
          <w:p w:rsidR="006047EE" w:rsidRDefault="006047EE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Track releases: </w:t>
            </w:r>
          </w:p>
          <w:p w:rsidR="006047EE" w:rsidRDefault="006047EE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ReleaseType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 has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TrackRelease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value</w:t>
            </w:r>
          </w:p>
          <w:p w:rsidR="006047EE" w:rsidRDefault="006047EE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No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UserDefinedValue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exists</w:t>
            </w:r>
          </w:p>
          <w:p w:rsidR="00AA759B" w:rsidRPr="006B17BA" w:rsidRDefault="00DC45C0" w:rsidP="006B17BA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lang w:val="en-US"/>
              </w:rPr>
              <w:pict>
                <v:rect id="_x0000_i1046" style="width:7in;height:1pt" o:hralign="center" o:hrstd="t" o:hrnoshade="t" o:hr="t" fillcolor="#00aeef" stroked="f"/>
              </w:pict>
            </w:r>
          </w:p>
          <w:p w:rsidR="000C24FD" w:rsidRPr="00230ADC" w:rsidRDefault="00094B95" w:rsidP="000C24FD">
            <w:pPr>
              <w:pStyle w:val="Heading3"/>
              <w:rPr>
                <w:color w:val="000000" w:themeColor="text1"/>
                <w:lang w:val="en-US"/>
              </w:rPr>
            </w:pPr>
            <w:bookmarkStart w:id="69" w:name="_Toc338075925"/>
            <w:r w:rsidRPr="00230ADC">
              <w:rPr>
                <w:color w:val="000000" w:themeColor="text1"/>
                <w:lang w:val="en-US"/>
              </w:rPr>
              <w:t>UMCHANGE-375 – SC-1</w:t>
            </w:r>
            <w:r w:rsidR="00210FFC" w:rsidRPr="00230ADC">
              <w:rPr>
                <w:color w:val="000000" w:themeColor="text1"/>
                <w:lang w:val="en-US"/>
              </w:rPr>
              <w:t>2</w:t>
            </w:r>
            <w:r w:rsidR="000C24FD" w:rsidRPr="00230ADC">
              <w:rPr>
                <w:color w:val="000000" w:themeColor="text1"/>
                <w:lang w:val="en-US"/>
              </w:rPr>
              <w:t xml:space="preserve">: </w:t>
            </w:r>
            <w:proofErr w:type="spellStart"/>
            <w:r w:rsidR="000C24FD" w:rsidRPr="00230ADC">
              <w:rPr>
                <w:color w:val="000000" w:themeColor="text1"/>
                <w:lang w:val="en-US"/>
              </w:rPr>
              <w:t>IsBackfill</w:t>
            </w:r>
            <w:proofErr w:type="spellEnd"/>
            <w:r w:rsidR="000C24FD" w:rsidRPr="00230ADC">
              <w:rPr>
                <w:color w:val="000000" w:themeColor="text1"/>
                <w:lang w:val="en-US"/>
              </w:rPr>
              <w:t xml:space="preserve"> Tag</w:t>
            </w:r>
            <w:bookmarkEnd w:id="69"/>
            <w:r w:rsidR="000C24FD" w:rsidRPr="00230ADC">
              <w:rPr>
                <w:color w:val="000000" w:themeColor="text1"/>
                <w:lang w:val="en-US"/>
              </w:rPr>
              <w:t xml:space="preserve"> </w:t>
            </w:r>
          </w:p>
          <w:p w:rsidR="000C24FD" w:rsidRPr="00230ADC" w:rsidRDefault="000C24FD" w:rsidP="000C24F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b/>
                <w:i/>
                <w:color w:val="000000" w:themeColor="text1"/>
                <w:lang w:val="en-US"/>
              </w:rPr>
              <w:t>Aim of the scenario</w:t>
            </w:r>
          </w:p>
          <w:p w:rsidR="000C24FD" w:rsidRPr="00230ADC" w:rsidRDefault="000C24FD" w:rsidP="000C24FD">
            <w:pPr>
              <w:rPr>
                <w:rFonts w:cstheme="minorHAnsi"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The aim of the scenario is to make sure that the </w:t>
            </w:r>
            <w:proofErr w:type="spellStart"/>
            <w:r w:rsidRPr="00230ADC">
              <w:rPr>
                <w:rFonts w:cstheme="minorHAnsi"/>
                <w:color w:val="000000" w:themeColor="text1"/>
                <w:lang w:val="en-US"/>
              </w:rPr>
              <w:t>IsBackfill</w:t>
            </w:r>
            <w:proofErr w:type="spellEnd"/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 tag is filled with the right value</w:t>
            </w:r>
          </w:p>
          <w:p w:rsidR="000C24FD" w:rsidRPr="00230ADC" w:rsidRDefault="000C24FD" w:rsidP="000C24FD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0C24FD" w:rsidRPr="00230ADC" w:rsidRDefault="000C24FD" w:rsidP="000C24F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0C24FD" w:rsidRPr="00230ADC" w:rsidRDefault="000C24F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0C24FD" w:rsidRPr="00230ADC" w:rsidRDefault="000C24F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 w:rsidRPr="00230ADC"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0C24FD" w:rsidRPr="00230ADC" w:rsidRDefault="000C24F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BP1 operates in CTY1</w:t>
            </w:r>
          </w:p>
          <w:p w:rsidR="000C24FD" w:rsidRPr="00230ADC" w:rsidRDefault="00697A84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UPC1 and UPC2</w:t>
            </w:r>
            <w:r w:rsidR="000C24FD" w:rsidRPr="00230ADC">
              <w:rPr>
                <w:rFonts w:cstheme="minorHAnsi"/>
                <w:color w:val="000000" w:themeColor="text1"/>
                <w:lang w:val="en-US"/>
              </w:rPr>
              <w:t xml:space="preserve">: full track products of type </w:t>
            </w:r>
            <w:proofErr w:type="spellStart"/>
            <w:r w:rsidR="000C24FD" w:rsidRPr="00230ADC"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</w:p>
          <w:p w:rsidR="000C24FD" w:rsidRPr="00230ADC" w:rsidRDefault="000C24F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UPC1 and UPC</w:t>
            </w:r>
            <w:r w:rsidR="00697A84" w:rsidRPr="00230ADC">
              <w:rPr>
                <w:rFonts w:cstheme="minorHAnsi"/>
                <w:color w:val="000000" w:themeColor="text1"/>
                <w:lang w:val="en-US"/>
              </w:rPr>
              <w:t>2</w:t>
            </w:r>
            <w:r w:rsidR="00663FD2" w:rsidRPr="00230ADC">
              <w:rPr>
                <w:rFonts w:cstheme="minorHAnsi"/>
                <w:color w:val="000000" w:themeColor="text1"/>
                <w:lang w:val="en-US"/>
              </w:rPr>
              <w:t xml:space="preserve"> </w:t>
            </w:r>
            <w:r w:rsidRPr="00230ADC">
              <w:rPr>
                <w:rFonts w:cstheme="minorHAnsi"/>
                <w:color w:val="000000" w:themeColor="text1"/>
                <w:lang w:val="en-US"/>
              </w:rPr>
              <w:t>are orderable in CTY1</w:t>
            </w:r>
            <w:r w:rsidR="00697A84" w:rsidRPr="00230ADC">
              <w:rPr>
                <w:rFonts w:cstheme="minorHAnsi"/>
                <w:color w:val="000000" w:themeColor="text1"/>
                <w:lang w:val="en-US"/>
              </w:rPr>
              <w:t xml:space="preserve"> and are already delivered to BP1</w:t>
            </w:r>
          </w:p>
          <w:p w:rsidR="000C24FD" w:rsidRPr="00230ADC" w:rsidRDefault="000C24FD" w:rsidP="000C24F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0C24FD" w:rsidRPr="00230ADC" w:rsidRDefault="000C24FD" w:rsidP="000C24F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b/>
                <w:i/>
                <w:color w:val="000000" w:themeColor="text1"/>
                <w:lang w:val="en-US"/>
              </w:rPr>
              <w:t>Step 1</w:t>
            </w:r>
          </w:p>
          <w:p w:rsidR="000C24FD" w:rsidRPr="00230ADC" w:rsidRDefault="000C24F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0C24FD" w:rsidRPr="00230ADC" w:rsidRDefault="00230ADC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Place a bulk order on UPC1 </w:t>
            </w:r>
            <w:r w:rsidR="000C24FD" w:rsidRPr="00230ADC">
              <w:rPr>
                <w:rFonts w:cstheme="minorHAnsi"/>
                <w:color w:val="000000" w:themeColor="text1"/>
                <w:lang w:val="en-US"/>
              </w:rPr>
              <w:t>for BP1</w:t>
            </w:r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 and select Back Catalogue</w:t>
            </w:r>
          </w:p>
          <w:p w:rsidR="000C24FD" w:rsidRPr="00230ADC" w:rsidRDefault="000C24F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lastRenderedPageBreak/>
              <w:t>Wait for the order to be delivered</w:t>
            </w:r>
          </w:p>
          <w:p w:rsidR="000C24FD" w:rsidRPr="00230ADC" w:rsidRDefault="000C24F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0C24FD" w:rsidRPr="00230ADC" w:rsidRDefault="000C24FD" w:rsidP="000C24F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0C24FD" w:rsidRPr="00230ADC" w:rsidRDefault="000C24FD" w:rsidP="000C24FD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0C24FD" w:rsidRPr="00230ADC" w:rsidRDefault="000C24F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The </w:t>
            </w:r>
            <w:proofErr w:type="spellStart"/>
            <w:r w:rsidRPr="00230ADC">
              <w:rPr>
                <w:rFonts w:cstheme="minorHAnsi"/>
                <w:color w:val="000000" w:themeColor="text1"/>
                <w:lang w:val="en-US"/>
              </w:rPr>
              <w:t>IsBackfill</w:t>
            </w:r>
            <w:proofErr w:type="spellEnd"/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 tag has TRUE as value</w:t>
            </w:r>
          </w:p>
          <w:p w:rsidR="000C24FD" w:rsidRPr="00230ADC" w:rsidRDefault="000C24FD" w:rsidP="000C24FD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0C24FD" w:rsidRPr="00230ADC" w:rsidRDefault="000C24FD" w:rsidP="000C24F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b/>
                <w:i/>
                <w:color w:val="000000" w:themeColor="text1"/>
                <w:lang w:val="en-US"/>
              </w:rPr>
              <w:t>Step 2</w:t>
            </w:r>
          </w:p>
          <w:p w:rsidR="000C24FD" w:rsidRPr="00230ADC" w:rsidRDefault="000C24F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0C24FD" w:rsidRPr="00230ADC" w:rsidRDefault="000C24F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Place a bulk order on UPC2 for BP1 </w:t>
            </w:r>
            <w:r w:rsidR="00230ADC" w:rsidRPr="00230ADC">
              <w:rPr>
                <w:rFonts w:cstheme="minorHAnsi"/>
                <w:color w:val="000000" w:themeColor="text1"/>
                <w:lang w:val="en-US"/>
              </w:rPr>
              <w:t>and select Back Catalogue</w:t>
            </w:r>
          </w:p>
          <w:p w:rsidR="000C24FD" w:rsidRPr="00230ADC" w:rsidRDefault="00230ADC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Wait for the order to be in “Validated” status</w:t>
            </w:r>
          </w:p>
          <w:p w:rsidR="00230ADC" w:rsidRPr="00230ADC" w:rsidRDefault="00230ADC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Go to place custom order page</w:t>
            </w:r>
          </w:p>
          <w:p w:rsidR="00230ADC" w:rsidRPr="00230ADC" w:rsidRDefault="00230ADC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Create a cherry pick on UPC2 for BP1</w:t>
            </w:r>
          </w:p>
          <w:p w:rsidR="000C24FD" w:rsidRPr="00230ADC" w:rsidRDefault="000C24FD" w:rsidP="000C24F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0C24FD" w:rsidRPr="00230ADC" w:rsidRDefault="000C24FD" w:rsidP="000C24FD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0C24FD" w:rsidRPr="00230ADC" w:rsidRDefault="000C24F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The </w:t>
            </w:r>
            <w:r w:rsidR="00230ADC" w:rsidRPr="00230ADC">
              <w:rPr>
                <w:rFonts w:cstheme="minorHAnsi"/>
                <w:color w:val="000000" w:themeColor="text1"/>
                <w:lang w:val="en-US"/>
              </w:rPr>
              <w:t>2 batches created (one for the bulk order and one for the cherry pick) are rationalized</w:t>
            </w:r>
          </w:p>
          <w:p w:rsidR="00230ADC" w:rsidRPr="00230ADC" w:rsidRDefault="00230ADC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In the delivered XML, the </w:t>
            </w:r>
            <w:proofErr w:type="spellStart"/>
            <w:r w:rsidRPr="00230ADC">
              <w:rPr>
                <w:rFonts w:cstheme="minorHAnsi"/>
                <w:color w:val="000000" w:themeColor="text1"/>
                <w:lang w:val="en-US"/>
              </w:rPr>
              <w:t>IsBackfill</w:t>
            </w:r>
            <w:proofErr w:type="spellEnd"/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 tag has FALSE as value</w:t>
            </w:r>
          </w:p>
          <w:p w:rsidR="00BE78DC" w:rsidRDefault="00DC45C0" w:rsidP="000C24FD">
            <w:pPr>
              <w:rPr>
                <w:lang w:val="en-US"/>
              </w:rPr>
            </w:pPr>
            <w:r>
              <w:rPr>
                <w:lang w:val="en-US"/>
              </w:rPr>
              <w:pict>
                <v:rect id="_x0000_i1047" style="width:7in;height:1pt" o:hralign="center" o:hrstd="t" o:hrnoshade="t" o:hr="t" fillcolor="#00aeef" stroked="f"/>
              </w:pict>
            </w:r>
          </w:p>
          <w:p w:rsidR="00B2074D" w:rsidRPr="00BE78DC" w:rsidRDefault="00B2074D" w:rsidP="000C24FD">
            <w:pPr>
              <w:rPr>
                <w:lang w:val="en-US"/>
              </w:rPr>
            </w:pPr>
          </w:p>
        </w:tc>
      </w:tr>
      <w:tr w:rsidR="00E75777" w:rsidRPr="00391A57" w:rsidTr="00943053">
        <w:tc>
          <w:tcPr>
            <w:tcW w:w="10296" w:type="dxa"/>
            <w:shd w:val="clear" w:color="auto" w:fill="939F98"/>
          </w:tcPr>
          <w:p w:rsidR="00E75777" w:rsidRPr="00A976CF" w:rsidRDefault="00A976CF" w:rsidP="00E2077D">
            <w:pPr>
              <w:pStyle w:val="Heading2"/>
              <w:spacing w:before="120" w:after="120"/>
              <w:rPr>
                <w:lang w:val="en-US"/>
              </w:rPr>
            </w:pPr>
            <w:bookmarkStart w:id="70" w:name="_Toc338075926"/>
            <w:r w:rsidRPr="00A976CF">
              <w:rPr>
                <w:lang w:val="en-US"/>
              </w:rPr>
              <w:lastRenderedPageBreak/>
              <w:t>Non Regression Tests</w:t>
            </w:r>
            <w:bookmarkEnd w:id="70"/>
          </w:p>
        </w:tc>
      </w:tr>
      <w:tr w:rsidR="00E75777" w:rsidRPr="00391A57" w:rsidTr="008D62F1">
        <w:tc>
          <w:tcPr>
            <w:tcW w:w="10296" w:type="dxa"/>
          </w:tcPr>
          <w:p w:rsidR="00C06854" w:rsidRDefault="00C06854" w:rsidP="009C0C7D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Deliver a Product with Pre-Order and Bonus Track</w:t>
            </w:r>
          </w:p>
          <w:p w:rsidR="00C06854" w:rsidRDefault="00C06854" w:rsidP="009C0C7D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Deliver a </w:t>
            </w:r>
            <w:proofErr w:type="spellStart"/>
            <w:r>
              <w:rPr>
                <w:rFonts w:cs="Arial"/>
                <w:szCs w:val="22"/>
                <w:lang w:val="en-US"/>
              </w:rPr>
              <w:t>ShortForm</w:t>
            </w:r>
            <w:proofErr w:type="spellEnd"/>
            <w:r>
              <w:rPr>
                <w:rFonts w:cs="Arial"/>
                <w:szCs w:val="22"/>
                <w:lang w:val="en-US"/>
              </w:rPr>
              <w:t xml:space="preserve"> video Product</w:t>
            </w:r>
          </w:p>
          <w:p w:rsidR="00C06854" w:rsidRDefault="00C06854" w:rsidP="009C0C7D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Deliver a </w:t>
            </w:r>
            <w:proofErr w:type="spellStart"/>
            <w:r>
              <w:rPr>
                <w:rFonts w:cs="Arial"/>
                <w:szCs w:val="22"/>
                <w:lang w:val="en-US"/>
              </w:rPr>
              <w:t>RealTone</w:t>
            </w:r>
            <w:proofErr w:type="spellEnd"/>
            <w:r>
              <w:rPr>
                <w:rFonts w:cs="Arial"/>
                <w:szCs w:val="22"/>
                <w:lang w:val="en-US"/>
              </w:rPr>
              <w:t xml:space="preserve"> Product</w:t>
            </w:r>
          </w:p>
          <w:p w:rsidR="00C06854" w:rsidRDefault="00C06854" w:rsidP="009C0C7D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Deliver a </w:t>
            </w:r>
            <w:proofErr w:type="spellStart"/>
            <w:r>
              <w:rPr>
                <w:rFonts w:cs="Arial"/>
                <w:szCs w:val="22"/>
                <w:lang w:val="en-US"/>
              </w:rPr>
              <w:t>SpeechTone</w:t>
            </w:r>
            <w:proofErr w:type="spellEnd"/>
            <w:r>
              <w:rPr>
                <w:rFonts w:cs="Arial"/>
                <w:szCs w:val="22"/>
                <w:lang w:val="en-US"/>
              </w:rPr>
              <w:t xml:space="preserve"> Product</w:t>
            </w:r>
          </w:p>
          <w:p w:rsidR="00C06854" w:rsidRDefault="00C06854" w:rsidP="009C0C7D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Deliver an </w:t>
            </w:r>
            <w:proofErr w:type="spellStart"/>
            <w:r>
              <w:rPr>
                <w:rFonts w:cs="Arial"/>
                <w:szCs w:val="22"/>
                <w:lang w:val="en-US"/>
              </w:rPr>
              <w:t>AlertTone</w:t>
            </w:r>
            <w:proofErr w:type="spellEnd"/>
            <w:r>
              <w:rPr>
                <w:rFonts w:cs="Arial"/>
                <w:szCs w:val="22"/>
                <w:lang w:val="en-US"/>
              </w:rPr>
              <w:t xml:space="preserve"> Product</w:t>
            </w:r>
          </w:p>
          <w:p w:rsidR="00C06854" w:rsidRDefault="00C06854" w:rsidP="009C0C7D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proofErr w:type="spellStart"/>
            <w:r>
              <w:rPr>
                <w:rFonts w:cs="Arial"/>
                <w:szCs w:val="22"/>
                <w:lang w:val="en-US"/>
              </w:rPr>
              <w:t>Delivert</w:t>
            </w:r>
            <w:proofErr w:type="spellEnd"/>
            <w:r>
              <w:rPr>
                <w:rFonts w:cs="Arial"/>
                <w:szCs w:val="22"/>
                <w:lang w:val="en-US"/>
              </w:rPr>
              <w:t xml:space="preserve"> a Video </w:t>
            </w:r>
            <w:proofErr w:type="spellStart"/>
            <w:r>
              <w:rPr>
                <w:rFonts w:cs="Arial"/>
                <w:szCs w:val="22"/>
                <w:lang w:val="en-US"/>
              </w:rPr>
              <w:t>MasterTone</w:t>
            </w:r>
            <w:proofErr w:type="spellEnd"/>
            <w:r>
              <w:rPr>
                <w:rFonts w:cs="Arial"/>
                <w:szCs w:val="22"/>
                <w:lang w:val="en-US"/>
              </w:rPr>
              <w:t xml:space="preserve"> Product</w:t>
            </w:r>
          </w:p>
          <w:p w:rsidR="00C06854" w:rsidRDefault="00C06854" w:rsidP="009C0C7D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Deliver a Wallpaper Product</w:t>
            </w:r>
          </w:p>
          <w:p w:rsidR="009C0C7D" w:rsidRPr="009F750F" w:rsidRDefault="009C0C7D" w:rsidP="009F750F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 w:rsidRPr="009F750F">
              <w:rPr>
                <w:rFonts w:cs="Arial"/>
                <w:szCs w:val="22"/>
                <w:lang w:val="en-US"/>
              </w:rPr>
              <w:t>Deliver a product with translation JP</w:t>
            </w:r>
          </w:p>
          <w:p w:rsidR="009C0C7D" w:rsidRPr="009F750F" w:rsidRDefault="009C0C7D" w:rsidP="009F750F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 w:rsidRPr="009F750F">
              <w:rPr>
                <w:rFonts w:cs="Arial"/>
                <w:szCs w:val="22"/>
                <w:lang w:val="en-US"/>
              </w:rPr>
              <w:t>Deliver a product with translation CN</w:t>
            </w:r>
          </w:p>
          <w:p w:rsidR="009C0C7D" w:rsidRPr="009F750F" w:rsidRDefault="009C0C7D" w:rsidP="009F750F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 w:rsidRPr="009F750F">
              <w:rPr>
                <w:rFonts w:cs="Arial"/>
                <w:szCs w:val="22"/>
                <w:lang w:val="en-US"/>
              </w:rPr>
              <w:t xml:space="preserve">Deliver a </w:t>
            </w:r>
            <w:proofErr w:type="spellStart"/>
            <w:r w:rsidRPr="009F750F">
              <w:rPr>
                <w:rFonts w:cs="Arial"/>
                <w:szCs w:val="22"/>
                <w:lang w:val="en-US"/>
              </w:rPr>
              <w:t>eAlbum</w:t>
            </w:r>
            <w:proofErr w:type="spellEnd"/>
            <w:r w:rsidRPr="009F750F">
              <w:rPr>
                <w:rFonts w:cs="Arial"/>
                <w:szCs w:val="22"/>
                <w:lang w:val="en-US"/>
              </w:rPr>
              <w:t xml:space="preserve"> with booklet</w:t>
            </w:r>
          </w:p>
          <w:p w:rsidR="009C0C7D" w:rsidRPr="009F750F" w:rsidRDefault="009C0C7D" w:rsidP="009F750F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 w:rsidRPr="009F750F">
              <w:rPr>
                <w:rFonts w:cs="Arial"/>
                <w:szCs w:val="22"/>
                <w:lang w:val="en-US"/>
              </w:rPr>
              <w:t xml:space="preserve">Deliver a </w:t>
            </w:r>
            <w:proofErr w:type="spellStart"/>
            <w:r w:rsidRPr="009F750F">
              <w:rPr>
                <w:rFonts w:cs="Arial"/>
                <w:szCs w:val="22"/>
                <w:lang w:val="en-US"/>
              </w:rPr>
              <w:t>eMix</w:t>
            </w:r>
            <w:proofErr w:type="spellEnd"/>
            <w:r w:rsidRPr="009F750F">
              <w:rPr>
                <w:rFonts w:cs="Arial"/>
                <w:szCs w:val="22"/>
                <w:lang w:val="en-US"/>
              </w:rPr>
              <w:t xml:space="preserve"> bundle album package with booklet</w:t>
            </w:r>
          </w:p>
          <w:p w:rsidR="009C0C7D" w:rsidRPr="009F750F" w:rsidRDefault="009C0C7D" w:rsidP="009F750F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 w:rsidRPr="009F750F">
              <w:rPr>
                <w:rFonts w:cs="Arial"/>
                <w:szCs w:val="22"/>
                <w:lang w:val="en-US"/>
              </w:rPr>
              <w:t>Deliver a Pop Package</w:t>
            </w:r>
          </w:p>
          <w:p w:rsidR="009C0C7D" w:rsidRPr="009F750F" w:rsidRDefault="009C0C7D" w:rsidP="009F750F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 w:rsidRPr="009F750F">
              <w:rPr>
                <w:rFonts w:cs="Arial"/>
                <w:szCs w:val="22"/>
                <w:lang w:val="en-US"/>
              </w:rPr>
              <w:t xml:space="preserve">Deliver Pop </w:t>
            </w:r>
            <w:proofErr w:type="spellStart"/>
            <w:r w:rsidRPr="009F750F">
              <w:rPr>
                <w:rFonts w:cs="Arial"/>
                <w:szCs w:val="22"/>
                <w:lang w:val="en-US"/>
              </w:rPr>
              <w:t>eSingle</w:t>
            </w:r>
            <w:proofErr w:type="spellEnd"/>
            <w:r w:rsidRPr="009F750F">
              <w:rPr>
                <w:rFonts w:cs="Arial"/>
                <w:szCs w:val="22"/>
                <w:lang w:val="en-US"/>
              </w:rPr>
              <w:t xml:space="preserve"> - Full Takedown</w:t>
            </w:r>
          </w:p>
          <w:p w:rsidR="009C0C7D" w:rsidRPr="009F750F" w:rsidRDefault="009C0C7D" w:rsidP="009F750F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 w:rsidRPr="009F750F">
              <w:rPr>
                <w:rFonts w:cs="Arial"/>
                <w:szCs w:val="22"/>
                <w:lang w:val="en-US"/>
              </w:rPr>
              <w:t xml:space="preserve">Deliver Pop </w:t>
            </w:r>
            <w:proofErr w:type="spellStart"/>
            <w:r w:rsidRPr="009F750F">
              <w:rPr>
                <w:rFonts w:cs="Arial"/>
                <w:szCs w:val="22"/>
                <w:lang w:val="en-US"/>
              </w:rPr>
              <w:t>eSingle</w:t>
            </w:r>
            <w:proofErr w:type="spellEnd"/>
            <w:r w:rsidRPr="009F750F">
              <w:rPr>
                <w:rFonts w:cs="Arial"/>
                <w:szCs w:val="22"/>
                <w:lang w:val="en-US"/>
              </w:rPr>
              <w:t xml:space="preserve"> - Local Takedown</w:t>
            </w:r>
          </w:p>
          <w:p w:rsidR="009C0C7D" w:rsidRPr="009F750F" w:rsidRDefault="009C0C7D" w:rsidP="009F750F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 w:rsidRPr="009F750F">
              <w:rPr>
                <w:rFonts w:cs="Arial"/>
                <w:szCs w:val="22"/>
                <w:lang w:val="en-US"/>
              </w:rPr>
              <w:t xml:space="preserve">Deliver Pop </w:t>
            </w:r>
            <w:proofErr w:type="spellStart"/>
            <w:r w:rsidRPr="009F750F">
              <w:rPr>
                <w:rFonts w:cs="Arial"/>
                <w:szCs w:val="22"/>
                <w:lang w:val="en-US"/>
              </w:rPr>
              <w:t>eSingle</w:t>
            </w:r>
            <w:proofErr w:type="spellEnd"/>
            <w:r w:rsidRPr="009F750F">
              <w:rPr>
                <w:rFonts w:cs="Arial"/>
                <w:szCs w:val="22"/>
                <w:lang w:val="en-US"/>
              </w:rPr>
              <w:t xml:space="preserve"> - Price Update</w:t>
            </w:r>
          </w:p>
          <w:p w:rsidR="009C0C7D" w:rsidRPr="009F750F" w:rsidRDefault="009C0C7D" w:rsidP="009F750F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 w:rsidRPr="009F750F">
              <w:rPr>
                <w:rFonts w:cs="Arial"/>
                <w:szCs w:val="22"/>
                <w:lang w:val="en-US"/>
              </w:rPr>
              <w:t xml:space="preserve">Pop </w:t>
            </w:r>
            <w:proofErr w:type="spellStart"/>
            <w:r w:rsidRPr="009F750F">
              <w:rPr>
                <w:rFonts w:cs="Arial"/>
                <w:szCs w:val="22"/>
                <w:lang w:val="en-US"/>
              </w:rPr>
              <w:t>eSingle</w:t>
            </w:r>
            <w:proofErr w:type="spellEnd"/>
            <w:r w:rsidRPr="009F750F">
              <w:rPr>
                <w:rFonts w:cs="Arial"/>
                <w:szCs w:val="22"/>
                <w:lang w:val="en-US"/>
              </w:rPr>
              <w:t xml:space="preserve"> - ToU and Price updates</w:t>
            </w:r>
          </w:p>
          <w:p w:rsidR="009C0C7D" w:rsidRPr="00FB1772" w:rsidRDefault="009C0C7D" w:rsidP="009C0C7D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 w:rsidRPr="009F750F">
              <w:rPr>
                <w:rFonts w:cs="Arial"/>
                <w:szCs w:val="22"/>
                <w:lang w:val="en-US"/>
              </w:rPr>
              <w:t xml:space="preserve">Pop </w:t>
            </w:r>
            <w:proofErr w:type="spellStart"/>
            <w:r w:rsidRPr="009F750F">
              <w:rPr>
                <w:rFonts w:cs="Arial"/>
                <w:szCs w:val="22"/>
                <w:lang w:val="en-US"/>
              </w:rPr>
              <w:t>eSingle</w:t>
            </w:r>
            <w:proofErr w:type="spellEnd"/>
            <w:r w:rsidRPr="009F750F">
              <w:rPr>
                <w:rFonts w:cs="Arial"/>
                <w:szCs w:val="22"/>
                <w:lang w:val="en-US"/>
              </w:rPr>
              <w:t xml:space="preserve"> - ToU Update</w:t>
            </w:r>
          </w:p>
          <w:p w:rsidR="00A976CF" w:rsidRPr="00391A57" w:rsidRDefault="00A976CF" w:rsidP="008D62F1">
            <w:pPr>
              <w:rPr>
                <w:rFonts w:cs="Calibri"/>
                <w:b/>
                <w:szCs w:val="22"/>
                <w:lang w:val="en-US"/>
              </w:rPr>
            </w:pPr>
          </w:p>
        </w:tc>
      </w:tr>
    </w:tbl>
    <w:p w:rsidR="00E75777" w:rsidRDefault="00E75777">
      <w:pPr>
        <w:rPr>
          <w:lang w:val="en-US"/>
        </w:rPr>
      </w:pPr>
    </w:p>
    <w:p w:rsidR="002631E4" w:rsidRDefault="002631E4">
      <w:pPr>
        <w:rPr>
          <w:lang w:val="en-US"/>
        </w:rPr>
      </w:pPr>
    </w:p>
    <w:p w:rsidR="002631E4" w:rsidRDefault="002631E4">
      <w:pPr>
        <w:rPr>
          <w:lang w:val="en-US"/>
        </w:rPr>
      </w:pPr>
    </w:p>
    <w:p w:rsidR="002631E4" w:rsidRPr="00874F79" w:rsidRDefault="002631E4">
      <w:pPr>
        <w:rPr>
          <w:b/>
          <w:color w:val="FF0000"/>
          <w:lang w:val="en-US"/>
        </w:rPr>
      </w:pPr>
    </w:p>
    <w:p w:rsidR="002631E4" w:rsidRPr="00874F79" w:rsidRDefault="002631E4">
      <w:pPr>
        <w:rPr>
          <w:b/>
          <w:color w:val="FF0000"/>
          <w:lang w:val="en-US"/>
        </w:rPr>
      </w:pPr>
    </w:p>
    <w:p w:rsidR="002631E4" w:rsidRDefault="002631E4">
      <w:pPr>
        <w:rPr>
          <w:lang w:val="en-US"/>
        </w:rPr>
      </w:pPr>
    </w:p>
    <w:p w:rsidR="002631E4" w:rsidRDefault="002631E4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26"/>
        <w:gridCol w:w="451"/>
        <w:gridCol w:w="709"/>
        <w:gridCol w:w="1276"/>
        <w:gridCol w:w="274"/>
        <w:gridCol w:w="860"/>
        <w:gridCol w:w="3100"/>
      </w:tblGrid>
      <w:tr w:rsidR="0004294F" w:rsidRPr="00391A57" w:rsidTr="00B241AC">
        <w:trPr>
          <w:trHeight w:val="453"/>
        </w:trPr>
        <w:tc>
          <w:tcPr>
            <w:tcW w:w="10296" w:type="dxa"/>
            <w:gridSpan w:val="7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04294F" w:rsidRPr="00391A57" w:rsidRDefault="0004294F" w:rsidP="000859D2">
            <w:pPr>
              <w:pStyle w:val="Heading1"/>
              <w:spacing w:before="120" w:after="120"/>
              <w:rPr>
                <w:lang w:val="en-US"/>
              </w:rPr>
            </w:pPr>
            <w:r w:rsidRPr="00391A57">
              <w:rPr>
                <w:lang w:val="en-US"/>
              </w:rPr>
              <w:lastRenderedPageBreak/>
              <w:br w:type="page"/>
            </w:r>
            <w:r w:rsidRPr="00391A57">
              <w:rPr>
                <w:lang w:val="en-US"/>
              </w:rPr>
              <w:br w:type="page"/>
            </w:r>
            <w:bookmarkStart w:id="71" w:name="_Toc338075927"/>
            <w:r w:rsidRPr="00B241AC">
              <w:rPr>
                <w:shd w:val="clear" w:color="auto" w:fill="FFFFFF" w:themeFill="background1"/>
                <w:lang w:val="en-US"/>
              </w:rPr>
              <w:t>Cost Impact</w:t>
            </w:r>
            <w:bookmarkEnd w:id="71"/>
          </w:p>
        </w:tc>
      </w:tr>
      <w:tr w:rsidR="0004294F" w:rsidRPr="00391A57">
        <w:tc>
          <w:tcPr>
            <w:tcW w:w="10296" w:type="dxa"/>
            <w:gridSpan w:val="7"/>
          </w:tcPr>
          <w:p w:rsidR="0004294F" w:rsidRPr="00391A57" w:rsidRDefault="0004294F">
            <w:pPr>
              <w:rPr>
                <w:rFonts w:cs="Arial"/>
                <w:b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336" w:type="dxa"/>
            <w:gridSpan w:val="5"/>
          </w:tcPr>
          <w:p w:rsidR="0004294F" w:rsidRPr="00391A57" w:rsidRDefault="0004294F">
            <w:pPr>
              <w:rPr>
                <w:rFonts w:cs="Arial"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Date:</w:t>
            </w:r>
            <w:r w:rsidRPr="00391A57">
              <w:rPr>
                <w:rFonts w:cs="Arial"/>
                <w:lang w:val="en-US"/>
              </w:rPr>
              <w:t xml:space="preserve"> </w:t>
            </w:r>
            <w:r w:rsidRPr="00391A57">
              <w:rPr>
                <w:rFonts w:cs="Arial"/>
                <w:i/>
                <w:color w:val="3366FF"/>
                <w:lang w:val="en-US"/>
              </w:rPr>
              <w:t>[insert date]</w:t>
            </w:r>
          </w:p>
        </w:tc>
        <w:tc>
          <w:tcPr>
            <w:tcW w:w="3960" w:type="dxa"/>
            <w:gridSpan w:val="2"/>
          </w:tcPr>
          <w:p w:rsidR="0004294F" w:rsidRPr="00391A57" w:rsidRDefault="0004294F">
            <w:pPr>
              <w:rPr>
                <w:rFonts w:cs="Arial"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Author:</w:t>
            </w:r>
            <w:r w:rsidRPr="00391A57">
              <w:rPr>
                <w:rFonts w:cs="Arial"/>
                <w:lang w:val="en-US"/>
              </w:rPr>
              <w:t xml:space="preserve"> </w:t>
            </w:r>
            <w:r w:rsidRPr="00391A57">
              <w:rPr>
                <w:rFonts w:cs="Arial"/>
                <w:i/>
                <w:color w:val="3366FF"/>
                <w:lang w:val="en-US"/>
              </w:rPr>
              <w:t>[insert name]</w:t>
            </w:r>
          </w:p>
        </w:tc>
      </w:tr>
      <w:tr w:rsidR="0004294F" w:rsidRPr="00391A57">
        <w:tc>
          <w:tcPr>
            <w:tcW w:w="10296" w:type="dxa"/>
            <w:gridSpan w:val="7"/>
            <w:tcBorders>
              <w:bottom w:val="single" w:sz="4" w:space="0" w:color="auto"/>
            </w:tcBorders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Expiry period:</w:t>
            </w:r>
            <w:r w:rsidRPr="00391A57">
              <w:rPr>
                <w:rFonts w:cs="Arial"/>
                <w:lang w:val="en-US"/>
              </w:rPr>
              <w:t xml:space="preserve"> </w:t>
            </w:r>
            <w:r w:rsidRPr="00391A57">
              <w:rPr>
                <w:rFonts w:cs="Arial"/>
                <w:i/>
                <w:color w:val="3366FF"/>
                <w:lang w:val="en-US"/>
              </w:rPr>
              <w:t>[30 days]</w:t>
            </w:r>
          </w:p>
        </w:tc>
      </w:tr>
      <w:tr w:rsidR="0004294F" w:rsidRPr="00391A57">
        <w:tc>
          <w:tcPr>
            <w:tcW w:w="10296" w:type="dxa"/>
            <w:gridSpan w:val="7"/>
            <w:tcBorders>
              <w:bottom w:val="single" w:sz="4" w:space="0" w:color="auto"/>
            </w:tcBorders>
            <w:shd w:val="clear" w:color="auto" w:fill="auto"/>
          </w:tcPr>
          <w:p w:rsidR="0004294F" w:rsidRPr="00391A57" w:rsidRDefault="0004294F" w:rsidP="0004294F">
            <w:pPr>
              <w:keepNext/>
              <w:keepLines/>
              <w:tabs>
                <w:tab w:val="center" w:pos="5040"/>
                <w:tab w:val="left" w:pos="6780"/>
              </w:tabs>
              <w:rPr>
                <w:rFonts w:cs="Arial"/>
                <w:b/>
                <w:color w:val="FFFFFF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10296" w:type="dxa"/>
            <w:gridSpan w:val="7"/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tabs>
                <w:tab w:val="center" w:pos="5040"/>
                <w:tab w:val="left" w:pos="6780"/>
              </w:tabs>
              <w:rPr>
                <w:rFonts w:cs="Arial"/>
                <w:b/>
                <w:i/>
                <w:lang w:val="en-US"/>
              </w:rPr>
            </w:pPr>
            <w:r w:rsidRPr="00391A57">
              <w:rPr>
                <w:rFonts w:cs="Arial"/>
                <w:b/>
                <w:color w:val="FFFFFF"/>
                <w:lang w:val="en-US"/>
              </w:rPr>
              <w:tab/>
            </w:r>
            <w:r w:rsidRPr="00391A57">
              <w:rPr>
                <w:rFonts w:cs="Arial"/>
                <w:b/>
                <w:i/>
                <w:lang w:val="en-US"/>
              </w:rPr>
              <w:t>Implementation costs</w:t>
            </w:r>
          </w:p>
        </w:tc>
      </w:tr>
      <w:tr w:rsidR="0004294F" w:rsidRPr="00391A57">
        <w:tc>
          <w:tcPr>
            <w:tcW w:w="10296" w:type="dxa"/>
            <w:gridSpan w:val="7"/>
            <w:tcBorders>
              <w:bottom w:val="single" w:sz="4" w:space="0" w:color="auto"/>
            </w:tcBorders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3626" w:type="dxa"/>
            <w:shd w:val="clear" w:color="auto" w:fill="E6E6E6"/>
            <w:vAlign w:val="center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color w:val="FFFFFF"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Item description</w:t>
            </w:r>
          </w:p>
        </w:tc>
        <w:tc>
          <w:tcPr>
            <w:tcW w:w="1160" w:type="dxa"/>
            <w:gridSpan w:val="2"/>
            <w:shd w:val="clear" w:color="auto" w:fill="E6E6E6"/>
            <w:vAlign w:val="center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Type</w:t>
            </w:r>
          </w:p>
        </w:tc>
        <w:tc>
          <w:tcPr>
            <w:tcW w:w="1276" w:type="dxa"/>
            <w:shd w:val="clear" w:color="auto" w:fill="E6E6E6"/>
            <w:vAlign w:val="center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Difficulty</w:t>
            </w:r>
          </w:p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(S/M/C)</w:t>
            </w:r>
          </w:p>
        </w:tc>
        <w:tc>
          <w:tcPr>
            <w:tcW w:w="1134" w:type="dxa"/>
            <w:gridSpan w:val="2"/>
            <w:shd w:val="clear" w:color="auto" w:fill="E6E6E6"/>
            <w:vAlign w:val="center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Cost (days)</w:t>
            </w:r>
          </w:p>
        </w:tc>
        <w:tc>
          <w:tcPr>
            <w:tcW w:w="3100" w:type="dxa"/>
            <w:shd w:val="clear" w:color="auto" w:fill="E6E6E6"/>
            <w:vAlign w:val="center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Comment</w:t>
            </w:r>
          </w:p>
        </w:tc>
      </w:tr>
      <w:tr w:rsidR="0004294F" w:rsidRPr="00391A57">
        <w:tc>
          <w:tcPr>
            <w:tcW w:w="3626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60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276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3626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60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276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3626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60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276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3626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60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276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3626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60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276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3626" w:type="dxa"/>
            <w:tcBorders>
              <w:bottom w:val="single" w:sz="4" w:space="0" w:color="auto"/>
            </w:tcBorders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60" w:type="dxa"/>
            <w:gridSpan w:val="2"/>
            <w:tcBorders>
              <w:bottom w:val="single" w:sz="4" w:space="0" w:color="auto"/>
            </w:tcBorders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Implementation Cost (days)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10296" w:type="dxa"/>
            <w:gridSpan w:val="7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tcBorders>
              <w:bottom w:val="nil"/>
            </w:tcBorders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Estimation, Impact Study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tcBorders>
              <w:top w:val="nil"/>
              <w:bottom w:val="nil"/>
            </w:tcBorders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Functional Design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tcBorders>
              <w:top w:val="nil"/>
              <w:bottom w:val="nil"/>
            </w:tcBorders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Technical Design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tcBorders>
              <w:top w:val="nil"/>
              <w:bottom w:val="nil"/>
            </w:tcBorders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QA, Deployment, Management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tcBorders>
              <w:top w:val="nil"/>
            </w:tcBorders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Software, Hardware, 3</w:t>
            </w:r>
            <w:r w:rsidRPr="00391A57">
              <w:rPr>
                <w:rFonts w:cs="Arial"/>
                <w:b/>
                <w:vertAlign w:val="superscript"/>
                <w:lang w:val="en-US"/>
              </w:rPr>
              <w:t>rd</w:t>
            </w:r>
            <w:r w:rsidRPr="00391A57">
              <w:rPr>
                <w:rFonts w:cs="Arial"/>
                <w:b/>
                <w:lang w:val="en-US"/>
              </w:rPr>
              <w:t xml:space="preserve"> Party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rPr>
          <w:trHeight w:val="107"/>
        </w:trPr>
        <w:tc>
          <w:tcPr>
            <w:tcW w:w="10296" w:type="dxa"/>
            <w:gridSpan w:val="7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tcBorders>
              <w:bottom w:val="nil"/>
            </w:tcBorders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Total Implementation/Set up Cost (days)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tcBorders>
              <w:top w:val="nil"/>
            </w:tcBorders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Total Implementation/Set up Cost (€ Euro)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rPr>
          <w:trHeight w:val="280"/>
        </w:trPr>
        <w:tc>
          <w:tcPr>
            <w:tcW w:w="10296" w:type="dxa"/>
            <w:gridSpan w:val="7"/>
            <w:tcBorders>
              <w:bottom w:val="single" w:sz="4" w:space="0" w:color="auto"/>
            </w:tcBorders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10296" w:type="dxa"/>
            <w:gridSpan w:val="7"/>
            <w:tcBorders>
              <w:bottom w:val="single" w:sz="4" w:space="0" w:color="auto"/>
            </w:tcBorders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i/>
                <w:lang w:val="en-US"/>
              </w:rPr>
            </w:pPr>
            <w:r w:rsidRPr="00391A57">
              <w:rPr>
                <w:rFonts w:cs="Arial"/>
                <w:b/>
                <w:i/>
                <w:lang w:val="en-US"/>
              </w:rPr>
              <w:t>Run (Operational) costs</w:t>
            </w:r>
          </w:p>
        </w:tc>
      </w:tr>
      <w:tr w:rsidR="0004294F" w:rsidRPr="00391A57">
        <w:tc>
          <w:tcPr>
            <w:tcW w:w="10296" w:type="dxa"/>
            <w:gridSpan w:val="7"/>
            <w:shd w:val="clear" w:color="auto" w:fill="auto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tcBorders>
              <w:bottom w:val="nil"/>
            </w:tcBorders>
            <w:shd w:val="clear" w:color="auto" w:fill="E6E6E6"/>
          </w:tcPr>
          <w:p w:rsidR="0004294F" w:rsidRPr="00391A57" w:rsidRDefault="00E05A6A" w:rsidP="0004294F">
            <w:pPr>
              <w:keepNext/>
              <w:keepLines/>
              <w:jc w:val="center"/>
              <w:rPr>
                <w:rFonts w:cs="Arial"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Personnel (days</w:t>
            </w:r>
            <w:r w:rsidR="0004294F" w:rsidRPr="00391A57">
              <w:rPr>
                <w:rFonts w:cs="Arial"/>
                <w:b/>
                <w:lang w:val="en-US"/>
              </w:rPr>
              <w:t>)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color w:val="3366FF"/>
                <w:sz w:val="16"/>
                <w:szCs w:val="16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tcBorders>
              <w:top w:val="nil"/>
              <w:bottom w:val="nil"/>
            </w:tcBorders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Software, Hardware, 3</w:t>
            </w:r>
            <w:r w:rsidRPr="00391A57">
              <w:rPr>
                <w:rFonts w:cs="Arial"/>
                <w:b/>
                <w:vertAlign w:val="superscript"/>
                <w:lang w:val="en-US"/>
              </w:rPr>
              <w:t>rd</w:t>
            </w:r>
            <w:r w:rsidRPr="00391A57">
              <w:rPr>
                <w:rFonts w:cs="Arial"/>
                <w:b/>
                <w:lang w:val="en-US"/>
              </w:rPr>
              <w:t xml:space="preserve"> Party (€ Euro)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color w:val="3366FF"/>
                <w:sz w:val="16"/>
                <w:szCs w:val="16"/>
                <w:lang w:val="en-US"/>
              </w:rPr>
              <w:t>[If applicable]</w:t>
            </w: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tcBorders>
              <w:top w:val="nil"/>
              <w:bottom w:val="nil"/>
            </w:tcBorders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Impact on Service Charges (€ Euro)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color w:val="3366FF"/>
                <w:sz w:val="16"/>
                <w:szCs w:val="16"/>
                <w:lang w:val="en-US"/>
              </w:rPr>
              <w:t>[If applicable]</w:t>
            </w: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tcBorders>
              <w:top w:val="nil"/>
            </w:tcBorders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Other (</w:t>
            </w:r>
            <w:r w:rsidRPr="00391A57">
              <w:rPr>
                <w:rFonts w:cs="Arial"/>
                <w:b/>
                <w:i/>
                <w:lang w:val="en-US"/>
              </w:rPr>
              <w:t>please specify</w:t>
            </w:r>
            <w:r w:rsidRPr="00391A57">
              <w:rPr>
                <w:rFonts w:cs="Arial"/>
                <w:b/>
                <w:lang w:val="en-US"/>
              </w:rPr>
              <w:t>) (€ Euro)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color w:val="3366FF"/>
                <w:sz w:val="16"/>
                <w:szCs w:val="16"/>
                <w:lang w:val="en-US"/>
              </w:rPr>
              <w:t>[If applicable]</w:t>
            </w: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10296" w:type="dxa"/>
            <w:gridSpan w:val="7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shd w:val="clear" w:color="auto" w:fill="E6E6E6"/>
          </w:tcPr>
          <w:p w:rsidR="0004294F" w:rsidRPr="00391A57" w:rsidRDefault="00E05A6A" w:rsidP="0004294F">
            <w:pPr>
              <w:keepNext/>
              <w:keepLines/>
              <w:jc w:val="center"/>
              <w:rPr>
                <w:rFonts w:cs="Arial"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Total Operational Cost (days</w:t>
            </w:r>
            <w:r w:rsidR="0004294F" w:rsidRPr="00391A57">
              <w:rPr>
                <w:rFonts w:cs="Arial"/>
                <w:b/>
                <w:lang w:val="en-US"/>
              </w:rPr>
              <w:t>)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lang w:val="en-US"/>
              </w:rPr>
            </w:pPr>
          </w:p>
        </w:tc>
      </w:tr>
      <w:tr w:rsidR="0004294F" w:rsidRPr="00391A57">
        <w:tc>
          <w:tcPr>
            <w:tcW w:w="10296" w:type="dxa"/>
            <w:gridSpan w:val="7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shd w:val="clear" w:color="auto" w:fill="595959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color w:val="FFFFFF"/>
                <w:sz w:val="28"/>
                <w:szCs w:val="28"/>
                <w:lang w:val="en-US"/>
              </w:rPr>
            </w:pPr>
            <w:r w:rsidRPr="00391A57">
              <w:rPr>
                <w:rFonts w:cs="Arial"/>
                <w:b/>
                <w:color w:val="FFFFFF"/>
                <w:sz w:val="28"/>
                <w:szCs w:val="28"/>
                <w:lang w:val="en-US"/>
              </w:rPr>
              <w:t>Total Cost related to Change (€ Euro)</w:t>
            </w:r>
          </w:p>
        </w:tc>
        <w:tc>
          <w:tcPr>
            <w:tcW w:w="4234" w:type="dxa"/>
            <w:gridSpan w:val="3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sz w:val="28"/>
                <w:szCs w:val="28"/>
                <w:lang w:val="en-US"/>
              </w:rPr>
            </w:pPr>
          </w:p>
        </w:tc>
      </w:tr>
      <w:tr w:rsidR="0004294F" w:rsidRPr="00391A57">
        <w:trPr>
          <w:trHeight w:val="489"/>
        </w:trPr>
        <w:tc>
          <w:tcPr>
            <w:tcW w:w="4077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294F" w:rsidRPr="00391A57" w:rsidRDefault="0004294F" w:rsidP="0004294F">
            <w:pPr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Other details (</w:t>
            </w:r>
            <w:r w:rsidRPr="00391A57">
              <w:rPr>
                <w:rFonts w:cs="Arial"/>
                <w:b/>
                <w:i/>
                <w:lang w:val="en-US"/>
              </w:rPr>
              <w:t>insert attached file here</w:t>
            </w:r>
            <w:r w:rsidRPr="00391A57">
              <w:rPr>
                <w:rFonts w:cs="Arial"/>
                <w:b/>
                <w:lang w:val="en-US"/>
              </w:rPr>
              <w:t>)</w:t>
            </w:r>
          </w:p>
        </w:tc>
        <w:tc>
          <w:tcPr>
            <w:tcW w:w="6219" w:type="dxa"/>
            <w:gridSpan w:val="5"/>
            <w:tcBorders>
              <w:bottom w:val="single" w:sz="4" w:space="0" w:color="auto"/>
            </w:tcBorders>
          </w:tcPr>
          <w:p w:rsidR="0004294F" w:rsidRPr="00391A57" w:rsidRDefault="0004294F">
            <w:pPr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blPrEx>
          <w:tblBorders>
            <w:top w:val="single" w:sz="4" w:space="0" w:color="3366FF"/>
            <w:left w:val="single" w:sz="4" w:space="0" w:color="3366FF"/>
            <w:bottom w:val="single" w:sz="4" w:space="0" w:color="3366FF"/>
            <w:right w:val="single" w:sz="4" w:space="0" w:color="3366FF"/>
            <w:insideH w:val="single" w:sz="4" w:space="0" w:color="3366FF"/>
            <w:insideV w:val="single" w:sz="4" w:space="0" w:color="3366FF"/>
          </w:tblBorders>
        </w:tblPrEx>
        <w:tc>
          <w:tcPr>
            <w:tcW w:w="10296" w:type="dxa"/>
            <w:gridSpan w:val="7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b/>
                <w:i/>
                <w:color w:val="3366FF"/>
                <w:sz w:val="16"/>
                <w:szCs w:val="16"/>
                <w:lang w:val="en-US"/>
              </w:rPr>
              <w:lastRenderedPageBreak/>
              <w:t>[Documentation Guide</w:t>
            </w: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:</w:t>
            </w:r>
          </w:p>
          <w:p w:rsidR="0004294F" w:rsidRPr="00391A57" w:rsidRDefault="0004294F" w:rsidP="0004294F">
            <w:pPr>
              <w:keepNext/>
              <w:keepLines/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 xml:space="preserve">Item description: </w:t>
            </w:r>
          </w:p>
          <w:p w:rsidR="0004294F" w:rsidRPr="00391A57" w:rsidRDefault="0004294F" w:rsidP="0004294F">
            <w:pPr>
              <w:keepNext/>
              <w:keepLines/>
              <w:numPr>
                <w:ilvl w:val="0"/>
                <w:numId w:val="1"/>
              </w:numPr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Description of the quoted item. Include if possible screen name, functional class being impacted, etc.</w:t>
            </w:r>
          </w:p>
          <w:p w:rsidR="0004294F" w:rsidRPr="00391A57" w:rsidRDefault="0004294F" w:rsidP="0004294F">
            <w:pPr>
              <w:keepNext/>
              <w:keepLines/>
              <w:numPr>
                <w:ilvl w:val="0"/>
                <w:numId w:val="1"/>
              </w:numPr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Ex: Additional field in login screen, new database table, new batch, etc.</w:t>
            </w:r>
          </w:p>
          <w:p w:rsidR="0004294F" w:rsidRPr="00391A57" w:rsidRDefault="0004294F" w:rsidP="0004294F">
            <w:pPr>
              <w:keepNext/>
              <w:keepLines/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</w:p>
          <w:p w:rsidR="0004294F" w:rsidRPr="00391A57" w:rsidRDefault="0004294F" w:rsidP="0004294F">
            <w:pPr>
              <w:keepNext/>
              <w:keepLines/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Type:</w:t>
            </w:r>
          </w:p>
          <w:p w:rsidR="0004294F" w:rsidRPr="00391A57" w:rsidRDefault="0004294F" w:rsidP="0004294F">
            <w:pPr>
              <w:keepNext/>
              <w:keepLines/>
              <w:numPr>
                <w:ilvl w:val="0"/>
                <w:numId w:val="2"/>
              </w:numPr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Type of impacted object.</w:t>
            </w:r>
          </w:p>
          <w:p w:rsidR="0004294F" w:rsidRPr="00391A57" w:rsidRDefault="0004294F" w:rsidP="0004294F">
            <w:pPr>
              <w:keepNext/>
              <w:keepLines/>
              <w:numPr>
                <w:ilvl w:val="0"/>
                <w:numId w:val="2"/>
              </w:numPr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Ex: Screen, module, table, script (SQL, shell), edition (</w:t>
            </w:r>
            <w:proofErr w:type="spellStart"/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xls</w:t>
            </w:r>
            <w:proofErr w:type="spellEnd"/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 xml:space="preserve">, xml, </w:t>
            </w:r>
            <w:proofErr w:type="spellStart"/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pdf</w:t>
            </w:r>
            <w:proofErr w:type="spellEnd"/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, …)</w:t>
            </w:r>
          </w:p>
          <w:p w:rsidR="0004294F" w:rsidRPr="00391A57" w:rsidRDefault="0004294F" w:rsidP="0004294F">
            <w:pPr>
              <w:keepNext/>
              <w:keepLines/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</w:p>
          <w:p w:rsidR="0004294F" w:rsidRPr="00391A57" w:rsidRDefault="0004294F" w:rsidP="0004294F">
            <w:pPr>
              <w:keepNext/>
              <w:keepLines/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Difficulty:</w:t>
            </w:r>
          </w:p>
          <w:p w:rsidR="0004294F" w:rsidRPr="00391A57" w:rsidRDefault="0004294F" w:rsidP="0004294F">
            <w:pPr>
              <w:keepNext/>
              <w:keepLines/>
              <w:numPr>
                <w:ilvl w:val="0"/>
                <w:numId w:val="3"/>
              </w:numPr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Difficulty of implementation.</w:t>
            </w:r>
          </w:p>
          <w:p w:rsidR="0004294F" w:rsidRPr="00391A57" w:rsidRDefault="0004294F" w:rsidP="0004294F">
            <w:pPr>
              <w:keepNext/>
              <w:keepLines/>
              <w:numPr>
                <w:ilvl w:val="0"/>
                <w:numId w:val="3"/>
              </w:numPr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Ex: Simple, Medium, Complex.</w:t>
            </w:r>
          </w:p>
          <w:p w:rsidR="0004294F" w:rsidRPr="00391A57" w:rsidRDefault="0004294F" w:rsidP="0004294F">
            <w:pPr>
              <w:keepNext/>
              <w:keepLines/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</w:p>
          <w:p w:rsidR="0004294F" w:rsidRPr="00391A57" w:rsidRDefault="0004294F" w:rsidP="0004294F">
            <w:pPr>
              <w:keepNext/>
              <w:keepLines/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Cost:</w:t>
            </w:r>
          </w:p>
          <w:p w:rsidR="0004294F" w:rsidRPr="00391A57" w:rsidRDefault="0004294F" w:rsidP="0004294F">
            <w:pPr>
              <w:keepNext/>
              <w:keepLines/>
              <w:numPr>
                <w:ilvl w:val="0"/>
                <w:numId w:val="4"/>
              </w:numPr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Cost in man-days of implantation</w:t>
            </w:r>
          </w:p>
          <w:p w:rsidR="0004294F" w:rsidRPr="00391A57" w:rsidRDefault="0004294F" w:rsidP="0004294F">
            <w:pPr>
              <w:keepNext/>
              <w:keepLines/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</w:p>
          <w:p w:rsidR="0004294F" w:rsidRPr="00391A57" w:rsidRDefault="0004294F" w:rsidP="0004294F">
            <w:pPr>
              <w:keepNext/>
              <w:keepLines/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Comment:</w:t>
            </w:r>
          </w:p>
          <w:p w:rsidR="0004294F" w:rsidRPr="00391A57" w:rsidRDefault="0004294F" w:rsidP="0004294F">
            <w:pPr>
              <w:keepNext/>
              <w:keepLines/>
              <w:numPr>
                <w:ilvl w:val="0"/>
                <w:numId w:val="4"/>
              </w:numPr>
              <w:rPr>
                <w:rFonts w:cs="Arial"/>
                <w:color w:val="3366FF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Used for additional comments, in order to provide as much detail on quotation as possible.]</w:t>
            </w:r>
          </w:p>
        </w:tc>
      </w:tr>
    </w:tbl>
    <w:p w:rsidR="0004294F" w:rsidRPr="00391A57" w:rsidRDefault="0004294F">
      <w:pPr>
        <w:keepNext/>
        <w:keepLines/>
        <w:rPr>
          <w:rFonts w:cs="Arial"/>
          <w:lang w:val="en-US"/>
        </w:rPr>
      </w:pPr>
    </w:p>
    <w:p w:rsidR="0004294F" w:rsidRPr="00391A57" w:rsidRDefault="0004294F">
      <w:pPr>
        <w:keepNext/>
        <w:keepLines/>
        <w:rPr>
          <w:rFonts w:cs="Arial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96"/>
      </w:tblGrid>
      <w:tr w:rsidR="0004294F" w:rsidRPr="00391A57">
        <w:tc>
          <w:tcPr>
            <w:tcW w:w="10296" w:type="dxa"/>
          </w:tcPr>
          <w:p w:rsidR="0004294F" w:rsidRPr="00391A57" w:rsidRDefault="0004294F">
            <w:pPr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Additional Information</w:t>
            </w:r>
          </w:p>
          <w:p w:rsidR="0004294F" w:rsidRPr="00391A57" w:rsidRDefault="0004294F">
            <w:pPr>
              <w:rPr>
                <w:rFonts w:cs="Arial"/>
                <w:lang w:val="en-US"/>
              </w:rPr>
            </w:pPr>
          </w:p>
          <w:p w:rsidR="0004294F" w:rsidRPr="00391A57" w:rsidRDefault="0004294F">
            <w:pPr>
              <w:rPr>
                <w:rFonts w:cs="Arial"/>
                <w:i/>
                <w:color w:val="3366FF"/>
                <w:lang w:val="en-US"/>
              </w:rPr>
            </w:pPr>
            <w:r w:rsidRPr="00391A57">
              <w:rPr>
                <w:rFonts w:cs="Arial"/>
                <w:i/>
                <w:color w:val="3366FF"/>
                <w:lang w:val="en-US"/>
              </w:rPr>
              <w:t>[Please add any information that might be relevant to the understanding of this Feasibility Study]</w:t>
            </w:r>
          </w:p>
          <w:p w:rsidR="0004294F" w:rsidRPr="00391A57" w:rsidRDefault="0004294F">
            <w:pPr>
              <w:rPr>
                <w:rFonts w:cs="Arial"/>
                <w:lang w:val="en-US"/>
              </w:rPr>
            </w:pPr>
          </w:p>
          <w:p w:rsidR="0004294F" w:rsidRPr="00391A57" w:rsidRDefault="0004294F">
            <w:pPr>
              <w:rPr>
                <w:rFonts w:cs="Arial"/>
                <w:lang w:val="en-US"/>
              </w:rPr>
            </w:pPr>
          </w:p>
          <w:p w:rsidR="0004294F" w:rsidRPr="00391A57" w:rsidRDefault="0004294F">
            <w:pPr>
              <w:rPr>
                <w:rFonts w:cs="Arial"/>
                <w:lang w:val="en-US"/>
              </w:rPr>
            </w:pPr>
          </w:p>
          <w:p w:rsidR="0004294F" w:rsidRPr="00391A57" w:rsidRDefault="0004294F">
            <w:pPr>
              <w:rPr>
                <w:rFonts w:cs="Arial"/>
                <w:lang w:val="en-US"/>
              </w:rPr>
            </w:pPr>
          </w:p>
          <w:p w:rsidR="0004294F" w:rsidRPr="00391A57" w:rsidRDefault="0004294F">
            <w:pPr>
              <w:rPr>
                <w:rFonts w:cs="Arial"/>
                <w:lang w:val="en-US"/>
              </w:rPr>
            </w:pPr>
          </w:p>
          <w:p w:rsidR="0004294F" w:rsidRPr="00391A57" w:rsidRDefault="0004294F">
            <w:pPr>
              <w:rPr>
                <w:rFonts w:cs="Arial"/>
                <w:lang w:val="en-US"/>
              </w:rPr>
            </w:pPr>
          </w:p>
        </w:tc>
      </w:tr>
    </w:tbl>
    <w:p w:rsidR="0004294F" w:rsidRPr="00391A57" w:rsidRDefault="0004294F">
      <w:pPr>
        <w:rPr>
          <w:i/>
          <w:color w:val="3366FF"/>
          <w:lang w:val="en-US"/>
        </w:rPr>
      </w:pPr>
      <w:r w:rsidRPr="00391A57">
        <w:rPr>
          <w:i/>
          <w:color w:val="3366FF"/>
          <w:lang w:val="en-US"/>
        </w:rPr>
        <w:t>[To be completed by UMGI and Accenture after Change Request Meeting]</w:t>
      </w:r>
    </w:p>
    <w:p w:rsidR="0004294F" w:rsidRPr="00391A57" w:rsidRDefault="0004294F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74"/>
        <w:gridCol w:w="2574"/>
        <w:gridCol w:w="2574"/>
        <w:gridCol w:w="2574"/>
      </w:tblGrid>
      <w:tr w:rsidR="0004294F" w:rsidRPr="00391A57">
        <w:tc>
          <w:tcPr>
            <w:tcW w:w="10296" w:type="dxa"/>
            <w:gridSpan w:val="4"/>
          </w:tcPr>
          <w:p w:rsidR="0004294F" w:rsidRPr="00391A57" w:rsidRDefault="0004294F" w:rsidP="00406425">
            <w:pPr>
              <w:pStyle w:val="Heading1"/>
              <w:spacing w:before="120" w:after="120"/>
              <w:rPr>
                <w:lang w:val="en-US"/>
              </w:rPr>
            </w:pPr>
            <w:bookmarkStart w:id="72" w:name="_Toc338075928"/>
            <w:r w:rsidRPr="00391A57">
              <w:rPr>
                <w:lang w:val="en-US"/>
              </w:rPr>
              <w:t>FEASIBILITY STUDY APPROVAL</w:t>
            </w:r>
            <w:bookmarkEnd w:id="72"/>
          </w:p>
        </w:tc>
      </w:tr>
      <w:tr w:rsidR="0004294F" w:rsidRPr="00391A57">
        <w:tc>
          <w:tcPr>
            <w:tcW w:w="10296" w:type="dxa"/>
            <w:gridSpan w:val="4"/>
          </w:tcPr>
          <w:p w:rsidR="0004294F" w:rsidRPr="00391A57" w:rsidRDefault="0004294F">
            <w:pPr>
              <w:rPr>
                <w:b/>
                <w:lang w:val="en-US"/>
              </w:rPr>
            </w:pPr>
          </w:p>
        </w:tc>
      </w:tr>
      <w:tr w:rsidR="0004294F" w:rsidRPr="00391A57">
        <w:tc>
          <w:tcPr>
            <w:tcW w:w="2574" w:type="dxa"/>
            <w:vAlign w:val="center"/>
          </w:tcPr>
          <w:p w:rsidR="0004294F" w:rsidRPr="00391A57" w:rsidRDefault="0004294F" w:rsidP="0004294F">
            <w:pPr>
              <w:jc w:val="center"/>
              <w:rPr>
                <w:b/>
                <w:lang w:val="en-US"/>
              </w:rPr>
            </w:pPr>
            <w:r w:rsidRPr="00391A57">
              <w:rPr>
                <w:b/>
                <w:lang w:val="en-US"/>
              </w:rPr>
              <w:t>AGREED BY UNIVERSAL</w:t>
            </w:r>
          </w:p>
        </w:tc>
        <w:tc>
          <w:tcPr>
            <w:tcW w:w="2574" w:type="dxa"/>
          </w:tcPr>
          <w:p w:rsidR="0004294F" w:rsidRPr="00391A57" w:rsidRDefault="0004294F" w:rsidP="0004294F">
            <w:pPr>
              <w:pStyle w:val="Table"/>
              <w:jc w:val="left"/>
              <w:rPr>
                <w:rFonts w:asciiTheme="minorHAnsi" w:hAnsiTheme="minorHAnsi"/>
                <w:b/>
                <w:smallCaps/>
                <w:sz w:val="24"/>
                <w:szCs w:val="24"/>
              </w:rPr>
            </w:pPr>
            <w:r w:rsidRPr="00391A57">
              <w:rPr>
                <w:rFonts w:asciiTheme="minorHAnsi" w:hAnsiTheme="minorHAnsi"/>
                <w:b/>
                <w:smallCaps/>
                <w:sz w:val="24"/>
                <w:szCs w:val="24"/>
              </w:rPr>
              <w:t>Signature:</w:t>
            </w:r>
          </w:p>
          <w:p w:rsidR="0004294F" w:rsidRPr="00391A57" w:rsidRDefault="0004294F">
            <w:pPr>
              <w:rPr>
                <w:lang w:val="en-US"/>
              </w:rPr>
            </w:pPr>
            <w:r w:rsidRPr="00391A57">
              <w:rPr>
                <w:i/>
                <w:lang w:val="en-US"/>
              </w:rPr>
              <w:t xml:space="preserve">Signature of Universal </w:t>
            </w:r>
            <w:proofErr w:type="spellStart"/>
            <w:r w:rsidRPr="00391A57">
              <w:rPr>
                <w:i/>
                <w:lang w:val="en-US"/>
              </w:rPr>
              <w:t>Authorised</w:t>
            </w:r>
            <w:proofErr w:type="spellEnd"/>
            <w:r w:rsidRPr="00391A57">
              <w:rPr>
                <w:i/>
                <w:lang w:val="en-US"/>
              </w:rPr>
              <w:t xml:space="preserve"> Representative (*)</w:t>
            </w:r>
          </w:p>
        </w:tc>
        <w:tc>
          <w:tcPr>
            <w:tcW w:w="2574" w:type="dxa"/>
          </w:tcPr>
          <w:p w:rsidR="0004294F" w:rsidRPr="00391A57" w:rsidRDefault="0004294F">
            <w:pPr>
              <w:rPr>
                <w:lang w:val="en-US"/>
              </w:rPr>
            </w:pPr>
          </w:p>
        </w:tc>
        <w:tc>
          <w:tcPr>
            <w:tcW w:w="2574" w:type="dxa"/>
            <w:vAlign w:val="center"/>
          </w:tcPr>
          <w:p w:rsidR="0004294F" w:rsidRPr="00391A57" w:rsidRDefault="0004294F">
            <w:pPr>
              <w:rPr>
                <w:b/>
                <w:lang w:val="en-US"/>
              </w:rPr>
            </w:pPr>
            <w:r w:rsidRPr="00391A57">
              <w:rPr>
                <w:b/>
                <w:lang w:val="en-US"/>
              </w:rPr>
              <w:t>Date :</w:t>
            </w:r>
          </w:p>
          <w:p w:rsidR="0004294F" w:rsidRPr="00391A57" w:rsidRDefault="0004294F">
            <w:pPr>
              <w:rPr>
                <w:b/>
                <w:lang w:val="en-US"/>
              </w:rPr>
            </w:pPr>
          </w:p>
        </w:tc>
      </w:tr>
      <w:tr w:rsidR="0004294F" w:rsidRPr="00391A57">
        <w:tc>
          <w:tcPr>
            <w:tcW w:w="2574" w:type="dxa"/>
            <w:vAlign w:val="center"/>
          </w:tcPr>
          <w:p w:rsidR="0004294F" w:rsidRPr="00391A57" w:rsidRDefault="0004294F" w:rsidP="0004294F">
            <w:pPr>
              <w:jc w:val="center"/>
              <w:rPr>
                <w:lang w:val="en-US"/>
              </w:rPr>
            </w:pPr>
            <w:r w:rsidRPr="00391A57">
              <w:rPr>
                <w:b/>
                <w:lang w:val="en-US"/>
              </w:rPr>
              <w:t>AGREED BY ACCENTURE</w:t>
            </w:r>
          </w:p>
        </w:tc>
        <w:tc>
          <w:tcPr>
            <w:tcW w:w="2574" w:type="dxa"/>
          </w:tcPr>
          <w:p w:rsidR="0004294F" w:rsidRPr="00391A57" w:rsidRDefault="0004294F" w:rsidP="0004294F">
            <w:pPr>
              <w:pStyle w:val="Table"/>
              <w:jc w:val="left"/>
              <w:rPr>
                <w:rFonts w:asciiTheme="minorHAnsi" w:hAnsiTheme="minorHAnsi"/>
                <w:b/>
                <w:smallCaps/>
                <w:sz w:val="24"/>
                <w:szCs w:val="24"/>
              </w:rPr>
            </w:pPr>
            <w:r w:rsidRPr="00391A57">
              <w:rPr>
                <w:rFonts w:asciiTheme="minorHAnsi" w:hAnsiTheme="minorHAnsi"/>
                <w:b/>
                <w:smallCaps/>
                <w:sz w:val="24"/>
                <w:szCs w:val="24"/>
              </w:rPr>
              <w:t>Signature:</w:t>
            </w:r>
          </w:p>
          <w:p w:rsidR="0004294F" w:rsidRPr="00391A57" w:rsidRDefault="0004294F">
            <w:pPr>
              <w:rPr>
                <w:b/>
                <w:lang w:val="en-US"/>
              </w:rPr>
            </w:pPr>
            <w:r w:rsidRPr="00391A57">
              <w:rPr>
                <w:i/>
                <w:sz w:val="24"/>
                <w:szCs w:val="24"/>
                <w:lang w:val="en-US"/>
              </w:rPr>
              <w:t xml:space="preserve">Signature of Accenture </w:t>
            </w:r>
            <w:proofErr w:type="spellStart"/>
            <w:r w:rsidRPr="00391A57">
              <w:rPr>
                <w:i/>
                <w:sz w:val="24"/>
                <w:szCs w:val="24"/>
                <w:lang w:val="en-US"/>
              </w:rPr>
              <w:t>Authorised</w:t>
            </w:r>
            <w:proofErr w:type="spellEnd"/>
            <w:r w:rsidRPr="00391A57">
              <w:rPr>
                <w:i/>
                <w:sz w:val="24"/>
                <w:szCs w:val="24"/>
                <w:lang w:val="en-US"/>
              </w:rPr>
              <w:t xml:space="preserve"> Representative (*)</w:t>
            </w:r>
          </w:p>
        </w:tc>
        <w:tc>
          <w:tcPr>
            <w:tcW w:w="2574" w:type="dxa"/>
          </w:tcPr>
          <w:p w:rsidR="0004294F" w:rsidRPr="00391A57" w:rsidRDefault="0004294F">
            <w:pPr>
              <w:rPr>
                <w:lang w:val="en-US"/>
              </w:rPr>
            </w:pPr>
          </w:p>
        </w:tc>
        <w:tc>
          <w:tcPr>
            <w:tcW w:w="2574" w:type="dxa"/>
            <w:vAlign w:val="center"/>
          </w:tcPr>
          <w:p w:rsidR="0004294F" w:rsidRPr="00391A57" w:rsidRDefault="0004294F">
            <w:pPr>
              <w:rPr>
                <w:b/>
                <w:lang w:val="en-US"/>
              </w:rPr>
            </w:pPr>
            <w:r w:rsidRPr="00391A57">
              <w:rPr>
                <w:b/>
                <w:lang w:val="en-US"/>
              </w:rPr>
              <w:t>Date :</w:t>
            </w:r>
          </w:p>
          <w:p w:rsidR="0004294F" w:rsidRPr="00391A57" w:rsidRDefault="0004294F">
            <w:pPr>
              <w:rPr>
                <w:b/>
                <w:lang w:val="en-US"/>
              </w:rPr>
            </w:pPr>
          </w:p>
        </w:tc>
      </w:tr>
    </w:tbl>
    <w:p w:rsidR="0004294F" w:rsidRPr="00391A57" w:rsidRDefault="0004294F">
      <w:pPr>
        <w:rPr>
          <w:lang w:val="en-US"/>
        </w:rPr>
      </w:pPr>
    </w:p>
    <w:p w:rsidR="0004294F" w:rsidRPr="00391A57" w:rsidRDefault="0004294F">
      <w:pPr>
        <w:jc w:val="both"/>
        <w:rPr>
          <w:lang w:val="en-US"/>
        </w:rPr>
      </w:pPr>
      <w:r w:rsidRPr="00391A57">
        <w:rPr>
          <w:lang w:val="en-US"/>
        </w:rPr>
        <w:t xml:space="preserve">(*): These roles are limited to a group of specified users (see Change Control Procedure Document for the complete list). A Change Request has to be </w:t>
      </w:r>
      <w:proofErr w:type="spellStart"/>
      <w:r w:rsidRPr="00391A57">
        <w:rPr>
          <w:lang w:val="en-US"/>
        </w:rPr>
        <w:t>authorised</w:t>
      </w:r>
      <w:proofErr w:type="spellEnd"/>
      <w:r w:rsidRPr="00391A57">
        <w:rPr>
          <w:lang w:val="en-US"/>
        </w:rPr>
        <w:t xml:space="preserve"> by one or more of them before being submitted to Accenture.</w:t>
      </w:r>
    </w:p>
    <w:p w:rsidR="0004294F" w:rsidRPr="00391A57" w:rsidRDefault="0004294F">
      <w:pPr>
        <w:keepNext/>
        <w:keepLines/>
        <w:rPr>
          <w:rFonts w:cs="Arial"/>
          <w:lang w:val="en-US"/>
        </w:rPr>
      </w:pPr>
    </w:p>
    <w:sectPr w:rsidR="0004294F" w:rsidRPr="00391A57" w:rsidSect="005233E9">
      <w:headerReference w:type="default" r:id="rId32"/>
      <w:footerReference w:type="default" r:id="rId33"/>
      <w:footerReference w:type="first" r:id="rId34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6CA8" w:rsidRDefault="00E06CA8">
      <w:pPr>
        <w:pStyle w:val="Header"/>
      </w:pPr>
      <w:r>
        <w:separator/>
      </w:r>
    </w:p>
  </w:endnote>
  <w:endnote w:type="continuationSeparator" w:id="0">
    <w:p w:rsidR="00E06CA8" w:rsidRDefault="00E06CA8">
      <w:pPr>
        <w:pStyle w:val="Header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751275"/>
      <w:docPartObj>
        <w:docPartGallery w:val="Page Numbers (Bottom of Page)"/>
        <w:docPartUnique/>
      </w:docPartObj>
    </w:sdtPr>
    <w:sdtContent>
      <w:sdt>
        <w:sdtPr>
          <w:id w:val="565050523"/>
          <w:docPartObj>
            <w:docPartGallery w:val="Page Numbers (Top of Page)"/>
            <w:docPartUnique/>
          </w:docPartObj>
        </w:sdtPr>
        <w:sdtContent>
          <w:p w:rsidR="00B1231C" w:rsidRDefault="00B1231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9F750F">
              <w:rPr>
                <w:b/>
                <w:noProof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9F750F">
              <w:rPr>
                <w:b/>
                <w:noProof/>
              </w:rPr>
              <w:t>35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B1231C" w:rsidRPr="007A2227" w:rsidRDefault="00B1231C">
    <w:pPr>
      <w:pStyle w:val="Footer"/>
      <w:jc w:val="center"/>
      <w:rPr>
        <w:b/>
        <w:lang w:val="fr-FR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751277"/>
      <w:docPartObj>
        <w:docPartGallery w:val="Page Numbers (Bottom of Page)"/>
        <w:docPartUnique/>
      </w:docPartObj>
    </w:sdtPr>
    <w:sdtContent>
      <w:sdt>
        <w:sdtPr>
          <w:id w:val="24751276"/>
          <w:docPartObj>
            <w:docPartGallery w:val="Page Numbers (Top of Page)"/>
            <w:docPartUnique/>
          </w:docPartObj>
        </w:sdtPr>
        <w:sdtContent>
          <w:p w:rsidR="00B1231C" w:rsidRDefault="00B1231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28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B1231C" w:rsidRDefault="00B1231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6CA8" w:rsidRDefault="00E06CA8">
      <w:pPr>
        <w:pStyle w:val="Header"/>
      </w:pPr>
      <w:r>
        <w:separator/>
      </w:r>
    </w:p>
  </w:footnote>
  <w:footnote w:type="continuationSeparator" w:id="0">
    <w:p w:rsidR="00E06CA8" w:rsidRDefault="00E06CA8">
      <w:pPr>
        <w:pStyle w:val="Header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29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5148"/>
      <w:gridCol w:w="5148"/>
    </w:tblGrid>
    <w:tr w:rsidR="00B1231C" w:rsidTr="0038629A">
      <w:trPr>
        <w:trHeight w:val="132"/>
      </w:trPr>
      <w:tc>
        <w:tcPr>
          <w:tcW w:w="5148" w:type="dxa"/>
        </w:tcPr>
        <w:p w:rsidR="00B1231C" w:rsidRDefault="00B1231C" w:rsidP="0004294F">
          <w:pPr>
            <w:pStyle w:val="Header"/>
            <w:jc w:val="center"/>
          </w:pPr>
          <w:r>
            <w:rPr>
              <w:noProof/>
              <w:lang w:val="fr-FR" w:eastAsia="fr-FR"/>
            </w:rPr>
            <w:drawing>
              <wp:inline distT="0" distB="0" distL="0" distR="0" wp14:anchorId="3E329A28" wp14:editId="3650D2B0">
                <wp:extent cx="1066800" cy="304800"/>
                <wp:effectExtent l="19050" t="0" r="0" b="0"/>
                <wp:docPr id="1" name="Picture 1" descr="logo_not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note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66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8" w:type="dxa"/>
          <w:vAlign w:val="center"/>
        </w:tcPr>
        <w:p w:rsidR="00B1231C" w:rsidRPr="000E06E9" w:rsidRDefault="00B1231C" w:rsidP="0038629A">
          <w:pPr>
            <w:pStyle w:val="Header"/>
            <w:jc w:val="center"/>
          </w:pPr>
          <w:r w:rsidRPr="000E06E9">
            <w:t>Feasibility Study Form</w:t>
          </w:r>
        </w:p>
      </w:tc>
    </w:tr>
    <w:tr w:rsidR="00B1231C" w:rsidRPr="00355B7A">
      <w:tc>
        <w:tcPr>
          <w:tcW w:w="5148" w:type="dxa"/>
        </w:tcPr>
        <w:p w:rsidR="00B1231C" w:rsidRPr="000E06E9" w:rsidRDefault="00B1231C" w:rsidP="0004294F">
          <w:pPr>
            <w:pStyle w:val="Header"/>
            <w:jc w:val="center"/>
          </w:pPr>
          <w:r w:rsidRPr="000E06E9">
            <w:t xml:space="preserve">Universal – </w:t>
          </w:r>
          <w:proofErr w:type="spellStart"/>
          <w:r w:rsidRPr="000E06E9">
            <w:t>Digiplug</w:t>
          </w:r>
          <w:proofErr w:type="spellEnd"/>
          <w:r w:rsidRPr="000E06E9">
            <w:t>/Accenture</w:t>
          </w:r>
        </w:p>
      </w:tc>
      <w:tc>
        <w:tcPr>
          <w:tcW w:w="5148" w:type="dxa"/>
        </w:tcPr>
        <w:p w:rsidR="00B1231C" w:rsidRPr="0083432B" w:rsidRDefault="00B1231C" w:rsidP="00F705A3">
          <w:pPr>
            <w:pStyle w:val="Header"/>
            <w:jc w:val="center"/>
            <w:rPr>
              <w:lang w:val="en-US"/>
            </w:rPr>
          </w:pPr>
          <w:r>
            <w:rPr>
              <w:lang w:val="en-US"/>
            </w:rPr>
            <w:t>Version 1.4</w:t>
          </w:r>
          <w:r w:rsidRPr="0083432B">
            <w:rPr>
              <w:lang w:val="en-US"/>
            </w:rPr>
            <w:t xml:space="preserve"> </w:t>
          </w:r>
          <w:r>
            <w:rPr>
              <w:lang w:val="en-US"/>
            </w:rPr>
            <w:t>– 15</w:t>
          </w:r>
          <w:r w:rsidRPr="000808A5">
            <w:rPr>
              <w:lang w:val="en-US"/>
            </w:rPr>
            <w:t>/10/2012</w:t>
          </w:r>
        </w:p>
      </w:tc>
    </w:tr>
  </w:tbl>
  <w:p w:rsidR="00B1231C" w:rsidRPr="00355B7A" w:rsidRDefault="00B1231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517DC"/>
    <w:multiLevelType w:val="hybridMultilevel"/>
    <w:tmpl w:val="360A8EC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3FB5AE5"/>
    <w:multiLevelType w:val="hybridMultilevel"/>
    <w:tmpl w:val="B22A813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D692493"/>
    <w:multiLevelType w:val="hybridMultilevel"/>
    <w:tmpl w:val="9328F0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8B71C3"/>
    <w:multiLevelType w:val="hybridMultilevel"/>
    <w:tmpl w:val="4DA41F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EA3776"/>
    <w:multiLevelType w:val="hybridMultilevel"/>
    <w:tmpl w:val="CC66DA44"/>
    <w:lvl w:ilvl="0" w:tplc="E9C25E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0FA7447"/>
    <w:multiLevelType w:val="hybridMultilevel"/>
    <w:tmpl w:val="15ACC4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5D4771"/>
    <w:multiLevelType w:val="hybridMultilevel"/>
    <w:tmpl w:val="E7763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9A3A0A"/>
    <w:multiLevelType w:val="hybridMultilevel"/>
    <w:tmpl w:val="9AC877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DD49A4"/>
    <w:multiLevelType w:val="hybridMultilevel"/>
    <w:tmpl w:val="C20857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0E6CCD"/>
    <w:multiLevelType w:val="hybridMultilevel"/>
    <w:tmpl w:val="644AFE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993B8B"/>
    <w:multiLevelType w:val="hybridMultilevel"/>
    <w:tmpl w:val="8FD8DF64"/>
    <w:lvl w:ilvl="0" w:tplc="E9C25E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C081524"/>
    <w:multiLevelType w:val="hybridMultilevel"/>
    <w:tmpl w:val="7F44B3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DE318F"/>
    <w:multiLevelType w:val="hybridMultilevel"/>
    <w:tmpl w:val="FD16BCF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97A75C3"/>
    <w:multiLevelType w:val="hybridMultilevel"/>
    <w:tmpl w:val="BD26F4E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B52B69"/>
    <w:multiLevelType w:val="hybridMultilevel"/>
    <w:tmpl w:val="160AFC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1E59C4"/>
    <w:multiLevelType w:val="hybridMultilevel"/>
    <w:tmpl w:val="777669D4"/>
    <w:lvl w:ilvl="0" w:tplc="4316F06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C265E1D"/>
    <w:multiLevelType w:val="hybridMultilevel"/>
    <w:tmpl w:val="6C4E88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F4C3773"/>
    <w:multiLevelType w:val="hybridMultilevel"/>
    <w:tmpl w:val="0F94FF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0FD209A"/>
    <w:multiLevelType w:val="hybridMultilevel"/>
    <w:tmpl w:val="F08CC5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2D2B8E"/>
    <w:multiLevelType w:val="hybridMultilevel"/>
    <w:tmpl w:val="237EED7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B8B7987"/>
    <w:multiLevelType w:val="hybridMultilevel"/>
    <w:tmpl w:val="E51857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E4B0FA0"/>
    <w:multiLevelType w:val="hybridMultilevel"/>
    <w:tmpl w:val="3F004E6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3EF75595"/>
    <w:multiLevelType w:val="hybridMultilevel"/>
    <w:tmpl w:val="DAB4B4F6"/>
    <w:lvl w:ilvl="0" w:tplc="324AD034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0BF17C7"/>
    <w:multiLevelType w:val="hybridMultilevel"/>
    <w:tmpl w:val="CC268AEE"/>
    <w:lvl w:ilvl="0" w:tplc="33D4C1A8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6A4523F"/>
    <w:multiLevelType w:val="hybridMultilevel"/>
    <w:tmpl w:val="1A128E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BF66533"/>
    <w:multiLevelType w:val="hybridMultilevel"/>
    <w:tmpl w:val="37A051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C133B72"/>
    <w:multiLevelType w:val="hybridMultilevel"/>
    <w:tmpl w:val="73CCC444"/>
    <w:lvl w:ilvl="0" w:tplc="E9C25E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48116BD"/>
    <w:multiLevelType w:val="hybridMultilevel"/>
    <w:tmpl w:val="78CA48B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50A1CAF"/>
    <w:multiLevelType w:val="hybridMultilevel"/>
    <w:tmpl w:val="115C5B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5247DFC"/>
    <w:multiLevelType w:val="hybridMultilevel"/>
    <w:tmpl w:val="191E10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84E7269"/>
    <w:multiLevelType w:val="hybridMultilevel"/>
    <w:tmpl w:val="AB3E191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67B96F9B"/>
    <w:multiLevelType w:val="hybridMultilevel"/>
    <w:tmpl w:val="5DB8D44A"/>
    <w:lvl w:ilvl="0" w:tplc="6658CC10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FB92F66"/>
    <w:multiLevelType w:val="hybridMultilevel"/>
    <w:tmpl w:val="54AA7184"/>
    <w:lvl w:ilvl="0" w:tplc="E9C25E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4"/>
  </w:num>
  <w:num w:numId="3">
    <w:abstractNumId w:val="32"/>
  </w:num>
  <w:num w:numId="4">
    <w:abstractNumId w:val="10"/>
  </w:num>
  <w:num w:numId="5">
    <w:abstractNumId w:val="22"/>
  </w:num>
  <w:num w:numId="6">
    <w:abstractNumId w:val="31"/>
  </w:num>
  <w:num w:numId="7">
    <w:abstractNumId w:val="25"/>
  </w:num>
  <w:num w:numId="8">
    <w:abstractNumId w:val="27"/>
  </w:num>
  <w:num w:numId="9">
    <w:abstractNumId w:val="8"/>
  </w:num>
  <w:num w:numId="10">
    <w:abstractNumId w:val="23"/>
  </w:num>
  <w:num w:numId="11">
    <w:abstractNumId w:val="7"/>
  </w:num>
  <w:num w:numId="12">
    <w:abstractNumId w:val="18"/>
  </w:num>
  <w:num w:numId="13">
    <w:abstractNumId w:val="16"/>
  </w:num>
  <w:num w:numId="14">
    <w:abstractNumId w:val="15"/>
  </w:num>
  <w:num w:numId="15">
    <w:abstractNumId w:val="3"/>
  </w:num>
  <w:num w:numId="16">
    <w:abstractNumId w:val="19"/>
  </w:num>
  <w:num w:numId="17">
    <w:abstractNumId w:val="0"/>
  </w:num>
  <w:num w:numId="18">
    <w:abstractNumId w:val="9"/>
  </w:num>
  <w:num w:numId="19">
    <w:abstractNumId w:val="14"/>
  </w:num>
  <w:num w:numId="20">
    <w:abstractNumId w:val="20"/>
  </w:num>
  <w:num w:numId="21">
    <w:abstractNumId w:val="6"/>
  </w:num>
  <w:num w:numId="22">
    <w:abstractNumId w:val="1"/>
  </w:num>
  <w:num w:numId="23">
    <w:abstractNumId w:val="30"/>
  </w:num>
  <w:num w:numId="24">
    <w:abstractNumId w:val="21"/>
  </w:num>
  <w:num w:numId="25">
    <w:abstractNumId w:val="12"/>
  </w:num>
  <w:num w:numId="26">
    <w:abstractNumId w:val="2"/>
  </w:num>
  <w:num w:numId="27">
    <w:abstractNumId w:val="29"/>
  </w:num>
  <w:num w:numId="2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7"/>
  </w:num>
  <w:num w:numId="30">
    <w:abstractNumId w:val="13"/>
  </w:num>
  <w:num w:numId="31">
    <w:abstractNumId w:val="5"/>
  </w:num>
  <w:num w:numId="32">
    <w:abstractNumId w:val="11"/>
  </w:num>
  <w:num w:numId="33">
    <w:abstractNumId w:val="2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hideGrammaticalErrors/>
  <w:activeWritingStyle w:appName="MSWord" w:lang="fr-FR" w:vendorID="64" w:dllVersion="131078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attachedTemplate r:id="rId1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ocumentProtection w:edit="readOnly" w:enforcement="0"/>
  <w:defaultTabStop w:val="720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6151"/>
    <w:rsid w:val="0000007C"/>
    <w:rsid w:val="00000933"/>
    <w:rsid w:val="000010D9"/>
    <w:rsid w:val="00004B49"/>
    <w:rsid w:val="00004FCE"/>
    <w:rsid w:val="0000526F"/>
    <w:rsid w:val="0000618F"/>
    <w:rsid w:val="00007DB9"/>
    <w:rsid w:val="00010304"/>
    <w:rsid w:val="00011390"/>
    <w:rsid w:val="000122C1"/>
    <w:rsid w:val="00012453"/>
    <w:rsid w:val="000125E7"/>
    <w:rsid w:val="000128CE"/>
    <w:rsid w:val="000142D3"/>
    <w:rsid w:val="00016D7D"/>
    <w:rsid w:val="00017FA7"/>
    <w:rsid w:val="000208F2"/>
    <w:rsid w:val="0002093E"/>
    <w:rsid w:val="00021BC2"/>
    <w:rsid w:val="000261BC"/>
    <w:rsid w:val="00026DB4"/>
    <w:rsid w:val="000276B1"/>
    <w:rsid w:val="000315FB"/>
    <w:rsid w:val="000328C0"/>
    <w:rsid w:val="0003415C"/>
    <w:rsid w:val="00034874"/>
    <w:rsid w:val="00034D84"/>
    <w:rsid w:val="00035C1D"/>
    <w:rsid w:val="00037D4E"/>
    <w:rsid w:val="00037FAB"/>
    <w:rsid w:val="00040113"/>
    <w:rsid w:val="00040E61"/>
    <w:rsid w:val="0004294F"/>
    <w:rsid w:val="00043607"/>
    <w:rsid w:val="00044280"/>
    <w:rsid w:val="00046310"/>
    <w:rsid w:val="000463C6"/>
    <w:rsid w:val="00046E87"/>
    <w:rsid w:val="00050B06"/>
    <w:rsid w:val="00051B0A"/>
    <w:rsid w:val="00051DEE"/>
    <w:rsid w:val="00053658"/>
    <w:rsid w:val="00056151"/>
    <w:rsid w:val="00061014"/>
    <w:rsid w:val="00061764"/>
    <w:rsid w:val="00061841"/>
    <w:rsid w:val="0006533D"/>
    <w:rsid w:val="00065833"/>
    <w:rsid w:val="00067D98"/>
    <w:rsid w:val="0007104C"/>
    <w:rsid w:val="00071648"/>
    <w:rsid w:val="00071FBA"/>
    <w:rsid w:val="00073A11"/>
    <w:rsid w:val="00073F59"/>
    <w:rsid w:val="00074D6D"/>
    <w:rsid w:val="00075E01"/>
    <w:rsid w:val="00076055"/>
    <w:rsid w:val="00077407"/>
    <w:rsid w:val="000808A5"/>
    <w:rsid w:val="000811DC"/>
    <w:rsid w:val="000846BD"/>
    <w:rsid w:val="00085232"/>
    <w:rsid w:val="000852B1"/>
    <w:rsid w:val="00085691"/>
    <w:rsid w:val="000858F7"/>
    <w:rsid w:val="000859D2"/>
    <w:rsid w:val="00085B42"/>
    <w:rsid w:val="00086B28"/>
    <w:rsid w:val="00086FA0"/>
    <w:rsid w:val="0008717C"/>
    <w:rsid w:val="00087AB0"/>
    <w:rsid w:val="0009170A"/>
    <w:rsid w:val="00091B82"/>
    <w:rsid w:val="00091E77"/>
    <w:rsid w:val="0009410E"/>
    <w:rsid w:val="00094B95"/>
    <w:rsid w:val="000955AA"/>
    <w:rsid w:val="00095E7B"/>
    <w:rsid w:val="00096B24"/>
    <w:rsid w:val="00096E31"/>
    <w:rsid w:val="000974CB"/>
    <w:rsid w:val="000A0749"/>
    <w:rsid w:val="000A0A8A"/>
    <w:rsid w:val="000A0E86"/>
    <w:rsid w:val="000A19BB"/>
    <w:rsid w:val="000A2400"/>
    <w:rsid w:val="000A371F"/>
    <w:rsid w:val="000A3851"/>
    <w:rsid w:val="000A4956"/>
    <w:rsid w:val="000A65F9"/>
    <w:rsid w:val="000A68A3"/>
    <w:rsid w:val="000A7905"/>
    <w:rsid w:val="000A7CFE"/>
    <w:rsid w:val="000B0587"/>
    <w:rsid w:val="000B338E"/>
    <w:rsid w:val="000B4544"/>
    <w:rsid w:val="000B529D"/>
    <w:rsid w:val="000B5CBE"/>
    <w:rsid w:val="000B634B"/>
    <w:rsid w:val="000B6B46"/>
    <w:rsid w:val="000B78DB"/>
    <w:rsid w:val="000C07C2"/>
    <w:rsid w:val="000C1198"/>
    <w:rsid w:val="000C1655"/>
    <w:rsid w:val="000C24FD"/>
    <w:rsid w:val="000C2EE7"/>
    <w:rsid w:val="000C6BC7"/>
    <w:rsid w:val="000D1339"/>
    <w:rsid w:val="000D2C18"/>
    <w:rsid w:val="000D3AF6"/>
    <w:rsid w:val="000D50A1"/>
    <w:rsid w:val="000D51E4"/>
    <w:rsid w:val="000D5791"/>
    <w:rsid w:val="000D5AE8"/>
    <w:rsid w:val="000D5D11"/>
    <w:rsid w:val="000D6482"/>
    <w:rsid w:val="000D688B"/>
    <w:rsid w:val="000D6CDF"/>
    <w:rsid w:val="000D745B"/>
    <w:rsid w:val="000D7891"/>
    <w:rsid w:val="000D7962"/>
    <w:rsid w:val="000D7E5B"/>
    <w:rsid w:val="000E054A"/>
    <w:rsid w:val="000E06E9"/>
    <w:rsid w:val="000E0B3C"/>
    <w:rsid w:val="000E1142"/>
    <w:rsid w:val="000E2839"/>
    <w:rsid w:val="000E43B4"/>
    <w:rsid w:val="000E481A"/>
    <w:rsid w:val="000E4E68"/>
    <w:rsid w:val="000E752D"/>
    <w:rsid w:val="000E7724"/>
    <w:rsid w:val="000F0BB4"/>
    <w:rsid w:val="000F0C28"/>
    <w:rsid w:val="000F4B4A"/>
    <w:rsid w:val="000F504F"/>
    <w:rsid w:val="000F54DC"/>
    <w:rsid w:val="000F5708"/>
    <w:rsid w:val="000F5991"/>
    <w:rsid w:val="000F6B70"/>
    <w:rsid w:val="000F6D4A"/>
    <w:rsid w:val="000F7746"/>
    <w:rsid w:val="00100169"/>
    <w:rsid w:val="001020E7"/>
    <w:rsid w:val="00102DBC"/>
    <w:rsid w:val="00102EF7"/>
    <w:rsid w:val="00103002"/>
    <w:rsid w:val="0010317F"/>
    <w:rsid w:val="00104092"/>
    <w:rsid w:val="00106D2E"/>
    <w:rsid w:val="0010776D"/>
    <w:rsid w:val="001100E3"/>
    <w:rsid w:val="001103FF"/>
    <w:rsid w:val="0011181C"/>
    <w:rsid w:val="00122F52"/>
    <w:rsid w:val="00123D4B"/>
    <w:rsid w:val="00123E07"/>
    <w:rsid w:val="00123E77"/>
    <w:rsid w:val="001260C5"/>
    <w:rsid w:val="00127B44"/>
    <w:rsid w:val="00127F4F"/>
    <w:rsid w:val="00130AE3"/>
    <w:rsid w:val="00131158"/>
    <w:rsid w:val="001325EB"/>
    <w:rsid w:val="00134AE7"/>
    <w:rsid w:val="00135B94"/>
    <w:rsid w:val="00137522"/>
    <w:rsid w:val="00137709"/>
    <w:rsid w:val="00137C25"/>
    <w:rsid w:val="00137C69"/>
    <w:rsid w:val="0014165F"/>
    <w:rsid w:val="00141A73"/>
    <w:rsid w:val="00144D2E"/>
    <w:rsid w:val="00144F35"/>
    <w:rsid w:val="001458F4"/>
    <w:rsid w:val="00146E1A"/>
    <w:rsid w:val="0014722D"/>
    <w:rsid w:val="00150459"/>
    <w:rsid w:val="001519A3"/>
    <w:rsid w:val="00151A09"/>
    <w:rsid w:val="00151CFF"/>
    <w:rsid w:val="001522BE"/>
    <w:rsid w:val="00152EE8"/>
    <w:rsid w:val="001533C1"/>
    <w:rsid w:val="00155157"/>
    <w:rsid w:val="00155F04"/>
    <w:rsid w:val="00157341"/>
    <w:rsid w:val="00157CEE"/>
    <w:rsid w:val="001614DE"/>
    <w:rsid w:val="00161A9F"/>
    <w:rsid w:val="001627A8"/>
    <w:rsid w:val="001647AC"/>
    <w:rsid w:val="001652FA"/>
    <w:rsid w:val="00166DE9"/>
    <w:rsid w:val="00172421"/>
    <w:rsid w:val="001733FD"/>
    <w:rsid w:val="00174A72"/>
    <w:rsid w:val="00175B4D"/>
    <w:rsid w:val="001762A5"/>
    <w:rsid w:val="001775A4"/>
    <w:rsid w:val="0018170F"/>
    <w:rsid w:val="00182145"/>
    <w:rsid w:val="00183084"/>
    <w:rsid w:val="001844C8"/>
    <w:rsid w:val="00184D4E"/>
    <w:rsid w:val="001868BD"/>
    <w:rsid w:val="00187ACB"/>
    <w:rsid w:val="0019101A"/>
    <w:rsid w:val="001922CC"/>
    <w:rsid w:val="0019556E"/>
    <w:rsid w:val="0019609C"/>
    <w:rsid w:val="00196834"/>
    <w:rsid w:val="00197134"/>
    <w:rsid w:val="001A20E2"/>
    <w:rsid w:val="001A4300"/>
    <w:rsid w:val="001A4480"/>
    <w:rsid w:val="001A691B"/>
    <w:rsid w:val="001A6C69"/>
    <w:rsid w:val="001A6C6D"/>
    <w:rsid w:val="001A73CC"/>
    <w:rsid w:val="001A7563"/>
    <w:rsid w:val="001B0998"/>
    <w:rsid w:val="001B1C89"/>
    <w:rsid w:val="001B2A55"/>
    <w:rsid w:val="001B3BF6"/>
    <w:rsid w:val="001B4199"/>
    <w:rsid w:val="001B45BD"/>
    <w:rsid w:val="001B4B1F"/>
    <w:rsid w:val="001B60C6"/>
    <w:rsid w:val="001B66EC"/>
    <w:rsid w:val="001B6A81"/>
    <w:rsid w:val="001C07D5"/>
    <w:rsid w:val="001C108E"/>
    <w:rsid w:val="001C17EB"/>
    <w:rsid w:val="001C2416"/>
    <w:rsid w:val="001C4FCF"/>
    <w:rsid w:val="001C6A98"/>
    <w:rsid w:val="001C7F7C"/>
    <w:rsid w:val="001D07CC"/>
    <w:rsid w:val="001D27A2"/>
    <w:rsid w:val="001D3861"/>
    <w:rsid w:val="001D4819"/>
    <w:rsid w:val="001D6FDB"/>
    <w:rsid w:val="001D73B1"/>
    <w:rsid w:val="001E1037"/>
    <w:rsid w:val="001E25AE"/>
    <w:rsid w:val="001E3328"/>
    <w:rsid w:val="001E3C32"/>
    <w:rsid w:val="001E3CD0"/>
    <w:rsid w:val="001E4610"/>
    <w:rsid w:val="001E4715"/>
    <w:rsid w:val="001E4C55"/>
    <w:rsid w:val="001E5732"/>
    <w:rsid w:val="001E5A5E"/>
    <w:rsid w:val="001E6267"/>
    <w:rsid w:val="001E631B"/>
    <w:rsid w:val="001E6A49"/>
    <w:rsid w:val="001E7B3E"/>
    <w:rsid w:val="001F00DF"/>
    <w:rsid w:val="001F1A23"/>
    <w:rsid w:val="001F1C86"/>
    <w:rsid w:val="001F1FED"/>
    <w:rsid w:val="001F221A"/>
    <w:rsid w:val="001F22C3"/>
    <w:rsid w:val="001F239B"/>
    <w:rsid w:val="001F275D"/>
    <w:rsid w:val="001F2D6D"/>
    <w:rsid w:val="001F2E23"/>
    <w:rsid w:val="001F2F63"/>
    <w:rsid w:val="001F39F7"/>
    <w:rsid w:val="001F3CC0"/>
    <w:rsid w:val="001F4685"/>
    <w:rsid w:val="001F5CB2"/>
    <w:rsid w:val="001F60A5"/>
    <w:rsid w:val="001F64D7"/>
    <w:rsid w:val="00200F1E"/>
    <w:rsid w:val="00202030"/>
    <w:rsid w:val="00203EAE"/>
    <w:rsid w:val="0020537C"/>
    <w:rsid w:val="00205C3A"/>
    <w:rsid w:val="002077E2"/>
    <w:rsid w:val="00210A3B"/>
    <w:rsid w:val="00210FFC"/>
    <w:rsid w:val="0021137B"/>
    <w:rsid w:val="002117D4"/>
    <w:rsid w:val="002119D0"/>
    <w:rsid w:val="002131A6"/>
    <w:rsid w:val="00214521"/>
    <w:rsid w:val="00215B8F"/>
    <w:rsid w:val="00220DA6"/>
    <w:rsid w:val="00220F7F"/>
    <w:rsid w:val="00222915"/>
    <w:rsid w:val="00222F35"/>
    <w:rsid w:val="00223C85"/>
    <w:rsid w:val="00224366"/>
    <w:rsid w:val="00224BB9"/>
    <w:rsid w:val="00224DB1"/>
    <w:rsid w:val="00224E62"/>
    <w:rsid w:val="002256B7"/>
    <w:rsid w:val="002259B2"/>
    <w:rsid w:val="002304DC"/>
    <w:rsid w:val="00230950"/>
    <w:rsid w:val="00230ADC"/>
    <w:rsid w:val="00232664"/>
    <w:rsid w:val="00232C70"/>
    <w:rsid w:val="00232F8D"/>
    <w:rsid w:val="002333C6"/>
    <w:rsid w:val="002343C6"/>
    <w:rsid w:val="00234C8E"/>
    <w:rsid w:val="00234E26"/>
    <w:rsid w:val="00234F7D"/>
    <w:rsid w:val="00235219"/>
    <w:rsid w:val="00235A9B"/>
    <w:rsid w:val="00236320"/>
    <w:rsid w:val="00236FAA"/>
    <w:rsid w:val="0023704D"/>
    <w:rsid w:val="00237E77"/>
    <w:rsid w:val="002419C0"/>
    <w:rsid w:val="00241FA4"/>
    <w:rsid w:val="00242D93"/>
    <w:rsid w:val="00242EC2"/>
    <w:rsid w:val="00243BFE"/>
    <w:rsid w:val="00244270"/>
    <w:rsid w:val="00244C3F"/>
    <w:rsid w:val="00244E91"/>
    <w:rsid w:val="00246CA1"/>
    <w:rsid w:val="00247D98"/>
    <w:rsid w:val="0025089F"/>
    <w:rsid w:val="00250B24"/>
    <w:rsid w:val="00251FDB"/>
    <w:rsid w:val="0025250E"/>
    <w:rsid w:val="002527CE"/>
    <w:rsid w:val="00253CBE"/>
    <w:rsid w:val="00255D6F"/>
    <w:rsid w:val="002560A3"/>
    <w:rsid w:val="00260058"/>
    <w:rsid w:val="00261F58"/>
    <w:rsid w:val="002625BA"/>
    <w:rsid w:val="00262A5D"/>
    <w:rsid w:val="00262D24"/>
    <w:rsid w:val="00262F08"/>
    <w:rsid w:val="002631E4"/>
    <w:rsid w:val="002639CC"/>
    <w:rsid w:val="00265126"/>
    <w:rsid w:val="00265FCC"/>
    <w:rsid w:val="00266FC1"/>
    <w:rsid w:val="00270089"/>
    <w:rsid w:val="002703D2"/>
    <w:rsid w:val="00271176"/>
    <w:rsid w:val="002719CD"/>
    <w:rsid w:val="002720C8"/>
    <w:rsid w:val="002733CD"/>
    <w:rsid w:val="002747E9"/>
    <w:rsid w:val="0027508C"/>
    <w:rsid w:val="00276388"/>
    <w:rsid w:val="002768A0"/>
    <w:rsid w:val="002768FA"/>
    <w:rsid w:val="002813BE"/>
    <w:rsid w:val="0028208A"/>
    <w:rsid w:val="002833ED"/>
    <w:rsid w:val="0028425F"/>
    <w:rsid w:val="00285B31"/>
    <w:rsid w:val="00286EC8"/>
    <w:rsid w:val="00287014"/>
    <w:rsid w:val="00287083"/>
    <w:rsid w:val="00287B54"/>
    <w:rsid w:val="00290F4C"/>
    <w:rsid w:val="00292814"/>
    <w:rsid w:val="00292DEC"/>
    <w:rsid w:val="00293BDC"/>
    <w:rsid w:val="00297190"/>
    <w:rsid w:val="002971DC"/>
    <w:rsid w:val="002A1CD2"/>
    <w:rsid w:val="002A6FD4"/>
    <w:rsid w:val="002B070C"/>
    <w:rsid w:val="002B2A7C"/>
    <w:rsid w:val="002B3396"/>
    <w:rsid w:val="002B3D5A"/>
    <w:rsid w:val="002B4C3B"/>
    <w:rsid w:val="002B56DA"/>
    <w:rsid w:val="002B5874"/>
    <w:rsid w:val="002B5CAE"/>
    <w:rsid w:val="002B5E61"/>
    <w:rsid w:val="002B6350"/>
    <w:rsid w:val="002B674B"/>
    <w:rsid w:val="002B6AFF"/>
    <w:rsid w:val="002C03D2"/>
    <w:rsid w:val="002C2016"/>
    <w:rsid w:val="002C287D"/>
    <w:rsid w:val="002C30A2"/>
    <w:rsid w:val="002C30AD"/>
    <w:rsid w:val="002C3767"/>
    <w:rsid w:val="002C43B2"/>
    <w:rsid w:val="002C4520"/>
    <w:rsid w:val="002C4D81"/>
    <w:rsid w:val="002C5A9C"/>
    <w:rsid w:val="002C5B38"/>
    <w:rsid w:val="002C78B8"/>
    <w:rsid w:val="002D4A79"/>
    <w:rsid w:val="002D4B78"/>
    <w:rsid w:val="002D4F1A"/>
    <w:rsid w:val="002D567C"/>
    <w:rsid w:val="002D606D"/>
    <w:rsid w:val="002D7A6C"/>
    <w:rsid w:val="002E04CE"/>
    <w:rsid w:val="002E074A"/>
    <w:rsid w:val="002E1B1E"/>
    <w:rsid w:val="002E52B1"/>
    <w:rsid w:val="002E57B7"/>
    <w:rsid w:val="002E5FB2"/>
    <w:rsid w:val="002E7BAE"/>
    <w:rsid w:val="002E7C80"/>
    <w:rsid w:val="002E7E99"/>
    <w:rsid w:val="002F0AFC"/>
    <w:rsid w:val="002F1DF1"/>
    <w:rsid w:val="002F2CCD"/>
    <w:rsid w:val="002F3F14"/>
    <w:rsid w:val="002F431A"/>
    <w:rsid w:val="002F4D77"/>
    <w:rsid w:val="002F5547"/>
    <w:rsid w:val="002F5A16"/>
    <w:rsid w:val="002F6C08"/>
    <w:rsid w:val="002F6D51"/>
    <w:rsid w:val="002F7B63"/>
    <w:rsid w:val="00300BEA"/>
    <w:rsid w:val="00301155"/>
    <w:rsid w:val="003012D7"/>
    <w:rsid w:val="0030178B"/>
    <w:rsid w:val="0030182F"/>
    <w:rsid w:val="00301A4B"/>
    <w:rsid w:val="0030400D"/>
    <w:rsid w:val="00304A4B"/>
    <w:rsid w:val="00305009"/>
    <w:rsid w:val="003052F5"/>
    <w:rsid w:val="00306805"/>
    <w:rsid w:val="00311229"/>
    <w:rsid w:val="0031131B"/>
    <w:rsid w:val="003123D6"/>
    <w:rsid w:val="00312A42"/>
    <w:rsid w:val="003137F6"/>
    <w:rsid w:val="0031442D"/>
    <w:rsid w:val="003145E4"/>
    <w:rsid w:val="0031540B"/>
    <w:rsid w:val="003155DB"/>
    <w:rsid w:val="00316034"/>
    <w:rsid w:val="00316194"/>
    <w:rsid w:val="003167BF"/>
    <w:rsid w:val="00317A46"/>
    <w:rsid w:val="00317C09"/>
    <w:rsid w:val="00320132"/>
    <w:rsid w:val="003201C9"/>
    <w:rsid w:val="003206D3"/>
    <w:rsid w:val="0032193A"/>
    <w:rsid w:val="00322A7A"/>
    <w:rsid w:val="0032335C"/>
    <w:rsid w:val="0032359C"/>
    <w:rsid w:val="00324E6A"/>
    <w:rsid w:val="003257A8"/>
    <w:rsid w:val="00325B6B"/>
    <w:rsid w:val="00326805"/>
    <w:rsid w:val="00326E41"/>
    <w:rsid w:val="00330151"/>
    <w:rsid w:val="00331235"/>
    <w:rsid w:val="00331907"/>
    <w:rsid w:val="00331E7B"/>
    <w:rsid w:val="00332D3B"/>
    <w:rsid w:val="003331F0"/>
    <w:rsid w:val="00333EAA"/>
    <w:rsid w:val="003346CB"/>
    <w:rsid w:val="00335F74"/>
    <w:rsid w:val="00336215"/>
    <w:rsid w:val="00336BE9"/>
    <w:rsid w:val="00336CFC"/>
    <w:rsid w:val="00342579"/>
    <w:rsid w:val="00342DF6"/>
    <w:rsid w:val="0034321F"/>
    <w:rsid w:val="00346088"/>
    <w:rsid w:val="003460D9"/>
    <w:rsid w:val="003468E1"/>
    <w:rsid w:val="003472A8"/>
    <w:rsid w:val="003476C1"/>
    <w:rsid w:val="00351136"/>
    <w:rsid w:val="0035270F"/>
    <w:rsid w:val="00354562"/>
    <w:rsid w:val="0035473D"/>
    <w:rsid w:val="0035484C"/>
    <w:rsid w:val="00354A46"/>
    <w:rsid w:val="0035556D"/>
    <w:rsid w:val="00355B7A"/>
    <w:rsid w:val="00356259"/>
    <w:rsid w:val="0035642C"/>
    <w:rsid w:val="0035748B"/>
    <w:rsid w:val="00360CDE"/>
    <w:rsid w:val="00362FF1"/>
    <w:rsid w:val="00363DAB"/>
    <w:rsid w:val="00364F26"/>
    <w:rsid w:val="00370C57"/>
    <w:rsid w:val="00370F43"/>
    <w:rsid w:val="003720B0"/>
    <w:rsid w:val="0037282C"/>
    <w:rsid w:val="00372B15"/>
    <w:rsid w:val="00373FA6"/>
    <w:rsid w:val="00374A77"/>
    <w:rsid w:val="00374D3C"/>
    <w:rsid w:val="00376669"/>
    <w:rsid w:val="003777A6"/>
    <w:rsid w:val="00377921"/>
    <w:rsid w:val="003817DD"/>
    <w:rsid w:val="00383F3A"/>
    <w:rsid w:val="003840D8"/>
    <w:rsid w:val="003845CE"/>
    <w:rsid w:val="00384AC2"/>
    <w:rsid w:val="00385B5C"/>
    <w:rsid w:val="0038629A"/>
    <w:rsid w:val="003864E6"/>
    <w:rsid w:val="00386532"/>
    <w:rsid w:val="00386FC6"/>
    <w:rsid w:val="00387E93"/>
    <w:rsid w:val="00390DAA"/>
    <w:rsid w:val="003912B0"/>
    <w:rsid w:val="0039175F"/>
    <w:rsid w:val="00391A57"/>
    <w:rsid w:val="00391E7B"/>
    <w:rsid w:val="0039212F"/>
    <w:rsid w:val="00392A3C"/>
    <w:rsid w:val="00394453"/>
    <w:rsid w:val="0039492C"/>
    <w:rsid w:val="0039613C"/>
    <w:rsid w:val="00397B51"/>
    <w:rsid w:val="00397E5E"/>
    <w:rsid w:val="003A03DD"/>
    <w:rsid w:val="003A0930"/>
    <w:rsid w:val="003A09C0"/>
    <w:rsid w:val="003A25FF"/>
    <w:rsid w:val="003A2903"/>
    <w:rsid w:val="003A2FD6"/>
    <w:rsid w:val="003A4290"/>
    <w:rsid w:val="003A4B87"/>
    <w:rsid w:val="003A5FD0"/>
    <w:rsid w:val="003A678E"/>
    <w:rsid w:val="003A68D3"/>
    <w:rsid w:val="003A6CC9"/>
    <w:rsid w:val="003B1157"/>
    <w:rsid w:val="003B1AC2"/>
    <w:rsid w:val="003B1C10"/>
    <w:rsid w:val="003B31CA"/>
    <w:rsid w:val="003B3F33"/>
    <w:rsid w:val="003B67E5"/>
    <w:rsid w:val="003B77A6"/>
    <w:rsid w:val="003C084A"/>
    <w:rsid w:val="003C0DF1"/>
    <w:rsid w:val="003C1694"/>
    <w:rsid w:val="003C225F"/>
    <w:rsid w:val="003C5852"/>
    <w:rsid w:val="003C5F76"/>
    <w:rsid w:val="003C7908"/>
    <w:rsid w:val="003D10F1"/>
    <w:rsid w:val="003D113C"/>
    <w:rsid w:val="003D155C"/>
    <w:rsid w:val="003D2516"/>
    <w:rsid w:val="003D34E6"/>
    <w:rsid w:val="003D618B"/>
    <w:rsid w:val="003D64DD"/>
    <w:rsid w:val="003D7BD0"/>
    <w:rsid w:val="003E0411"/>
    <w:rsid w:val="003E0488"/>
    <w:rsid w:val="003E44F9"/>
    <w:rsid w:val="003E47CB"/>
    <w:rsid w:val="003E4B0C"/>
    <w:rsid w:val="003E7A34"/>
    <w:rsid w:val="003E7F32"/>
    <w:rsid w:val="003F1C8C"/>
    <w:rsid w:val="003F2A15"/>
    <w:rsid w:val="003F37D7"/>
    <w:rsid w:val="003F3EAC"/>
    <w:rsid w:val="003F417A"/>
    <w:rsid w:val="003F41D5"/>
    <w:rsid w:val="003F5E26"/>
    <w:rsid w:val="00400F76"/>
    <w:rsid w:val="00402E08"/>
    <w:rsid w:val="00403FB4"/>
    <w:rsid w:val="00404A35"/>
    <w:rsid w:val="00404FDC"/>
    <w:rsid w:val="004056E0"/>
    <w:rsid w:val="00406425"/>
    <w:rsid w:val="004069CA"/>
    <w:rsid w:val="0040741D"/>
    <w:rsid w:val="00410B12"/>
    <w:rsid w:val="00411707"/>
    <w:rsid w:val="004131EF"/>
    <w:rsid w:val="004132D9"/>
    <w:rsid w:val="00413716"/>
    <w:rsid w:val="0041589B"/>
    <w:rsid w:val="0041625D"/>
    <w:rsid w:val="00416AD9"/>
    <w:rsid w:val="00417045"/>
    <w:rsid w:val="00417CB5"/>
    <w:rsid w:val="00420B2D"/>
    <w:rsid w:val="00420B46"/>
    <w:rsid w:val="0042147C"/>
    <w:rsid w:val="00422110"/>
    <w:rsid w:val="004222AF"/>
    <w:rsid w:val="00422943"/>
    <w:rsid w:val="004229E1"/>
    <w:rsid w:val="00422D97"/>
    <w:rsid w:val="004231F4"/>
    <w:rsid w:val="00423D9C"/>
    <w:rsid w:val="00423F77"/>
    <w:rsid w:val="0042406F"/>
    <w:rsid w:val="004247A7"/>
    <w:rsid w:val="00424DFC"/>
    <w:rsid w:val="00424E82"/>
    <w:rsid w:val="0042537D"/>
    <w:rsid w:val="00426157"/>
    <w:rsid w:val="004266EF"/>
    <w:rsid w:val="00427CFD"/>
    <w:rsid w:val="00430CE2"/>
    <w:rsid w:val="00430EB4"/>
    <w:rsid w:val="00430F48"/>
    <w:rsid w:val="004318ED"/>
    <w:rsid w:val="00432440"/>
    <w:rsid w:val="00435FC7"/>
    <w:rsid w:val="0043618B"/>
    <w:rsid w:val="00436AA7"/>
    <w:rsid w:val="00436E03"/>
    <w:rsid w:val="00440651"/>
    <w:rsid w:val="004408B8"/>
    <w:rsid w:val="004408C5"/>
    <w:rsid w:val="0044177C"/>
    <w:rsid w:val="00442FDB"/>
    <w:rsid w:val="004441E3"/>
    <w:rsid w:val="004446AB"/>
    <w:rsid w:val="00444B1D"/>
    <w:rsid w:val="00446303"/>
    <w:rsid w:val="00450241"/>
    <w:rsid w:val="00451834"/>
    <w:rsid w:val="004519D5"/>
    <w:rsid w:val="0045285D"/>
    <w:rsid w:val="00453907"/>
    <w:rsid w:val="00454234"/>
    <w:rsid w:val="00454C31"/>
    <w:rsid w:val="00454D62"/>
    <w:rsid w:val="004565DB"/>
    <w:rsid w:val="00456B79"/>
    <w:rsid w:val="00457F89"/>
    <w:rsid w:val="004604E5"/>
    <w:rsid w:val="00460E40"/>
    <w:rsid w:val="0046243A"/>
    <w:rsid w:val="0046286B"/>
    <w:rsid w:val="004633B6"/>
    <w:rsid w:val="0046376A"/>
    <w:rsid w:val="00463A29"/>
    <w:rsid w:val="00464D82"/>
    <w:rsid w:val="00466041"/>
    <w:rsid w:val="004664DB"/>
    <w:rsid w:val="004679A4"/>
    <w:rsid w:val="00470A9E"/>
    <w:rsid w:val="00471F49"/>
    <w:rsid w:val="00472AD5"/>
    <w:rsid w:val="00472CFD"/>
    <w:rsid w:val="00477781"/>
    <w:rsid w:val="00477E9A"/>
    <w:rsid w:val="00477EA9"/>
    <w:rsid w:val="00480492"/>
    <w:rsid w:val="0048111A"/>
    <w:rsid w:val="00481897"/>
    <w:rsid w:val="004829FD"/>
    <w:rsid w:val="00482A78"/>
    <w:rsid w:val="004835C5"/>
    <w:rsid w:val="00483F4F"/>
    <w:rsid w:val="004863E9"/>
    <w:rsid w:val="004869D8"/>
    <w:rsid w:val="00491128"/>
    <w:rsid w:val="00491513"/>
    <w:rsid w:val="004937FF"/>
    <w:rsid w:val="00494EF8"/>
    <w:rsid w:val="004951CA"/>
    <w:rsid w:val="004976ED"/>
    <w:rsid w:val="004A0470"/>
    <w:rsid w:val="004A060C"/>
    <w:rsid w:val="004A0A64"/>
    <w:rsid w:val="004A1776"/>
    <w:rsid w:val="004A2C75"/>
    <w:rsid w:val="004A41AA"/>
    <w:rsid w:val="004A4467"/>
    <w:rsid w:val="004A78ED"/>
    <w:rsid w:val="004A7936"/>
    <w:rsid w:val="004B07FC"/>
    <w:rsid w:val="004B09EB"/>
    <w:rsid w:val="004B26DC"/>
    <w:rsid w:val="004B2FC7"/>
    <w:rsid w:val="004B3A1D"/>
    <w:rsid w:val="004B3BA9"/>
    <w:rsid w:val="004B4BA9"/>
    <w:rsid w:val="004B69E3"/>
    <w:rsid w:val="004B6B11"/>
    <w:rsid w:val="004B6EBC"/>
    <w:rsid w:val="004C0907"/>
    <w:rsid w:val="004C0D53"/>
    <w:rsid w:val="004C0E7E"/>
    <w:rsid w:val="004C3B23"/>
    <w:rsid w:val="004C5AC2"/>
    <w:rsid w:val="004C6611"/>
    <w:rsid w:val="004C7C69"/>
    <w:rsid w:val="004C7ECE"/>
    <w:rsid w:val="004D090F"/>
    <w:rsid w:val="004D2FB8"/>
    <w:rsid w:val="004D5F31"/>
    <w:rsid w:val="004D65D2"/>
    <w:rsid w:val="004D671C"/>
    <w:rsid w:val="004D7072"/>
    <w:rsid w:val="004D7D02"/>
    <w:rsid w:val="004E03E8"/>
    <w:rsid w:val="004E08D2"/>
    <w:rsid w:val="004E22F7"/>
    <w:rsid w:val="004E3C71"/>
    <w:rsid w:val="004E5FFC"/>
    <w:rsid w:val="004E643F"/>
    <w:rsid w:val="004F0750"/>
    <w:rsid w:val="004F1D34"/>
    <w:rsid w:val="004F299A"/>
    <w:rsid w:val="004F3646"/>
    <w:rsid w:val="004F3842"/>
    <w:rsid w:val="004F3AD7"/>
    <w:rsid w:val="004F4F19"/>
    <w:rsid w:val="004F704E"/>
    <w:rsid w:val="0050082D"/>
    <w:rsid w:val="00500983"/>
    <w:rsid w:val="00500AA5"/>
    <w:rsid w:val="00501233"/>
    <w:rsid w:val="00502208"/>
    <w:rsid w:val="00502534"/>
    <w:rsid w:val="00503126"/>
    <w:rsid w:val="0050328D"/>
    <w:rsid w:val="00503DFD"/>
    <w:rsid w:val="005052BD"/>
    <w:rsid w:val="00505366"/>
    <w:rsid w:val="0050714C"/>
    <w:rsid w:val="00510D8D"/>
    <w:rsid w:val="00511738"/>
    <w:rsid w:val="00513C3D"/>
    <w:rsid w:val="005142CC"/>
    <w:rsid w:val="005147CC"/>
    <w:rsid w:val="00515BF7"/>
    <w:rsid w:val="0051732C"/>
    <w:rsid w:val="00517546"/>
    <w:rsid w:val="0051783B"/>
    <w:rsid w:val="00517D51"/>
    <w:rsid w:val="00517D97"/>
    <w:rsid w:val="005202F7"/>
    <w:rsid w:val="0052051C"/>
    <w:rsid w:val="00521DFA"/>
    <w:rsid w:val="00522D1C"/>
    <w:rsid w:val="005233E9"/>
    <w:rsid w:val="005236DE"/>
    <w:rsid w:val="00523A7D"/>
    <w:rsid w:val="005243F9"/>
    <w:rsid w:val="005249AB"/>
    <w:rsid w:val="00526CD6"/>
    <w:rsid w:val="00527B49"/>
    <w:rsid w:val="00530440"/>
    <w:rsid w:val="00531970"/>
    <w:rsid w:val="00531CD8"/>
    <w:rsid w:val="00532BC1"/>
    <w:rsid w:val="005332AD"/>
    <w:rsid w:val="0053594B"/>
    <w:rsid w:val="00536AE0"/>
    <w:rsid w:val="00536E71"/>
    <w:rsid w:val="00537789"/>
    <w:rsid w:val="00537B99"/>
    <w:rsid w:val="0054332C"/>
    <w:rsid w:val="00543392"/>
    <w:rsid w:val="005447CA"/>
    <w:rsid w:val="00547B6B"/>
    <w:rsid w:val="005504BC"/>
    <w:rsid w:val="00550A9A"/>
    <w:rsid w:val="0055108B"/>
    <w:rsid w:val="005514EA"/>
    <w:rsid w:val="00551E2E"/>
    <w:rsid w:val="00552389"/>
    <w:rsid w:val="005531D0"/>
    <w:rsid w:val="00553710"/>
    <w:rsid w:val="00556CDB"/>
    <w:rsid w:val="005600F1"/>
    <w:rsid w:val="00560255"/>
    <w:rsid w:val="005605B2"/>
    <w:rsid w:val="005618F7"/>
    <w:rsid w:val="00561F17"/>
    <w:rsid w:val="0056297B"/>
    <w:rsid w:val="00562A2D"/>
    <w:rsid w:val="00563C9E"/>
    <w:rsid w:val="00565113"/>
    <w:rsid w:val="0056672D"/>
    <w:rsid w:val="00566812"/>
    <w:rsid w:val="00566A77"/>
    <w:rsid w:val="005673C5"/>
    <w:rsid w:val="00567D11"/>
    <w:rsid w:val="0057222D"/>
    <w:rsid w:val="00573915"/>
    <w:rsid w:val="00574984"/>
    <w:rsid w:val="0057586A"/>
    <w:rsid w:val="00577966"/>
    <w:rsid w:val="00581F91"/>
    <w:rsid w:val="005841B0"/>
    <w:rsid w:val="005868F6"/>
    <w:rsid w:val="00587D4F"/>
    <w:rsid w:val="00587E9D"/>
    <w:rsid w:val="00591C42"/>
    <w:rsid w:val="005932CC"/>
    <w:rsid w:val="00593A7B"/>
    <w:rsid w:val="005943CD"/>
    <w:rsid w:val="00594E00"/>
    <w:rsid w:val="00595AAE"/>
    <w:rsid w:val="00595DDB"/>
    <w:rsid w:val="00595EA7"/>
    <w:rsid w:val="005A29AA"/>
    <w:rsid w:val="005A2E16"/>
    <w:rsid w:val="005A357C"/>
    <w:rsid w:val="005A3E54"/>
    <w:rsid w:val="005A4655"/>
    <w:rsid w:val="005A5DD2"/>
    <w:rsid w:val="005A6AE9"/>
    <w:rsid w:val="005A6B4F"/>
    <w:rsid w:val="005A716C"/>
    <w:rsid w:val="005A742B"/>
    <w:rsid w:val="005A7ED1"/>
    <w:rsid w:val="005B0885"/>
    <w:rsid w:val="005B3C48"/>
    <w:rsid w:val="005B3F63"/>
    <w:rsid w:val="005B4F2B"/>
    <w:rsid w:val="005B5917"/>
    <w:rsid w:val="005B5D25"/>
    <w:rsid w:val="005B5E08"/>
    <w:rsid w:val="005B6B0F"/>
    <w:rsid w:val="005B6F01"/>
    <w:rsid w:val="005B7063"/>
    <w:rsid w:val="005B7233"/>
    <w:rsid w:val="005B781E"/>
    <w:rsid w:val="005C203C"/>
    <w:rsid w:val="005C2408"/>
    <w:rsid w:val="005C28C5"/>
    <w:rsid w:val="005C4032"/>
    <w:rsid w:val="005C46F8"/>
    <w:rsid w:val="005C56CD"/>
    <w:rsid w:val="005C58A1"/>
    <w:rsid w:val="005C6A8D"/>
    <w:rsid w:val="005C6F46"/>
    <w:rsid w:val="005C7761"/>
    <w:rsid w:val="005D08D2"/>
    <w:rsid w:val="005D0F40"/>
    <w:rsid w:val="005D0F61"/>
    <w:rsid w:val="005D149C"/>
    <w:rsid w:val="005D1F9C"/>
    <w:rsid w:val="005D1FB5"/>
    <w:rsid w:val="005D29FB"/>
    <w:rsid w:val="005D3B40"/>
    <w:rsid w:val="005D3D84"/>
    <w:rsid w:val="005D4445"/>
    <w:rsid w:val="005D632D"/>
    <w:rsid w:val="005D6902"/>
    <w:rsid w:val="005E00C1"/>
    <w:rsid w:val="005E09A1"/>
    <w:rsid w:val="005E0E25"/>
    <w:rsid w:val="005E1701"/>
    <w:rsid w:val="005E2969"/>
    <w:rsid w:val="005E2DC2"/>
    <w:rsid w:val="005E3659"/>
    <w:rsid w:val="005E4507"/>
    <w:rsid w:val="005E5415"/>
    <w:rsid w:val="005E589E"/>
    <w:rsid w:val="005E5C7F"/>
    <w:rsid w:val="005E6775"/>
    <w:rsid w:val="005E7D9F"/>
    <w:rsid w:val="005F02D7"/>
    <w:rsid w:val="005F05BB"/>
    <w:rsid w:val="005F121B"/>
    <w:rsid w:val="005F2EF8"/>
    <w:rsid w:val="005F4D9E"/>
    <w:rsid w:val="005F5110"/>
    <w:rsid w:val="005F5192"/>
    <w:rsid w:val="005F5E23"/>
    <w:rsid w:val="005F680A"/>
    <w:rsid w:val="005F6F2E"/>
    <w:rsid w:val="005F7FAC"/>
    <w:rsid w:val="006015A4"/>
    <w:rsid w:val="00602B3E"/>
    <w:rsid w:val="00602CA5"/>
    <w:rsid w:val="0060337A"/>
    <w:rsid w:val="00603422"/>
    <w:rsid w:val="00603A8E"/>
    <w:rsid w:val="00604227"/>
    <w:rsid w:val="006047EE"/>
    <w:rsid w:val="00604B69"/>
    <w:rsid w:val="00605952"/>
    <w:rsid w:val="00611411"/>
    <w:rsid w:val="0061218E"/>
    <w:rsid w:val="006121D1"/>
    <w:rsid w:val="0061357E"/>
    <w:rsid w:val="00613BC3"/>
    <w:rsid w:val="006140A1"/>
    <w:rsid w:val="006149AF"/>
    <w:rsid w:val="00614A1F"/>
    <w:rsid w:val="00616459"/>
    <w:rsid w:val="0061768C"/>
    <w:rsid w:val="00617D6D"/>
    <w:rsid w:val="00620377"/>
    <w:rsid w:val="00621DE8"/>
    <w:rsid w:val="006236A7"/>
    <w:rsid w:val="00624223"/>
    <w:rsid w:val="006247A2"/>
    <w:rsid w:val="00626C38"/>
    <w:rsid w:val="00626D42"/>
    <w:rsid w:val="00630B36"/>
    <w:rsid w:val="006310D2"/>
    <w:rsid w:val="00631422"/>
    <w:rsid w:val="00632142"/>
    <w:rsid w:val="00633189"/>
    <w:rsid w:val="00633EDC"/>
    <w:rsid w:val="00633EDD"/>
    <w:rsid w:val="00637090"/>
    <w:rsid w:val="00637217"/>
    <w:rsid w:val="0063726E"/>
    <w:rsid w:val="00637E81"/>
    <w:rsid w:val="0064059B"/>
    <w:rsid w:val="006412C1"/>
    <w:rsid w:val="00641913"/>
    <w:rsid w:val="0064232B"/>
    <w:rsid w:val="006446EB"/>
    <w:rsid w:val="00644F8B"/>
    <w:rsid w:val="006451CA"/>
    <w:rsid w:val="0064607F"/>
    <w:rsid w:val="00646CC3"/>
    <w:rsid w:val="0064703C"/>
    <w:rsid w:val="00647E67"/>
    <w:rsid w:val="00650A82"/>
    <w:rsid w:val="0065244D"/>
    <w:rsid w:val="00653983"/>
    <w:rsid w:val="00656103"/>
    <w:rsid w:val="0065637D"/>
    <w:rsid w:val="0066079A"/>
    <w:rsid w:val="00662D4A"/>
    <w:rsid w:val="00663FD2"/>
    <w:rsid w:val="006646BB"/>
    <w:rsid w:val="00665C9E"/>
    <w:rsid w:val="00665F59"/>
    <w:rsid w:val="00667E92"/>
    <w:rsid w:val="00671035"/>
    <w:rsid w:val="00671345"/>
    <w:rsid w:val="00671896"/>
    <w:rsid w:val="0067270C"/>
    <w:rsid w:val="00672A62"/>
    <w:rsid w:val="00672F3B"/>
    <w:rsid w:val="0067429E"/>
    <w:rsid w:val="006743C5"/>
    <w:rsid w:val="0067446A"/>
    <w:rsid w:val="00675332"/>
    <w:rsid w:val="006761EE"/>
    <w:rsid w:val="006766C6"/>
    <w:rsid w:val="006805C3"/>
    <w:rsid w:val="0068173C"/>
    <w:rsid w:val="00682DA4"/>
    <w:rsid w:val="00683202"/>
    <w:rsid w:val="00684234"/>
    <w:rsid w:val="00684576"/>
    <w:rsid w:val="00685815"/>
    <w:rsid w:val="00685ED5"/>
    <w:rsid w:val="006865E8"/>
    <w:rsid w:val="00690094"/>
    <w:rsid w:val="006902FC"/>
    <w:rsid w:val="00694808"/>
    <w:rsid w:val="00694F54"/>
    <w:rsid w:val="00695E71"/>
    <w:rsid w:val="00695F7C"/>
    <w:rsid w:val="006970B9"/>
    <w:rsid w:val="006977F1"/>
    <w:rsid w:val="00697A84"/>
    <w:rsid w:val="006A42C4"/>
    <w:rsid w:val="006A504D"/>
    <w:rsid w:val="006A6263"/>
    <w:rsid w:val="006A636F"/>
    <w:rsid w:val="006A64E2"/>
    <w:rsid w:val="006A6C18"/>
    <w:rsid w:val="006A7A42"/>
    <w:rsid w:val="006B154B"/>
    <w:rsid w:val="006B17BA"/>
    <w:rsid w:val="006B19B3"/>
    <w:rsid w:val="006B2A38"/>
    <w:rsid w:val="006B4398"/>
    <w:rsid w:val="006B476E"/>
    <w:rsid w:val="006B4A89"/>
    <w:rsid w:val="006B5CE3"/>
    <w:rsid w:val="006B6192"/>
    <w:rsid w:val="006B62A5"/>
    <w:rsid w:val="006B705B"/>
    <w:rsid w:val="006C00F8"/>
    <w:rsid w:val="006C213D"/>
    <w:rsid w:val="006C2249"/>
    <w:rsid w:val="006C3DB7"/>
    <w:rsid w:val="006C4BDC"/>
    <w:rsid w:val="006C51A0"/>
    <w:rsid w:val="006C73B8"/>
    <w:rsid w:val="006C755F"/>
    <w:rsid w:val="006D011C"/>
    <w:rsid w:val="006D0955"/>
    <w:rsid w:val="006D0DE1"/>
    <w:rsid w:val="006D0F87"/>
    <w:rsid w:val="006D11F1"/>
    <w:rsid w:val="006D209E"/>
    <w:rsid w:val="006D5BBE"/>
    <w:rsid w:val="006D63EC"/>
    <w:rsid w:val="006D71E3"/>
    <w:rsid w:val="006E0213"/>
    <w:rsid w:val="006E172F"/>
    <w:rsid w:val="006E2423"/>
    <w:rsid w:val="006E26FD"/>
    <w:rsid w:val="006E28E7"/>
    <w:rsid w:val="006E4F2C"/>
    <w:rsid w:val="006E6CF8"/>
    <w:rsid w:val="006E76F5"/>
    <w:rsid w:val="006E7A5F"/>
    <w:rsid w:val="006F0FC1"/>
    <w:rsid w:val="006F1108"/>
    <w:rsid w:val="006F1DBF"/>
    <w:rsid w:val="006F213A"/>
    <w:rsid w:val="006F27B8"/>
    <w:rsid w:val="006F3297"/>
    <w:rsid w:val="006F3530"/>
    <w:rsid w:val="006F3D6A"/>
    <w:rsid w:val="006F50FB"/>
    <w:rsid w:val="006F6A81"/>
    <w:rsid w:val="006F6C79"/>
    <w:rsid w:val="00700A1A"/>
    <w:rsid w:val="007010E6"/>
    <w:rsid w:val="0070259B"/>
    <w:rsid w:val="0070352C"/>
    <w:rsid w:val="00703A0D"/>
    <w:rsid w:val="007042E6"/>
    <w:rsid w:val="00704CF6"/>
    <w:rsid w:val="00706018"/>
    <w:rsid w:val="007102FF"/>
    <w:rsid w:val="007108F7"/>
    <w:rsid w:val="007117E7"/>
    <w:rsid w:val="00711881"/>
    <w:rsid w:val="00711A78"/>
    <w:rsid w:val="00712390"/>
    <w:rsid w:val="00712838"/>
    <w:rsid w:val="007141BA"/>
    <w:rsid w:val="00715590"/>
    <w:rsid w:val="00717245"/>
    <w:rsid w:val="007235F2"/>
    <w:rsid w:val="00724507"/>
    <w:rsid w:val="007255D4"/>
    <w:rsid w:val="00726078"/>
    <w:rsid w:val="00730DEE"/>
    <w:rsid w:val="0073139D"/>
    <w:rsid w:val="00731A3E"/>
    <w:rsid w:val="0073218C"/>
    <w:rsid w:val="00732595"/>
    <w:rsid w:val="00732A87"/>
    <w:rsid w:val="00733D90"/>
    <w:rsid w:val="00734E23"/>
    <w:rsid w:val="00735BC4"/>
    <w:rsid w:val="00737A7B"/>
    <w:rsid w:val="00737E92"/>
    <w:rsid w:val="007403DB"/>
    <w:rsid w:val="00741DB5"/>
    <w:rsid w:val="00742A54"/>
    <w:rsid w:val="007458F1"/>
    <w:rsid w:val="00746866"/>
    <w:rsid w:val="00747513"/>
    <w:rsid w:val="007502EB"/>
    <w:rsid w:val="00750457"/>
    <w:rsid w:val="00750D36"/>
    <w:rsid w:val="0075141F"/>
    <w:rsid w:val="007535D8"/>
    <w:rsid w:val="00753A38"/>
    <w:rsid w:val="0075456A"/>
    <w:rsid w:val="00754830"/>
    <w:rsid w:val="00754A32"/>
    <w:rsid w:val="007566CD"/>
    <w:rsid w:val="007616FB"/>
    <w:rsid w:val="00761ACB"/>
    <w:rsid w:val="00762B55"/>
    <w:rsid w:val="007644C0"/>
    <w:rsid w:val="007647FD"/>
    <w:rsid w:val="00764BDA"/>
    <w:rsid w:val="00764C1E"/>
    <w:rsid w:val="007659F4"/>
    <w:rsid w:val="007660F5"/>
    <w:rsid w:val="00766102"/>
    <w:rsid w:val="00770E37"/>
    <w:rsid w:val="007721A1"/>
    <w:rsid w:val="007725C3"/>
    <w:rsid w:val="00773D4C"/>
    <w:rsid w:val="00773F0A"/>
    <w:rsid w:val="007741B9"/>
    <w:rsid w:val="00774DA1"/>
    <w:rsid w:val="00776574"/>
    <w:rsid w:val="007769AA"/>
    <w:rsid w:val="00780FAF"/>
    <w:rsid w:val="00781188"/>
    <w:rsid w:val="0078199E"/>
    <w:rsid w:val="00782259"/>
    <w:rsid w:val="0078337C"/>
    <w:rsid w:val="00783CE5"/>
    <w:rsid w:val="007845FF"/>
    <w:rsid w:val="00785419"/>
    <w:rsid w:val="00785927"/>
    <w:rsid w:val="00786859"/>
    <w:rsid w:val="00786E61"/>
    <w:rsid w:val="00787F25"/>
    <w:rsid w:val="00792419"/>
    <w:rsid w:val="00792DB7"/>
    <w:rsid w:val="00793C3B"/>
    <w:rsid w:val="00793CB4"/>
    <w:rsid w:val="00793F75"/>
    <w:rsid w:val="007942B5"/>
    <w:rsid w:val="007952AE"/>
    <w:rsid w:val="00796099"/>
    <w:rsid w:val="007970B9"/>
    <w:rsid w:val="007A1685"/>
    <w:rsid w:val="007A1A74"/>
    <w:rsid w:val="007A2227"/>
    <w:rsid w:val="007A2BDE"/>
    <w:rsid w:val="007A2F14"/>
    <w:rsid w:val="007A3C78"/>
    <w:rsid w:val="007A4364"/>
    <w:rsid w:val="007A5758"/>
    <w:rsid w:val="007A5ACA"/>
    <w:rsid w:val="007A5BA6"/>
    <w:rsid w:val="007A6724"/>
    <w:rsid w:val="007A67F1"/>
    <w:rsid w:val="007A6AC1"/>
    <w:rsid w:val="007A7B6E"/>
    <w:rsid w:val="007A7BD7"/>
    <w:rsid w:val="007A7C9F"/>
    <w:rsid w:val="007B214B"/>
    <w:rsid w:val="007B3302"/>
    <w:rsid w:val="007B3433"/>
    <w:rsid w:val="007B3554"/>
    <w:rsid w:val="007B402A"/>
    <w:rsid w:val="007B48BF"/>
    <w:rsid w:val="007B5B1A"/>
    <w:rsid w:val="007B5D17"/>
    <w:rsid w:val="007B724B"/>
    <w:rsid w:val="007B79D1"/>
    <w:rsid w:val="007C1E4B"/>
    <w:rsid w:val="007C38B2"/>
    <w:rsid w:val="007C390E"/>
    <w:rsid w:val="007C7A6E"/>
    <w:rsid w:val="007C7F19"/>
    <w:rsid w:val="007D0FBC"/>
    <w:rsid w:val="007D1D85"/>
    <w:rsid w:val="007D272C"/>
    <w:rsid w:val="007D4E7E"/>
    <w:rsid w:val="007D5A5B"/>
    <w:rsid w:val="007D5C77"/>
    <w:rsid w:val="007D6264"/>
    <w:rsid w:val="007D7029"/>
    <w:rsid w:val="007D73D9"/>
    <w:rsid w:val="007E0863"/>
    <w:rsid w:val="007E130F"/>
    <w:rsid w:val="007E1E3A"/>
    <w:rsid w:val="007E4AC7"/>
    <w:rsid w:val="007E5AB6"/>
    <w:rsid w:val="007E6E66"/>
    <w:rsid w:val="007F015E"/>
    <w:rsid w:val="007F0CD8"/>
    <w:rsid w:val="007F1770"/>
    <w:rsid w:val="007F340B"/>
    <w:rsid w:val="007F45BB"/>
    <w:rsid w:val="007F4E81"/>
    <w:rsid w:val="007F6512"/>
    <w:rsid w:val="008003ED"/>
    <w:rsid w:val="00801560"/>
    <w:rsid w:val="00801AAA"/>
    <w:rsid w:val="00801EF6"/>
    <w:rsid w:val="0080279A"/>
    <w:rsid w:val="00803106"/>
    <w:rsid w:val="008051CD"/>
    <w:rsid w:val="00805B9D"/>
    <w:rsid w:val="00805C92"/>
    <w:rsid w:val="00806211"/>
    <w:rsid w:val="0080783C"/>
    <w:rsid w:val="008102BC"/>
    <w:rsid w:val="0081035F"/>
    <w:rsid w:val="008109E2"/>
    <w:rsid w:val="008118D8"/>
    <w:rsid w:val="00811AA3"/>
    <w:rsid w:val="008121FF"/>
    <w:rsid w:val="008134C5"/>
    <w:rsid w:val="00813CE5"/>
    <w:rsid w:val="00814F3B"/>
    <w:rsid w:val="00815CD9"/>
    <w:rsid w:val="008161A7"/>
    <w:rsid w:val="0081640A"/>
    <w:rsid w:val="00816E8A"/>
    <w:rsid w:val="00817F88"/>
    <w:rsid w:val="008203A1"/>
    <w:rsid w:val="00820721"/>
    <w:rsid w:val="00821419"/>
    <w:rsid w:val="0082208B"/>
    <w:rsid w:val="00823504"/>
    <w:rsid w:val="008239C2"/>
    <w:rsid w:val="00823DC9"/>
    <w:rsid w:val="00824F5D"/>
    <w:rsid w:val="0082550C"/>
    <w:rsid w:val="008255A7"/>
    <w:rsid w:val="00826155"/>
    <w:rsid w:val="008306F2"/>
    <w:rsid w:val="00831B27"/>
    <w:rsid w:val="00832708"/>
    <w:rsid w:val="00832ED3"/>
    <w:rsid w:val="00833DD0"/>
    <w:rsid w:val="0083432B"/>
    <w:rsid w:val="00834D5E"/>
    <w:rsid w:val="00835933"/>
    <w:rsid w:val="008400C4"/>
    <w:rsid w:val="008411BB"/>
    <w:rsid w:val="00841B30"/>
    <w:rsid w:val="008426F6"/>
    <w:rsid w:val="0084526C"/>
    <w:rsid w:val="008462FA"/>
    <w:rsid w:val="00846E64"/>
    <w:rsid w:val="008479D2"/>
    <w:rsid w:val="0085145A"/>
    <w:rsid w:val="00852792"/>
    <w:rsid w:val="008529B3"/>
    <w:rsid w:val="00855F43"/>
    <w:rsid w:val="008611EF"/>
    <w:rsid w:val="00861381"/>
    <w:rsid w:val="008616F8"/>
    <w:rsid w:val="00861A7C"/>
    <w:rsid w:val="00861B2C"/>
    <w:rsid w:val="0086386B"/>
    <w:rsid w:val="008640FD"/>
    <w:rsid w:val="00865E1B"/>
    <w:rsid w:val="00866322"/>
    <w:rsid w:val="00866427"/>
    <w:rsid w:val="0086676A"/>
    <w:rsid w:val="00867868"/>
    <w:rsid w:val="00870344"/>
    <w:rsid w:val="00870AE8"/>
    <w:rsid w:val="00871BF0"/>
    <w:rsid w:val="0087295B"/>
    <w:rsid w:val="00873A4A"/>
    <w:rsid w:val="00874F79"/>
    <w:rsid w:val="00875442"/>
    <w:rsid w:val="00875468"/>
    <w:rsid w:val="00875B9A"/>
    <w:rsid w:val="00875F6B"/>
    <w:rsid w:val="00876585"/>
    <w:rsid w:val="0087719D"/>
    <w:rsid w:val="008801E4"/>
    <w:rsid w:val="00881EB8"/>
    <w:rsid w:val="00885917"/>
    <w:rsid w:val="00886903"/>
    <w:rsid w:val="008870FF"/>
    <w:rsid w:val="00887EF4"/>
    <w:rsid w:val="008907EA"/>
    <w:rsid w:val="00893030"/>
    <w:rsid w:val="0089409F"/>
    <w:rsid w:val="008A01BA"/>
    <w:rsid w:val="008A23D7"/>
    <w:rsid w:val="008A2647"/>
    <w:rsid w:val="008A30CF"/>
    <w:rsid w:val="008A416F"/>
    <w:rsid w:val="008A540C"/>
    <w:rsid w:val="008A5DAB"/>
    <w:rsid w:val="008A6373"/>
    <w:rsid w:val="008A6B17"/>
    <w:rsid w:val="008B0422"/>
    <w:rsid w:val="008B0DED"/>
    <w:rsid w:val="008B155C"/>
    <w:rsid w:val="008B1C62"/>
    <w:rsid w:val="008B221A"/>
    <w:rsid w:val="008B2DD3"/>
    <w:rsid w:val="008B5C4B"/>
    <w:rsid w:val="008B5FA2"/>
    <w:rsid w:val="008B6DA7"/>
    <w:rsid w:val="008B6E97"/>
    <w:rsid w:val="008B71CE"/>
    <w:rsid w:val="008B7398"/>
    <w:rsid w:val="008B7692"/>
    <w:rsid w:val="008C0319"/>
    <w:rsid w:val="008C08C9"/>
    <w:rsid w:val="008C0FC4"/>
    <w:rsid w:val="008C29B3"/>
    <w:rsid w:val="008C576A"/>
    <w:rsid w:val="008C69CA"/>
    <w:rsid w:val="008C78B0"/>
    <w:rsid w:val="008C7FFE"/>
    <w:rsid w:val="008D047C"/>
    <w:rsid w:val="008D1B46"/>
    <w:rsid w:val="008D27C6"/>
    <w:rsid w:val="008D2B09"/>
    <w:rsid w:val="008D2CBD"/>
    <w:rsid w:val="008D2E02"/>
    <w:rsid w:val="008D3A0B"/>
    <w:rsid w:val="008D3C2A"/>
    <w:rsid w:val="008D4174"/>
    <w:rsid w:val="008D419B"/>
    <w:rsid w:val="008D43C6"/>
    <w:rsid w:val="008D468F"/>
    <w:rsid w:val="008D5082"/>
    <w:rsid w:val="008D559C"/>
    <w:rsid w:val="008D5F33"/>
    <w:rsid w:val="008D62F1"/>
    <w:rsid w:val="008D6EF6"/>
    <w:rsid w:val="008D76AC"/>
    <w:rsid w:val="008E0E0C"/>
    <w:rsid w:val="008E10D5"/>
    <w:rsid w:val="008E3647"/>
    <w:rsid w:val="008E4C7A"/>
    <w:rsid w:val="008E52D7"/>
    <w:rsid w:val="008E5914"/>
    <w:rsid w:val="008E5CB8"/>
    <w:rsid w:val="008E6D48"/>
    <w:rsid w:val="008F0C7D"/>
    <w:rsid w:val="008F10CA"/>
    <w:rsid w:val="008F311F"/>
    <w:rsid w:val="008F33DD"/>
    <w:rsid w:val="008F44D6"/>
    <w:rsid w:val="008F4DF4"/>
    <w:rsid w:val="008F51DE"/>
    <w:rsid w:val="008F6598"/>
    <w:rsid w:val="008F7CC2"/>
    <w:rsid w:val="00900B04"/>
    <w:rsid w:val="009014B0"/>
    <w:rsid w:val="0090270C"/>
    <w:rsid w:val="00902C55"/>
    <w:rsid w:val="00902F64"/>
    <w:rsid w:val="00903876"/>
    <w:rsid w:val="00903E14"/>
    <w:rsid w:val="00906183"/>
    <w:rsid w:val="0090776F"/>
    <w:rsid w:val="00907B61"/>
    <w:rsid w:val="009101EA"/>
    <w:rsid w:val="00911C61"/>
    <w:rsid w:val="00911DE5"/>
    <w:rsid w:val="00911F35"/>
    <w:rsid w:val="0091383A"/>
    <w:rsid w:val="009154DF"/>
    <w:rsid w:val="00916B40"/>
    <w:rsid w:val="00917619"/>
    <w:rsid w:val="009203D7"/>
    <w:rsid w:val="009210C4"/>
    <w:rsid w:val="0092163C"/>
    <w:rsid w:val="009218DC"/>
    <w:rsid w:val="00922C05"/>
    <w:rsid w:val="00922C57"/>
    <w:rsid w:val="0092343C"/>
    <w:rsid w:val="00924339"/>
    <w:rsid w:val="00924E74"/>
    <w:rsid w:val="00924FDD"/>
    <w:rsid w:val="00925ED5"/>
    <w:rsid w:val="00927A76"/>
    <w:rsid w:val="009308F3"/>
    <w:rsid w:val="00930B68"/>
    <w:rsid w:val="0093229E"/>
    <w:rsid w:val="009337FC"/>
    <w:rsid w:val="00935949"/>
    <w:rsid w:val="00935A9B"/>
    <w:rsid w:val="00935E11"/>
    <w:rsid w:val="0093615D"/>
    <w:rsid w:val="00937BE9"/>
    <w:rsid w:val="009400C8"/>
    <w:rsid w:val="00941D83"/>
    <w:rsid w:val="0094249E"/>
    <w:rsid w:val="00942B01"/>
    <w:rsid w:val="00943053"/>
    <w:rsid w:val="00943246"/>
    <w:rsid w:val="00943B3A"/>
    <w:rsid w:val="00944722"/>
    <w:rsid w:val="00944924"/>
    <w:rsid w:val="00945DC2"/>
    <w:rsid w:val="00947516"/>
    <w:rsid w:val="00947E3B"/>
    <w:rsid w:val="00950793"/>
    <w:rsid w:val="009511F9"/>
    <w:rsid w:val="00952E41"/>
    <w:rsid w:val="00953A31"/>
    <w:rsid w:val="00956E00"/>
    <w:rsid w:val="0095772B"/>
    <w:rsid w:val="00960DA5"/>
    <w:rsid w:val="00961E7E"/>
    <w:rsid w:val="009625B6"/>
    <w:rsid w:val="0096361B"/>
    <w:rsid w:val="0096363D"/>
    <w:rsid w:val="0096686B"/>
    <w:rsid w:val="009671CD"/>
    <w:rsid w:val="0097092C"/>
    <w:rsid w:val="009718C5"/>
    <w:rsid w:val="00973E01"/>
    <w:rsid w:val="00975484"/>
    <w:rsid w:val="0097564C"/>
    <w:rsid w:val="009757E0"/>
    <w:rsid w:val="0097634C"/>
    <w:rsid w:val="009767D1"/>
    <w:rsid w:val="00977F0E"/>
    <w:rsid w:val="00977FE7"/>
    <w:rsid w:val="00980D20"/>
    <w:rsid w:val="0098147A"/>
    <w:rsid w:val="00982FB6"/>
    <w:rsid w:val="009850ED"/>
    <w:rsid w:val="00987242"/>
    <w:rsid w:val="00991F14"/>
    <w:rsid w:val="009929EC"/>
    <w:rsid w:val="0099326C"/>
    <w:rsid w:val="0099759F"/>
    <w:rsid w:val="009A0928"/>
    <w:rsid w:val="009A14CF"/>
    <w:rsid w:val="009A1F4A"/>
    <w:rsid w:val="009A4400"/>
    <w:rsid w:val="009A4EBC"/>
    <w:rsid w:val="009A600D"/>
    <w:rsid w:val="009A6623"/>
    <w:rsid w:val="009A66CE"/>
    <w:rsid w:val="009A6793"/>
    <w:rsid w:val="009B0BCC"/>
    <w:rsid w:val="009B0CB8"/>
    <w:rsid w:val="009B0CCD"/>
    <w:rsid w:val="009B12EA"/>
    <w:rsid w:val="009B19C0"/>
    <w:rsid w:val="009B2548"/>
    <w:rsid w:val="009B2C02"/>
    <w:rsid w:val="009B3B15"/>
    <w:rsid w:val="009B41BF"/>
    <w:rsid w:val="009B58A9"/>
    <w:rsid w:val="009B5ADE"/>
    <w:rsid w:val="009B680B"/>
    <w:rsid w:val="009B681B"/>
    <w:rsid w:val="009B7D28"/>
    <w:rsid w:val="009C011B"/>
    <w:rsid w:val="009C0C7D"/>
    <w:rsid w:val="009C1890"/>
    <w:rsid w:val="009C3D18"/>
    <w:rsid w:val="009C4BB3"/>
    <w:rsid w:val="009C5B90"/>
    <w:rsid w:val="009C6A90"/>
    <w:rsid w:val="009C6BB0"/>
    <w:rsid w:val="009D193A"/>
    <w:rsid w:val="009D1E25"/>
    <w:rsid w:val="009D348F"/>
    <w:rsid w:val="009D34AF"/>
    <w:rsid w:val="009D5C14"/>
    <w:rsid w:val="009E021C"/>
    <w:rsid w:val="009E0CC9"/>
    <w:rsid w:val="009E1F3E"/>
    <w:rsid w:val="009E3F90"/>
    <w:rsid w:val="009E4F80"/>
    <w:rsid w:val="009E69F7"/>
    <w:rsid w:val="009E7B02"/>
    <w:rsid w:val="009F2874"/>
    <w:rsid w:val="009F330F"/>
    <w:rsid w:val="009F4926"/>
    <w:rsid w:val="009F54E0"/>
    <w:rsid w:val="009F750F"/>
    <w:rsid w:val="00A02B2B"/>
    <w:rsid w:val="00A02E8F"/>
    <w:rsid w:val="00A03114"/>
    <w:rsid w:val="00A03AB8"/>
    <w:rsid w:val="00A03F9A"/>
    <w:rsid w:val="00A04C3A"/>
    <w:rsid w:val="00A07136"/>
    <w:rsid w:val="00A1120F"/>
    <w:rsid w:val="00A120A4"/>
    <w:rsid w:val="00A1303C"/>
    <w:rsid w:val="00A135E4"/>
    <w:rsid w:val="00A13805"/>
    <w:rsid w:val="00A141E8"/>
    <w:rsid w:val="00A152A2"/>
    <w:rsid w:val="00A15FC9"/>
    <w:rsid w:val="00A1617D"/>
    <w:rsid w:val="00A16918"/>
    <w:rsid w:val="00A203DB"/>
    <w:rsid w:val="00A20F3C"/>
    <w:rsid w:val="00A2131E"/>
    <w:rsid w:val="00A21455"/>
    <w:rsid w:val="00A22E80"/>
    <w:rsid w:val="00A2373F"/>
    <w:rsid w:val="00A24EB9"/>
    <w:rsid w:val="00A24EE1"/>
    <w:rsid w:val="00A25433"/>
    <w:rsid w:val="00A26037"/>
    <w:rsid w:val="00A26566"/>
    <w:rsid w:val="00A26C97"/>
    <w:rsid w:val="00A27152"/>
    <w:rsid w:val="00A27ABE"/>
    <w:rsid w:val="00A27C4F"/>
    <w:rsid w:val="00A27D97"/>
    <w:rsid w:val="00A301DB"/>
    <w:rsid w:val="00A30625"/>
    <w:rsid w:val="00A30921"/>
    <w:rsid w:val="00A31264"/>
    <w:rsid w:val="00A32021"/>
    <w:rsid w:val="00A32665"/>
    <w:rsid w:val="00A32A3D"/>
    <w:rsid w:val="00A33A9B"/>
    <w:rsid w:val="00A35767"/>
    <w:rsid w:val="00A35DFE"/>
    <w:rsid w:val="00A36068"/>
    <w:rsid w:val="00A36DAC"/>
    <w:rsid w:val="00A3761E"/>
    <w:rsid w:val="00A41291"/>
    <w:rsid w:val="00A418F5"/>
    <w:rsid w:val="00A424EB"/>
    <w:rsid w:val="00A44151"/>
    <w:rsid w:val="00A466D6"/>
    <w:rsid w:val="00A46AF0"/>
    <w:rsid w:val="00A47735"/>
    <w:rsid w:val="00A5139C"/>
    <w:rsid w:val="00A521F9"/>
    <w:rsid w:val="00A523FF"/>
    <w:rsid w:val="00A53589"/>
    <w:rsid w:val="00A53686"/>
    <w:rsid w:val="00A55FEF"/>
    <w:rsid w:val="00A5726B"/>
    <w:rsid w:val="00A635F1"/>
    <w:rsid w:val="00A63C0F"/>
    <w:rsid w:val="00A65487"/>
    <w:rsid w:val="00A65CA9"/>
    <w:rsid w:val="00A6703C"/>
    <w:rsid w:val="00A674EB"/>
    <w:rsid w:val="00A70AE4"/>
    <w:rsid w:val="00A716C9"/>
    <w:rsid w:val="00A71ED5"/>
    <w:rsid w:val="00A7399F"/>
    <w:rsid w:val="00A739BE"/>
    <w:rsid w:val="00A747D0"/>
    <w:rsid w:val="00A74D4F"/>
    <w:rsid w:val="00A74E13"/>
    <w:rsid w:val="00A76CBD"/>
    <w:rsid w:val="00A77649"/>
    <w:rsid w:val="00A776DB"/>
    <w:rsid w:val="00A77F2C"/>
    <w:rsid w:val="00A80148"/>
    <w:rsid w:val="00A8223C"/>
    <w:rsid w:val="00A8292D"/>
    <w:rsid w:val="00A82CC5"/>
    <w:rsid w:val="00A8407A"/>
    <w:rsid w:val="00A844B5"/>
    <w:rsid w:val="00A847B8"/>
    <w:rsid w:val="00A84962"/>
    <w:rsid w:val="00A8531E"/>
    <w:rsid w:val="00A857D4"/>
    <w:rsid w:val="00A85CDD"/>
    <w:rsid w:val="00A86605"/>
    <w:rsid w:val="00A86DDA"/>
    <w:rsid w:val="00A90AC1"/>
    <w:rsid w:val="00A91BFF"/>
    <w:rsid w:val="00A92EB0"/>
    <w:rsid w:val="00A94DEA"/>
    <w:rsid w:val="00A95549"/>
    <w:rsid w:val="00A96756"/>
    <w:rsid w:val="00A968E1"/>
    <w:rsid w:val="00A971C6"/>
    <w:rsid w:val="00A976CF"/>
    <w:rsid w:val="00AA1D2D"/>
    <w:rsid w:val="00AA1D33"/>
    <w:rsid w:val="00AA438F"/>
    <w:rsid w:val="00AA5CC1"/>
    <w:rsid w:val="00AA6975"/>
    <w:rsid w:val="00AA6D1F"/>
    <w:rsid w:val="00AA759B"/>
    <w:rsid w:val="00AB1106"/>
    <w:rsid w:val="00AB18C8"/>
    <w:rsid w:val="00AB344B"/>
    <w:rsid w:val="00AB434B"/>
    <w:rsid w:val="00AB5197"/>
    <w:rsid w:val="00AB53BE"/>
    <w:rsid w:val="00AB56F0"/>
    <w:rsid w:val="00AB5C8E"/>
    <w:rsid w:val="00AB5D0D"/>
    <w:rsid w:val="00AB6CDC"/>
    <w:rsid w:val="00AC1C5B"/>
    <w:rsid w:val="00AC2136"/>
    <w:rsid w:val="00AC244A"/>
    <w:rsid w:val="00AC29F1"/>
    <w:rsid w:val="00AC33D2"/>
    <w:rsid w:val="00AC350E"/>
    <w:rsid w:val="00AC3F17"/>
    <w:rsid w:val="00AC3FAF"/>
    <w:rsid w:val="00AC5D09"/>
    <w:rsid w:val="00AC7037"/>
    <w:rsid w:val="00AC75DB"/>
    <w:rsid w:val="00AC76E1"/>
    <w:rsid w:val="00AC7D22"/>
    <w:rsid w:val="00AC7F83"/>
    <w:rsid w:val="00AD0967"/>
    <w:rsid w:val="00AD1673"/>
    <w:rsid w:val="00AD18DB"/>
    <w:rsid w:val="00AD1B90"/>
    <w:rsid w:val="00AD3471"/>
    <w:rsid w:val="00AD3C4A"/>
    <w:rsid w:val="00AD4C11"/>
    <w:rsid w:val="00AD55FC"/>
    <w:rsid w:val="00AD5858"/>
    <w:rsid w:val="00AD5FE1"/>
    <w:rsid w:val="00AD6B10"/>
    <w:rsid w:val="00AD6E83"/>
    <w:rsid w:val="00AD7555"/>
    <w:rsid w:val="00AE031D"/>
    <w:rsid w:val="00AE03EB"/>
    <w:rsid w:val="00AE0FA3"/>
    <w:rsid w:val="00AE2548"/>
    <w:rsid w:val="00AE3759"/>
    <w:rsid w:val="00AE59B9"/>
    <w:rsid w:val="00AE661B"/>
    <w:rsid w:val="00AE69F7"/>
    <w:rsid w:val="00AE7EA0"/>
    <w:rsid w:val="00AF028B"/>
    <w:rsid w:val="00AF3C9F"/>
    <w:rsid w:val="00AF542D"/>
    <w:rsid w:val="00AF7459"/>
    <w:rsid w:val="00B01967"/>
    <w:rsid w:val="00B01FA4"/>
    <w:rsid w:val="00B02A98"/>
    <w:rsid w:val="00B02B11"/>
    <w:rsid w:val="00B041B6"/>
    <w:rsid w:val="00B04E20"/>
    <w:rsid w:val="00B053AE"/>
    <w:rsid w:val="00B05DBD"/>
    <w:rsid w:val="00B06644"/>
    <w:rsid w:val="00B1089D"/>
    <w:rsid w:val="00B10DBE"/>
    <w:rsid w:val="00B122F2"/>
    <w:rsid w:val="00B1231C"/>
    <w:rsid w:val="00B12779"/>
    <w:rsid w:val="00B1358C"/>
    <w:rsid w:val="00B13886"/>
    <w:rsid w:val="00B1450C"/>
    <w:rsid w:val="00B1566D"/>
    <w:rsid w:val="00B15BED"/>
    <w:rsid w:val="00B1656C"/>
    <w:rsid w:val="00B170ED"/>
    <w:rsid w:val="00B175D1"/>
    <w:rsid w:val="00B2074D"/>
    <w:rsid w:val="00B2128B"/>
    <w:rsid w:val="00B2168B"/>
    <w:rsid w:val="00B224C2"/>
    <w:rsid w:val="00B22980"/>
    <w:rsid w:val="00B2370E"/>
    <w:rsid w:val="00B238D9"/>
    <w:rsid w:val="00B241AC"/>
    <w:rsid w:val="00B275A7"/>
    <w:rsid w:val="00B27A1E"/>
    <w:rsid w:val="00B27BD0"/>
    <w:rsid w:val="00B302B5"/>
    <w:rsid w:val="00B3124A"/>
    <w:rsid w:val="00B3141B"/>
    <w:rsid w:val="00B31D83"/>
    <w:rsid w:val="00B32513"/>
    <w:rsid w:val="00B34C44"/>
    <w:rsid w:val="00B35D56"/>
    <w:rsid w:val="00B35F3A"/>
    <w:rsid w:val="00B40FA9"/>
    <w:rsid w:val="00B4163F"/>
    <w:rsid w:val="00B42ABD"/>
    <w:rsid w:val="00B440D9"/>
    <w:rsid w:val="00B44725"/>
    <w:rsid w:val="00B44A51"/>
    <w:rsid w:val="00B4643B"/>
    <w:rsid w:val="00B46B27"/>
    <w:rsid w:val="00B46B58"/>
    <w:rsid w:val="00B46F21"/>
    <w:rsid w:val="00B4795E"/>
    <w:rsid w:val="00B47A4E"/>
    <w:rsid w:val="00B50796"/>
    <w:rsid w:val="00B523D8"/>
    <w:rsid w:val="00B525D1"/>
    <w:rsid w:val="00B52BCE"/>
    <w:rsid w:val="00B53FF5"/>
    <w:rsid w:val="00B564EE"/>
    <w:rsid w:val="00B57081"/>
    <w:rsid w:val="00B6044A"/>
    <w:rsid w:val="00B60AED"/>
    <w:rsid w:val="00B61016"/>
    <w:rsid w:val="00B61F7D"/>
    <w:rsid w:val="00B62E07"/>
    <w:rsid w:val="00B64363"/>
    <w:rsid w:val="00B64DAC"/>
    <w:rsid w:val="00B64FAB"/>
    <w:rsid w:val="00B655EE"/>
    <w:rsid w:val="00B65D4B"/>
    <w:rsid w:val="00B66AA0"/>
    <w:rsid w:val="00B66F4E"/>
    <w:rsid w:val="00B673C3"/>
    <w:rsid w:val="00B6796C"/>
    <w:rsid w:val="00B67DDF"/>
    <w:rsid w:val="00B724A0"/>
    <w:rsid w:val="00B735E2"/>
    <w:rsid w:val="00B73C7A"/>
    <w:rsid w:val="00B74759"/>
    <w:rsid w:val="00B75F9C"/>
    <w:rsid w:val="00B7635D"/>
    <w:rsid w:val="00B77913"/>
    <w:rsid w:val="00B81705"/>
    <w:rsid w:val="00B836FD"/>
    <w:rsid w:val="00B83833"/>
    <w:rsid w:val="00B83C03"/>
    <w:rsid w:val="00B83F7C"/>
    <w:rsid w:val="00B8586B"/>
    <w:rsid w:val="00B85FDB"/>
    <w:rsid w:val="00B863BD"/>
    <w:rsid w:val="00B87436"/>
    <w:rsid w:val="00B907A1"/>
    <w:rsid w:val="00B91AF2"/>
    <w:rsid w:val="00B921D5"/>
    <w:rsid w:val="00B938ED"/>
    <w:rsid w:val="00B93A1D"/>
    <w:rsid w:val="00B9455E"/>
    <w:rsid w:val="00B94741"/>
    <w:rsid w:val="00B94783"/>
    <w:rsid w:val="00B94DB9"/>
    <w:rsid w:val="00B95918"/>
    <w:rsid w:val="00BA0365"/>
    <w:rsid w:val="00BA0FCC"/>
    <w:rsid w:val="00BA1652"/>
    <w:rsid w:val="00BA2D9F"/>
    <w:rsid w:val="00BA2E6C"/>
    <w:rsid w:val="00BA3C19"/>
    <w:rsid w:val="00BA4671"/>
    <w:rsid w:val="00BA4CB5"/>
    <w:rsid w:val="00BA5DED"/>
    <w:rsid w:val="00BA759C"/>
    <w:rsid w:val="00BB09BD"/>
    <w:rsid w:val="00BB2BCD"/>
    <w:rsid w:val="00BB4440"/>
    <w:rsid w:val="00BB468F"/>
    <w:rsid w:val="00BB4CDC"/>
    <w:rsid w:val="00BB526C"/>
    <w:rsid w:val="00BB52F8"/>
    <w:rsid w:val="00BB64E2"/>
    <w:rsid w:val="00BC0818"/>
    <w:rsid w:val="00BC11D7"/>
    <w:rsid w:val="00BC22FF"/>
    <w:rsid w:val="00BC2FC7"/>
    <w:rsid w:val="00BC446D"/>
    <w:rsid w:val="00BD064A"/>
    <w:rsid w:val="00BD168D"/>
    <w:rsid w:val="00BD1DB5"/>
    <w:rsid w:val="00BD2253"/>
    <w:rsid w:val="00BD316E"/>
    <w:rsid w:val="00BD31C2"/>
    <w:rsid w:val="00BD42B0"/>
    <w:rsid w:val="00BD476B"/>
    <w:rsid w:val="00BD67C4"/>
    <w:rsid w:val="00BD6DF8"/>
    <w:rsid w:val="00BD70D7"/>
    <w:rsid w:val="00BE02D6"/>
    <w:rsid w:val="00BE0384"/>
    <w:rsid w:val="00BE0AD8"/>
    <w:rsid w:val="00BE1120"/>
    <w:rsid w:val="00BE137E"/>
    <w:rsid w:val="00BE19F8"/>
    <w:rsid w:val="00BE1BC4"/>
    <w:rsid w:val="00BE22A6"/>
    <w:rsid w:val="00BE23C6"/>
    <w:rsid w:val="00BE28AD"/>
    <w:rsid w:val="00BE48BF"/>
    <w:rsid w:val="00BE4943"/>
    <w:rsid w:val="00BE4E8F"/>
    <w:rsid w:val="00BE4FD4"/>
    <w:rsid w:val="00BE5751"/>
    <w:rsid w:val="00BE5C52"/>
    <w:rsid w:val="00BE78DC"/>
    <w:rsid w:val="00BF02B0"/>
    <w:rsid w:val="00BF0ECF"/>
    <w:rsid w:val="00BF0FA7"/>
    <w:rsid w:val="00BF127E"/>
    <w:rsid w:val="00BF2C00"/>
    <w:rsid w:val="00BF32E1"/>
    <w:rsid w:val="00BF3709"/>
    <w:rsid w:val="00BF411C"/>
    <w:rsid w:val="00BF5B68"/>
    <w:rsid w:val="00C00009"/>
    <w:rsid w:val="00C01E51"/>
    <w:rsid w:val="00C029A2"/>
    <w:rsid w:val="00C030C1"/>
    <w:rsid w:val="00C035F7"/>
    <w:rsid w:val="00C03AB3"/>
    <w:rsid w:val="00C057B1"/>
    <w:rsid w:val="00C06476"/>
    <w:rsid w:val="00C06854"/>
    <w:rsid w:val="00C07632"/>
    <w:rsid w:val="00C07B45"/>
    <w:rsid w:val="00C07EC1"/>
    <w:rsid w:val="00C1259F"/>
    <w:rsid w:val="00C1274C"/>
    <w:rsid w:val="00C13359"/>
    <w:rsid w:val="00C13498"/>
    <w:rsid w:val="00C136DA"/>
    <w:rsid w:val="00C13714"/>
    <w:rsid w:val="00C13B9B"/>
    <w:rsid w:val="00C13BF9"/>
    <w:rsid w:val="00C149A1"/>
    <w:rsid w:val="00C14E22"/>
    <w:rsid w:val="00C15244"/>
    <w:rsid w:val="00C153A9"/>
    <w:rsid w:val="00C15629"/>
    <w:rsid w:val="00C15D15"/>
    <w:rsid w:val="00C16452"/>
    <w:rsid w:val="00C178E1"/>
    <w:rsid w:val="00C17968"/>
    <w:rsid w:val="00C209CE"/>
    <w:rsid w:val="00C20CF9"/>
    <w:rsid w:val="00C20D95"/>
    <w:rsid w:val="00C231F0"/>
    <w:rsid w:val="00C23C87"/>
    <w:rsid w:val="00C23DF8"/>
    <w:rsid w:val="00C2425E"/>
    <w:rsid w:val="00C2435D"/>
    <w:rsid w:val="00C24A0B"/>
    <w:rsid w:val="00C25D29"/>
    <w:rsid w:val="00C27520"/>
    <w:rsid w:val="00C30137"/>
    <w:rsid w:val="00C30A9A"/>
    <w:rsid w:val="00C31B44"/>
    <w:rsid w:val="00C32689"/>
    <w:rsid w:val="00C36075"/>
    <w:rsid w:val="00C377BD"/>
    <w:rsid w:val="00C4305D"/>
    <w:rsid w:val="00C43A6D"/>
    <w:rsid w:val="00C44A86"/>
    <w:rsid w:val="00C45206"/>
    <w:rsid w:val="00C45A9B"/>
    <w:rsid w:val="00C46E67"/>
    <w:rsid w:val="00C474DE"/>
    <w:rsid w:val="00C47594"/>
    <w:rsid w:val="00C50C47"/>
    <w:rsid w:val="00C52C03"/>
    <w:rsid w:val="00C52D55"/>
    <w:rsid w:val="00C543F1"/>
    <w:rsid w:val="00C54AAB"/>
    <w:rsid w:val="00C54F35"/>
    <w:rsid w:val="00C569ED"/>
    <w:rsid w:val="00C57019"/>
    <w:rsid w:val="00C61755"/>
    <w:rsid w:val="00C61A5C"/>
    <w:rsid w:val="00C621DA"/>
    <w:rsid w:val="00C62BF9"/>
    <w:rsid w:val="00C62C79"/>
    <w:rsid w:val="00C636EF"/>
    <w:rsid w:val="00C63B42"/>
    <w:rsid w:val="00C6530A"/>
    <w:rsid w:val="00C6568B"/>
    <w:rsid w:val="00C65A8C"/>
    <w:rsid w:val="00C65F46"/>
    <w:rsid w:val="00C66F67"/>
    <w:rsid w:val="00C6748C"/>
    <w:rsid w:val="00C70256"/>
    <w:rsid w:val="00C70A80"/>
    <w:rsid w:val="00C70FFC"/>
    <w:rsid w:val="00C7105D"/>
    <w:rsid w:val="00C71759"/>
    <w:rsid w:val="00C72B44"/>
    <w:rsid w:val="00C73937"/>
    <w:rsid w:val="00C73CEB"/>
    <w:rsid w:val="00C73EB6"/>
    <w:rsid w:val="00C74412"/>
    <w:rsid w:val="00C7633F"/>
    <w:rsid w:val="00C76B6F"/>
    <w:rsid w:val="00C76FEE"/>
    <w:rsid w:val="00C771FA"/>
    <w:rsid w:val="00C805D1"/>
    <w:rsid w:val="00C80FC2"/>
    <w:rsid w:val="00C81166"/>
    <w:rsid w:val="00C81A44"/>
    <w:rsid w:val="00C81C62"/>
    <w:rsid w:val="00C8256E"/>
    <w:rsid w:val="00C82812"/>
    <w:rsid w:val="00C8333E"/>
    <w:rsid w:val="00C83CF0"/>
    <w:rsid w:val="00C840EE"/>
    <w:rsid w:val="00C85163"/>
    <w:rsid w:val="00C854A6"/>
    <w:rsid w:val="00C8684D"/>
    <w:rsid w:val="00C8706A"/>
    <w:rsid w:val="00C8780E"/>
    <w:rsid w:val="00C90808"/>
    <w:rsid w:val="00C90F79"/>
    <w:rsid w:val="00C9170F"/>
    <w:rsid w:val="00C91C9F"/>
    <w:rsid w:val="00C921E9"/>
    <w:rsid w:val="00C9379C"/>
    <w:rsid w:val="00C96F3B"/>
    <w:rsid w:val="00CA027C"/>
    <w:rsid w:val="00CA1869"/>
    <w:rsid w:val="00CA1E34"/>
    <w:rsid w:val="00CA360A"/>
    <w:rsid w:val="00CA3D56"/>
    <w:rsid w:val="00CA4C10"/>
    <w:rsid w:val="00CA5EE0"/>
    <w:rsid w:val="00CA65EE"/>
    <w:rsid w:val="00CA7D77"/>
    <w:rsid w:val="00CB1C6B"/>
    <w:rsid w:val="00CB327F"/>
    <w:rsid w:val="00CB3B86"/>
    <w:rsid w:val="00CB3F5B"/>
    <w:rsid w:val="00CB3FD8"/>
    <w:rsid w:val="00CB556E"/>
    <w:rsid w:val="00CB5873"/>
    <w:rsid w:val="00CB5B20"/>
    <w:rsid w:val="00CB5D0C"/>
    <w:rsid w:val="00CB683E"/>
    <w:rsid w:val="00CB6998"/>
    <w:rsid w:val="00CC0126"/>
    <w:rsid w:val="00CC09A3"/>
    <w:rsid w:val="00CC1558"/>
    <w:rsid w:val="00CC180A"/>
    <w:rsid w:val="00CC247C"/>
    <w:rsid w:val="00CC2C06"/>
    <w:rsid w:val="00CC34F8"/>
    <w:rsid w:val="00CC51F3"/>
    <w:rsid w:val="00CC54DA"/>
    <w:rsid w:val="00CC60C9"/>
    <w:rsid w:val="00CC65A5"/>
    <w:rsid w:val="00CC7DF0"/>
    <w:rsid w:val="00CD02C0"/>
    <w:rsid w:val="00CD04C5"/>
    <w:rsid w:val="00CD0CE3"/>
    <w:rsid w:val="00CD2763"/>
    <w:rsid w:val="00CD2A03"/>
    <w:rsid w:val="00CD2E9D"/>
    <w:rsid w:val="00CD325D"/>
    <w:rsid w:val="00CD34D3"/>
    <w:rsid w:val="00CD3501"/>
    <w:rsid w:val="00CD428E"/>
    <w:rsid w:val="00CD7A2A"/>
    <w:rsid w:val="00CE088D"/>
    <w:rsid w:val="00CE0D92"/>
    <w:rsid w:val="00CE1B07"/>
    <w:rsid w:val="00CE255B"/>
    <w:rsid w:val="00CE29AD"/>
    <w:rsid w:val="00CE398A"/>
    <w:rsid w:val="00CE423A"/>
    <w:rsid w:val="00CE4B7C"/>
    <w:rsid w:val="00CE5578"/>
    <w:rsid w:val="00CE5D7E"/>
    <w:rsid w:val="00CF03EF"/>
    <w:rsid w:val="00CF05D8"/>
    <w:rsid w:val="00CF1696"/>
    <w:rsid w:val="00CF3CC0"/>
    <w:rsid w:val="00CF47D5"/>
    <w:rsid w:val="00CF4FC6"/>
    <w:rsid w:val="00CF62BA"/>
    <w:rsid w:val="00CF75CD"/>
    <w:rsid w:val="00D00B6E"/>
    <w:rsid w:val="00D032DE"/>
    <w:rsid w:val="00D03E35"/>
    <w:rsid w:val="00D049E9"/>
    <w:rsid w:val="00D05B21"/>
    <w:rsid w:val="00D061FB"/>
    <w:rsid w:val="00D07ED4"/>
    <w:rsid w:val="00D10FFC"/>
    <w:rsid w:val="00D13CB1"/>
    <w:rsid w:val="00D15738"/>
    <w:rsid w:val="00D1656B"/>
    <w:rsid w:val="00D16932"/>
    <w:rsid w:val="00D17B01"/>
    <w:rsid w:val="00D20D9B"/>
    <w:rsid w:val="00D21CF3"/>
    <w:rsid w:val="00D22612"/>
    <w:rsid w:val="00D26E79"/>
    <w:rsid w:val="00D301D7"/>
    <w:rsid w:val="00D3084D"/>
    <w:rsid w:val="00D30C51"/>
    <w:rsid w:val="00D30EDD"/>
    <w:rsid w:val="00D34150"/>
    <w:rsid w:val="00D346E9"/>
    <w:rsid w:val="00D34DAE"/>
    <w:rsid w:val="00D350AF"/>
    <w:rsid w:val="00D36650"/>
    <w:rsid w:val="00D37179"/>
    <w:rsid w:val="00D3762D"/>
    <w:rsid w:val="00D4134F"/>
    <w:rsid w:val="00D42649"/>
    <w:rsid w:val="00D44303"/>
    <w:rsid w:val="00D4496D"/>
    <w:rsid w:val="00D466D2"/>
    <w:rsid w:val="00D469E5"/>
    <w:rsid w:val="00D47984"/>
    <w:rsid w:val="00D47AEB"/>
    <w:rsid w:val="00D50424"/>
    <w:rsid w:val="00D5104D"/>
    <w:rsid w:val="00D51755"/>
    <w:rsid w:val="00D54230"/>
    <w:rsid w:val="00D55915"/>
    <w:rsid w:val="00D55931"/>
    <w:rsid w:val="00D565C8"/>
    <w:rsid w:val="00D56FEB"/>
    <w:rsid w:val="00D57DA1"/>
    <w:rsid w:val="00D57DE9"/>
    <w:rsid w:val="00D60D29"/>
    <w:rsid w:val="00D6109A"/>
    <w:rsid w:val="00D61106"/>
    <w:rsid w:val="00D62676"/>
    <w:rsid w:val="00D63CA0"/>
    <w:rsid w:val="00D65C1E"/>
    <w:rsid w:val="00D67A38"/>
    <w:rsid w:val="00D739FC"/>
    <w:rsid w:val="00D74305"/>
    <w:rsid w:val="00D75161"/>
    <w:rsid w:val="00D76824"/>
    <w:rsid w:val="00D76C25"/>
    <w:rsid w:val="00D7756C"/>
    <w:rsid w:val="00D815DC"/>
    <w:rsid w:val="00D81BF1"/>
    <w:rsid w:val="00D828E4"/>
    <w:rsid w:val="00D829C3"/>
    <w:rsid w:val="00D836F7"/>
    <w:rsid w:val="00D84471"/>
    <w:rsid w:val="00D85476"/>
    <w:rsid w:val="00D8717A"/>
    <w:rsid w:val="00D90607"/>
    <w:rsid w:val="00D92672"/>
    <w:rsid w:val="00D92E75"/>
    <w:rsid w:val="00D93133"/>
    <w:rsid w:val="00D95F58"/>
    <w:rsid w:val="00D977CD"/>
    <w:rsid w:val="00D97C86"/>
    <w:rsid w:val="00D97D04"/>
    <w:rsid w:val="00D97EB1"/>
    <w:rsid w:val="00DA059E"/>
    <w:rsid w:val="00DA05BC"/>
    <w:rsid w:val="00DA089F"/>
    <w:rsid w:val="00DA0A86"/>
    <w:rsid w:val="00DA1B9A"/>
    <w:rsid w:val="00DA2144"/>
    <w:rsid w:val="00DA424E"/>
    <w:rsid w:val="00DA547A"/>
    <w:rsid w:val="00DA6AA6"/>
    <w:rsid w:val="00DA6C9C"/>
    <w:rsid w:val="00DB0000"/>
    <w:rsid w:val="00DB0ADB"/>
    <w:rsid w:val="00DB12D7"/>
    <w:rsid w:val="00DB373B"/>
    <w:rsid w:val="00DB374F"/>
    <w:rsid w:val="00DB565D"/>
    <w:rsid w:val="00DB58C9"/>
    <w:rsid w:val="00DB647B"/>
    <w:rsid w:val="00DB64D9"/>
    <w:rsid w:val="00DB7695"/>
    <w:rsid w:val="00DB795A"/>
    <w:rsid w:val="00DC05DD"/>
    <w:rsid w:val="00DC0931"/>
    <w:rsid w:val="00DC12A3"/>
    <w:rsid w:val="00DC1664"/>
    <w:rsid w:val="00DC3DDD"/>
    <w:rsid w:val="00DC45C0"/>
    <w:rsid w:val="00DC48E5"/>
    <w:rsid w:val="00DC5C3D"/>
    <w:rsid w:val="00DC66E0"/>
    <w:rsid w:val="00DC6DEB"/>
    <w:rsid w:val="00DC6EDF"/>
    <w:rsid w:val="00DC6F88"/>
    <w:rsid w:val="00DC70E0"/>
    <w:rsid w:val="00DC7D60"/>
    <w:rsid w:val="00DD23FC"/>
    <w:rsid w:val="00DD3E96"/>
    <w:rsid w:val="00DD4677"/>
    <w:rsid w:val="00DD4F40"/>
    <w:rsid w:val="00DD5E73"/>
    <w:rsid w:val="00DD66B3"/>
    <w:rsid w:val="00DD69A2"/>
    <w:rsid w:val="00DE039B"/>
    <w:rsid w:val="00DE0EB5"/>
    <w:rsid w:val="00DE1C03"/>
    <w:rsid w:val="00DE3D2A"/>
    <w:rsid w:val="00DE4A0C"/>
    <w:rsid w:val="00DE6D90"/>
    <w:rsid w:val="00DE76D6"/>
    <w:rsid w:val="00DE781D"/>
    <w:rsid w:val="00DF0CD0"/>
    <w:rsid w:val="00DF1857"/>
    <w:rsid w:val="00DF2163"/>
    <w:rsid w:val="00DF26D3"/>
    <w:rsid w:val="00DF47BA"/>
    <w:rsid w:val="00DF602E"/>
    <w:rsid w:val="00DF7F39"/>
    <w:rsid w:val="00DF7FC9"/>
    <w:rsid w:val="00E00A74"/>
    <w:rsid w:val="00E00FEA"/>
    <w:rsid w:val="00E017D8"/>
    <w:rsid w:val="00E023B6"/>
    <w:rsid w:val="00E028D6"/>
    <w:rsid w:val="00E02EF6"/>
    <w:rsid w:val="00E0537C"/>
    <w:rsid w:val="00E05A6A"/>
    <w:rsid w:val="00E0600D"/>
    <w:rsid w:val="00E0696D"/>
    <w:rsid w:val="00E06B17"/>
    <w:rsid w:val="00E06CA8"/>
    <w:rsid w:val="00E06F6F"/>
    <w:rsid w:val="00E0713F"/>
    <w:rsid w:val="00E074F9"/>
    <w:rsid w:val="00E079AD"/>
    <w:rsid w:val="00E104F5"/>
    <w:rsid w:val="00E10EDF"/>
    <w:rsid w:val="00E118A1"/>
    <w:rsid w:val="00E1203A"/>
    <w:rsid w:val="00E1256B"/>
    <w:rsid w:val="00E12D65"/>
    <w:rsid w:val="00E1415C"/>
    <w:rsid w:val="00E1461A"/>
    <w:rsid w:val="00E14F4A"/>
    <w:rsid w:val="00E16425"/>
    <w:rsid w:val="00E16C77"/>
    <w:rsid w:val="00E16CBF"/>
    <w:rsid w:val="00E17B72"/>
    <w:rsid w:val="00E203B4"/>
    <w:rsid w:val="00E2077D"/>
    <w:rsid w:val="00E21751"/>
    <w:rsid w:val="00E21C75"/>
    <w:rsid w:val="00E22B93"/>
    <w:rsid w:val="00E22C19"/>
    <w:rsid w:val="00E24ED6"/>
    <w:rsid w:val="00E2599F"/>
    <w:rsid w:val="00E25C72"/>
    <w:rsid w:val="00E262B7"/>
    <w:rsid w:val="00E263FC"/>
    <w:rsid w:val="00E27A2D"/>
    <w:rsid w:val="00E27F22"/>
    <w:rsid w:val="00E31195"/>
    <w:rsid w:val="00E31824"/>
    <w:rsid w:val="00E33AE2"/>
    <w:rsid w:val="00E3447F"/>
    <w:rsid w:val="00E34A0C"/>
    <w:rsid w:val="00E3516A"/>
    <w:rsid w:val="00E353E2"/>
    <w:rsid w:val="00E35ED0"/>
    <w:rsid w:val="00E36F9F"/>
    <w:rsid w:val="00E4016E"/>
    <w:rsid w:val="00E40893"/>
    <w:rsid w:val="00E40F35"/>
    <w:rsid w:val="00E41645"/>
    <w:rsid w:val="00E42B9F"/>
    <w:rsid w:val="00E42F2C"/>
    <w:rsid w:val="00E45AF5"/>
    <w:rsid w:val="00E45EBD"/>
    <w:rsid w:val="00E46191"/>
    <w:rsid w:val="00E46D47"/>
    <w:rsid w:val="00E4744A"/>
    <w:rsid w:val="00E5266E"/>
    <w:rsid w:val="00E527B8"/>
    <w:rsid w:val="00E529F3"/>
    <w:rsid w:val="00E53147"/>
    <w:rsid w:val="00E53482"/>
    <w:rsid w:val="00E55304"/>
    <w:rsid w:val="00E57DD9"/>
    <w:rsid w:val="00E60EF4"/>
    <w:rsid w:val="00E61591"/>
    <w:rsid w:val="00E61C65"/>
    <w:rsid w:val="00E61F0B"/>
    <w:rsid w:val="00E6228A"/>
    <w:rsid w:val="00E62926"/>
    <w:rsid w:val="00E62BC6"/>
    <w:rsid w:val="00E6417F"/>
    <w:rsid w:val="00E65DF5"/>
    <w:rsid w:val="00E679F8"/>
    <w:rsid w:val="00E67DFF"/>
    <w:rsid w:val="00E67E11"/>
    <w:rsid w:val="00E70B49"/>
    <w:rsid w:val="00E71FB3"/>
    <w:rsid w:val="00E730DF"/>
    <w:rsid w:val="00E7375C"/>
    <w:rsid w:val="00E73C4B"/>
    <w:rsid w:val="00E748C4"/>
    <w:rsid w:val="00E74921"/>
    <w:rsid w:val="00E75777"/>
    <w:rsid w:val="00E75C6C"/>
    <w:rsid w:val="00E76857"/>
    <w:rsid w:val="00E774BB"/>
    <w:rsid w:val="00E77DB0"/>
    <w:rsid w:val="00E801AC"/>
    <w:rsid w:val="00E80969"/>
    <w:rsid w:val="00E80A16"/>
    <w:rsid w:val="00E81165"/>
    <w:rsid w:val="00E8195D"/>
    <w:rsid w:val="00E82FF5"/>
    <w:rsid w:val="00E83AA0"/>
    <w:rsid w:val="00E84BFC"/>
    <w:rsid w:val="00E8538C"/>
    <w:rsid w:val="00E86062"/>
    <w:rsid w:val="00E8733B"/>
    <w:rsid w:val="00E905C9"/>
    <w:rsid w:val="00E9075B"/>
    <w:rsid w:val="00E909C7"/>
    <w:rsid w:val="00E91F4A"/>
    <w:rsid w:val="00E92632"/>
    <w:rsid w:val="00E927CD"/>
    <w:rsid w:val="00E93B6A"/>
    <w:rsid w:val="00E95585"/>
    <w:rsid w:val="00E967C0"/>
    <w:rsid w:val="00E977C8"/>
    <w:rsid w:val="00E977FF"/>
    <w:rsid w:val="00E97D35"/>
    <w:rsid w:val="00E97EB0"/>
    <w:rsid w:val="00EA127C"/>
    <w:rsid w:val="00EA3C63"/>
    <w:rsid w:val="00EA4581"/>
    <w:rsid w:val="00EA5ABB"/>
    <w:rsid w:val="00EA623C"/>
    <w:rsid w:val="00EA7C31"/>
    <w:rsid w:val="00EB0631"/>
    <w:rsid w:val="00EB0D50"/>
    <w:rsid w:val="00EB1CD2"/>
    <w:rsid w:val="00EB1E10"/>
    <w:rsid w:val="00EB21D6"/>
    <w:rsid w:val="00EB2CCB"/>
    <w:rsid w:val="00EB4F86"/>
    <w:rsid w:val="00EB5499"/>
    <w:rsid w:val="00EB61D9"/>
    <w:rsid w:val="00EB67B3"/>
    <w:rsid w:val="00EB6A82"/>
    <w:rsid w:val="00EB722E"/>
    <w:rsid w:val="00EB77FE"/>
    <w:rsid w:val="00EC0507"/>
    <w:rsid w:val="00EC0692"/>
    <w:rsid w:val="00EC0710"/>
    <w:rsid w:val="00EC0B95"/>
    <w:rsid w:val="00EC0D61"/>
    <w:rsid w:val="00EC1304"/>
    <w:rsid w:val="00EC2B37"/>
    <w:rsid w:val="00EC4AC3"/>
    <w:rsid w:val="00EC58E8"/>
    <w:rsid w:val="00EC697F"/>
    <w:rsid w:val="00EC6EC0"/>
    <w:rsid w:val="00EC7D41"/>
    <w:rsid w:val="00ED0B3C"/>
    <w:rsid w:val="00ED2922"/>
    <w:rsid w:val="00ED2A0F"/>
    <w:rsid w:val="00ED385E"/>
    <w:rsid w:val="00ED78D7"/>
    <w:rsid w:val="00EE03D6"/>
    <w:rsid w:val="00EE08D6"/>
    <w:rsid w:val="00EE134B"/>
    <w:rsid w:val="00EE1796"/>
    <w:rsid w:val="00EE1907"/>
    <w:rsid w:val="00EE2647"/>
    <w:rsid w:val="00EE32E7"/>
    <w:rsid w:val="00EE3E71"/>
    <w:rsid w:val="00EE47D0"/>
    <w:rsid w:val="00EE5017"/>
    <w:rsid w:val="00EE7B42"/>
    <w:rsid w:val="00EE7CE0"/>
    <w:rsid w:val="00EE7D3C"/>
    <w:rsid w:val="00EF089B"/>
    <w:rsid w:val="00EF2926"/>
    <w:rsid w:val="00EF2FA0"/>
    <w:rsid w:val="00EF4CA6"/>
    <w:rsid w:val="00EF4D91"/>
    <w:rsid w:val="00EF7720"/>
    <w:rsid w:val="00EF7D89"/>
    <w:rsid w:val="00F00624"/>
    <w:rsid w:val="00F014AF"/>
    <w:rsid w:val="00F01A7E"/>
    <w:rsid w:val="00F025D6"/>
    <w:rsid w:val="00F02922"/>
    <w:rsid w:val="00F039C5"/>
    <w:rsid w:val="00F05AF3"/>
    <w:rsid w:val="00F05B4C"/>
    <w:rsid w:val="00F06F71"/>
    <w:rsid w:val="00F11559"/>
    <w:rsid w:val="00F11C0B"/>
    <w:rsid w:val="00F123CB"/>
    <w:rsid w:val="00F13C35"/>
    <w:rsid w:val="00F15C43"/>
    <w:rsid w:val="00F17671"/>
    <w:rsid w:val="00F17AB1"/>
    <w:rsid w:val="00F17B81"/>
    <w:rsid w:val="00F20A2D"/>
    <w:rsid w:val="00F21357"/>
    <w:rsid w:val="00F21C99"/>
    <w:rsid w:val="00F22046"/>
    <w:rsid w:val="00F220E3"/>
    <w:rsid w:val="00F22129"/>
    <w:rsid w:val="00F221DE"/>
    <w:rsid w:val="00F22DDD"/>
    <w:rsid w:val="00F23498"/>
    <w:rsid w:val="00F248F4"/>
    <w:rsid w:val="00F25A28"/>
    <w:rsid w:val="00F26023"/>
    <w:rsid w:val="00F26272"/>
    <w:rsid w:val="00F2677F"/>
    <w:rsid w:val="00F26FFF"/>
    <w:rsid w:val="00F27039"/>
    <w:rsid w:val="00F27BB8"/>
    <w:rsid w:val="00F3136E"/>
    <w:rsid w:val="00F32FD3"/>
    <w:rsid w:val="00F3327F"/>
    <w:rsid w:val="00F33962"/>
    <w:rsid w:val="00F357C5"/>
    <w:rsid w:val="00F35ED0"/>
    <w:rsid w:val="00F37205"/>
    <w:rsid w:val="00F37424"/>
    <w:rsid w:val="00F401BB"/>
    <w:rsid w:val="00F4094D"/>
    <w:rsid w:val="00F40C59"/>
    <w:rsid w:val="00F42D17"/>
    <w:rsid w:val="00F43DB6"/>
    <w:rsid w:val="00F4401E"/>
    <w:rsid w:val="00F44339"/>
    <w:rsid w:val="00F44A55"/>
    <w:rsid w:val="00F44D82"/>
    <w:rsid w:val="00F50593"/>
    <w:rsid w:val="00F51836"/>
    <w:rsid w:val="00F51EFB"/>
    <w:rsid w:val="00F53089"/>
    <w:rsid w:val="00F55361"/>
    <w:rsid w:val="00F566EB"/>
    <w:rsid w:val="00F56BDC"/>
    <w:rsid w:val="00F56D70"/>
    <w:rsid w:val="00F57A4A"/>
    <w:rsid w:val="00F60B1F"/>
    <w:rsid w:val="00F61539"/>
    <w:rsid w:val="00F62BF5"/>
    <w:rsid w:val="00F64A4B"/>
    <w:rsid w:val="00F66099"/>
    <w:rsid w:val="00F70221"/>
    <w:rsid w:val="00F705A3"/>
    <w:rsid w:val="00F70B8A"/>
    <w:rsid w:val="00F716B5"/>
    <w:rsid w:val="00F717F2"/>
    <w:rsid w:val="00F71A36"/>
    <w:rsid w:val="00F71C2F"/>
    <w:rsid w:val="00F71EE9"/>
    <w:rsid w:val="00F72A93"/>
    <w:rsid w:val="00F72D6B"/>
    <w:rsid w:val="00F73975"/>
    <w:rsid w:val="00F73C4C"/>
    <w:rsid w:val="00F75A49"/>
    <w:rsid w:val="00F75CC4"/>
    <w:rsid w:val="00F77833"/>
    <w:rsid w:val="00F77D4D"/>
    <w:rsid w:val="00F81263"/>
    <w:rsid w:val="00F81DD8"/>
    <w:rsid w:val="00F84AC7"/>
    <w:rsid w:val="00F84F04"/>
    <w:rsid w:val="00F85002"/>
    <w:rsid w:val="00F862F9"/>
    <w:rsid w:val="00F86BB3"/>
    <w:rsid w:val="00F91AEF"/>
    <w:rsid w:val="00F92EAB"/>
    <w:rsid w:val="00F9409F"/>
    <w:rsid w:val="00F94A4F"/>
    <w:rsid w:val="00F9518B"/>
    <w:rsid w:val="00F95823"/>
    <w:rsid w:val="00F96386"/>
    <w:rsid w:val="00F9668A"/>
    <w:rsid w:val="00FA080C"/>
    <w:rsid w:val="00FA1915"/>
    <w:rsid w:val="00FA1CE5"/>
    <w:rsid w:val="00FA26B5"/>
    <w:rsid w:val="00FA418F"/>
    <w:rsid w:val="00FA43F8"/>
    <w:rsid w:val="00FA52AB"/>
    <w:rsid w:val="00FA5332"/>
    <w:rsid w:val="00FA5BAF"/>
    <w:rsid w:val="00FA613F"/>
    <w:rsid w:val="00FA62FC"/>
    <w:rsid w:val="00FA79E0"/>
    <w:rsid w:val="00FA7F7A"/>
    <w:rsid w:val="00FB001E"/>
    <w:rsid w:val="00FB1600"/>
    <w:rsid w:val="00FB1B9C"/>
    <w:rsid w:val="00FB1BD6"/>
    <w:rsid w:val="00FB2646"/>
    <w:rsid w:val="00FB45D8"/>
    <w:rsid w:val="00FB5AFF"/>
    <w:rsid w:val="00FB771A"/>
    <w:rsid w:val="00FC04A2"/>
    <w:rsid w:val="00FC0742"/>
    <w:rsid w:val="00FC07C6"/>
    <w:rsid w:val="00FC12B2"/>
    <w:rsid w:val="00FC1722"/>
    <w:rsid w:val="00FC20D9"/>
    <w:rsid w:val="00FC3C8B"/>
    <w:rsid w:val="00FC4A31"/>
    <w:rsid w:val="00FC4B3C"/>
    <w:rsid w:val="00FC54C0"/>
    <w:rsid w:val="00FC7B1C"/>
    <w:rsid w:val="00FD054C"/>
    <w:rsid w:val="00FD1F8C"/>
    <w:rsid w:val="00FD27B9"/>
    <w:rsid w:val="00FD4723"/>
    <w:rsid w:val="00FD4935"/>
    <w:rsid w:val="00FD5FFE"/>
    <w:rsid w:val="00FD6A70"/>
    <w:rsid w:val="00FE0382"/>
    <w:rsid w:val="00FE0702"/>
    <w:rsid w:val="00FE07B1"/>
    <w:rsid w:val="00FE07F8"/>
    <w:rsid w:val="00FE1859"/>
    <w:rsid w:val="00FE231B"/>
    <w:rsid w:val="00FE3104"/>
    <w:rsid w:val="00FE312D"/>
    <w:rsid w:val="00FE31A1"/>
    <w:rsid w:val="00FE503B"/>
    <w:rsid w:val="00FE5C20"/>
    <w:rsid w:val="00FE6E5E"/>
    <w:rsid w:val="00FE7FF6"/>
    <w:rsid w:val="00FF0112"/>
    <w:rsid w:val="00FF073C"/>
    <w:rsid w:val="00FF1C86"/>
    <w:rsid w:val="00FF2622"/>
    <w:rsid w:val="00FF28F5"/>
    <w:rsid w:val="00FF2B08"/>
    <w:rsid w:val="00FF2D4D"/>
    <w:rsid w:val="00FF32AC"/>
    <w:rsid w:val="00FF3CC6"/>
    <w:rsid w:val="00FF3E3B"/>
    <w:rsid w:val="00FF414F"/>
    <w:rsid w:val="00FF51DA"/>
    <w:rsid w:val="00FF6151"/>
    <w:rsid w:val="00FF78D9"/>
    <w:rsid w:val="00FF7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www.w3.org/2001/XMLSchema"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50D36"/>
    <w:rPr>
      <w:rFonts w:asciiTheme="minorHAnsi" w:hAnsiTheme="minorHAnsi"/>
      <w:sz w:val="22"/>
      <w:lang w:val="en-GB"/>
    </w:rPr>
  </w:style>
  <w:style w:type="paragraph" w:styleId="Heading1">
    <w:name w:val="heading 1"/>
    <w:basedOn w:val="Normal"/>
    <w:next w:val="Normal"/>
    <w:qFormat/>
    <w:rsid w:val="00C13359"/>
    <w:pPr>
      <w:keepNext/>
      <w:spacing w:before="240" w:after="60"/>
      <w:jc w:val="center"/>
      <w:outlineLvl w:val="0"/>
    </w:pPr>
    <w:rPr>
      <w:b/>
      <w:caps/>
      <w:color w:val="00AEEF"/>
      <w:kern w:val="28"/>
      <w:sz w:val="28"/>
    </w:rPr>
  </w:style>
  <w:style w:type="paragraph" w:styleId="Heading2">
    <w:name w:val="heading 2"/>
    <w:basedOn w:val="Normal"/>
    <w:next w:val="Normal"/>
    <w:qFormat/>
    <w:rsid w:val="00050B06"/>
    <w:pPr>
      <w:keepNext/>
      <w:spacing w:before="240" w:after="60"/>
      <w:jc w:val="center"/>
      <w:outlineLvl w:val="1"/>
    </w:pPr>
    <w:rPr>
      <w:b/>
      <w:caps/>
      <w:color w:val="FFFFFF" w:themeColor="background1"/>
      <w:sz w:val="24"/>
    </w:rPr>
  </w:style>
  <w:style w:type="paragraph" w:styleId="Heading3">
    <w:name w:val="heading 3"/>
    <w:basedOn w:val="Normal"/>
    <w:next w:val="Normal"/>
    <w:qFormat/>
    <w:rsid w:val="00E2077D"/>
    <w:pPr>
      <w:keepNext/>
      <w:spacing w:before="240" w:after="60"/>
      <w:outlineLvl w:val="2"/>
    </w:pPr>
    <w:rPr>
      <w:b/>
      <w:color w:val="939F98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EB1CD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LOCKPARA">
    <w:name w:val="A BLOCK PARA"/>
    <w:basedOn w:val="Normal"/>
    <w:rsid w:val="001E25AE"/>
  </w:style>
  <w:style w:type="paragraph" w:customStyle="1" w:styleId="ABULLET">
    <w:name w:val="A BULLET"/>
    <w:basedOn w:val="ABLOCKPARA"/>
    <w:rsid w:val="001E25AE"/>
    <w:pPr>
      <w:ind w:left="331" w:hanging="331"/>
    </w:pPr>
  </w:style>
  <w:style w:type="paragraph" w:customStyle="1" w:styleId="AINDENTEDBULLET">
    <w:name w:val="A INDENTED BULLET"/>
    <w:basedOn w:val="ABLOCKPARA"/>
    <w:rsid w:val="001E25AE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rsid w:val="001E25AE"/>
    <w:pPr>
      <w:ind w:left="331"/>
    </w:pPr>
  </w:style>
  <w:style w:type="paragraph" w:styleId="Footer">
    <w:name w:val="footer"/>
    <w:basedOn w:val="Normal"/>
    <w:link w:val="FooterChar"/>
    <w:uiPriority w:val="99"/>
    <w:rsid w:val="001E25AE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link w:val="HeaderChar"/>
    <w:rsid w:val="001E25AE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1E25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">
    <w:name w:val="Table"/>
    <w:rsid w:val="001E25AE"/>
    <w:pPr>
      <w:keepLines/>
      <w:widowControl w:val="0"/>
      <w:spacing w:before="40" w:after="40"/>
      <w:jc w:val="center"/>
    </w:pPr>
    <w:rPr>
      <w:rFonts w:ascii="Arial Narrow" w:hAnsi="Arial Narrow"/>
    </w:rPr>
  </w:style>
  <w:style w:type="character" w:customStyle="1" w:styleId="HeaderChar">
    <w:name w:val="Header Char"/>
    <w:basedOn w:val="DefaultParagraphFont"/>
    <w:link w:val="Header"/>
    <w:rsid w:val="00396F7F"/>
    <w:rPr>
      <w:rFonts w:ascii="Book Antiqua" w:hAnsi="Book Antiqua"/>
      <w:sz w:val="22"/>
      <w:lang w:eastAsia="en-US"/>
    </w:rPr>
  </w:style>
  <w:style w:type="character" w:styleId="Hyperlink">
    <w:name w:val="Hyperlink"/>
    <w:basedOn w:val="DefaultParagraphFont"/>
    <w:uiPriority w:val="99"/>
    <w:rsid w:val="00ED3852"/>
    <w:rPr>
      <w:color w:val="0000FF"/>
      <w:u w:val="single"/>
    </w:rPr>
  </w:style>
  <w:style w:type="character" w:styleId="FollowedHyperlink">
    <w:name w:val="FollowedHyperlink"/>
    <w:basedOn w:val="DefaultParagraphFont"/>
    <w:rsid w:val="00A033C6"/>
    <w:rPr>
      <w:color w:val="800080"/>
      <w:u w:val="single"/>
    </w:rPr>
  </w:style>
  <w:style w:type="character" w:styleId="CommentReference">
    <w:name w:val="annotation reference"/>
    <w:basedOn w:val="DefaultParagraphFont"/>
    <w:rsid w:val="00640519"/>
    <w:rPr>
      <w:sz w:val="16"/>
      <w:szCs w:val="16"/>
    </w:rPr>
  </w:style>
  <w:style w:type="paragraph" w:styleId="CommentText">
    <w:name w:val="annotation text"/>
    <w:basedOn w:val="Normal"/>
    <w:link w:val="CommentTextChar"/>
    <w:rsid w:val="00640519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640519"/>
    <w:rPr>
      <w:rFonts w:ascii="Book Antiqua" w:hAnsi="Book Antiqua"/>
      <w:lang w:val="en-GB"/>
    </w:rPr>
  </w:style>
  <w:style w:type="paragraph" w:styleId="CommentSubject">
    <w:name w:val="annotation subject"/>
    <w:basedOn w:val="CommentText"/>
    <w:next w:val="CommentText"/>
    <w:link w:val="CommentSubjectChar"/>
    <w:rsid w:val="006405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640519"/>
    <w:rPr>
      <w:rFonts w:ascii="Book Antiqua" w:hAnsi="Book Antiqua"/>
      <w:b/>
      <w:bCs/>
      <w:lang w:val="en-GB"/>
    </w:rPr>
  </w:style>
  <w:style w:type="paragraph" w:styleId="BalloonText">
    <w:name w:val="Balloon Text"/>
    <w:basedOn w:val="Normal"/>
    <w:link w:val="BalloonTextChar"/>
    <w:rsid w:val="006405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40519"/>
    <w:rPr>
      <w:rFonts w:ascii="Tahoma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C3013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E038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US"/>
    </w:rPr>
  </w:style>
  <w:style w:type="character" w:customStyle="1" w:styleId="apple-style-span">
    <w:name w:val="apple-style-span"/>
    <w:basedOn w:val="DefaultParagraphFont"/>
    <w:rsid w:val="00127B44"/>
  </w:style>
  <w:style w:type="character" w:customStyle="1" w:styleId="apple-converted-space">
    <w:name w:val="apple-converted-space"/>
    <w:basedOn w:val="DefaultParagraphFont"/>
    <w:rsid w:val="0087719D"/>
  </w:style>
  <w:style w:type="paragraph" w:styleId="TOC1">
    <w:name w:val="toc 1"/>
    <w:basedOn w:val="Normal"/>
    <w:next w:val="Normal"/>
    <w:autoRedefine/>
    <w:uiPriority w:val="39"/>
    <w:rsid w:val="005D3B40"/>
    <w:pPr>
      <w:tabs>
        <w:tab w:val="right" w:leader="hyphen" w:pos="10070"/>
      </w:tabs>
      <w:spacing w:before="240" w:after="240"/>
    </w:pPr>
    <w:rPr>
      <w:b/>
      <w:bCs/>
      <w:caps/>
      <w:noProof/>
      <w:color w:val="00AEEF"/>
      <w:szCs w:val="22"/>
      <w:u w:color="00AEEF"/>
    </w:rPr>
  </w:style>
  <w:style w:type="paragraph" w:styleId="TOC2">
    <w:name w:val="toc 2"/>
    <w:basedOn w:val="Normal"/>
    <w:next w:val="Normal"/>
    <w:autoRedefine/>
    <w:uiPriority w:val="39"/>
    <w:rsid w:val="001F22C3"/>
    <w:pPr>
      <w:tabs>
        <w:tab w:val="right" w:leader="hyphen" w:pos="10070"/>
      </w:tabs>
    </w:pPr>
    <w:rPr>
      <w:b/>
      <w:bCs/>
      <w:smallCaps/>
      <w:noProof/>
      <w:color w:val="939F98"/>
      <w:szCs w:val="22"/>
      <w:u w:color="939F98"/>
    </w:rPr>
  </w:style>
  <w:style w:type="paragraph" w:styleId="TOC3">
    <w:name w:val="toc 3"/>
    <w:basedOn w:val="Normal"/>
    <w:next w:val="Normal"/>
    <w:autoRedefine/>
    <w:uiPriority w:val="39"/>
    <w:rsid w:val="001F22C3"/>
    <w:pPr>
      <w:tabs>
        <w:tab w:val="right" w:leader="hyphen" w:pos="10070"/>
      </w:tabs>
    </w:pPr>
    <w:rPr>
      <w:smallCaps/>
      <w:noProof/>
      <w:color w:val="939F98"/>
      <w:szCs w:val="22"/>
      <w:u w:color="939F98"/>
    </w:rPr>
  </w:style>
  <w:style w:type="paragraph" w:styleId="TOC4">
    <w:name w:val="toc 4"/>
    <w:basedOn w:val="Normal"/>
    <w:next w:val="Normal"/>
    <w:autoRedefine/>
    <w:rsid w:val="002813BE"/>
    <w:rPr>
      <w:szCs w:val="22"/>
    </w:rPr>
  </w:style>
  <w:style w:type="paragraph" w:styleId="TOC5">
    <w:name w:val="toc 5"/>
    <w:basedOn w:val="Normal"/>
    <w:next w:val="Normal"/>
    <w:autoRedefine/>
    <w:rsid w:val="002813BE"/>
    <w:rPr>
      <w:szCs w:val="22"/>
    </w:rPr>
  </w:style>
  <w:style w:type="paragraph" w:styleId="TOC6">
    <w:name w:val="toc 6"/>
    <w:basedOn w:val="Normal"/>
    <w:next w:val="Normal"/>
    <w:autoRedefine/>
    <w:rsid w:val="002813BE"/>
    <w:rPr>
      <w:szCs w:val="22"/>
    </w:rPr>
  </w:style>
  <w:style w:type="paragraph" w:styleId="TOC7">
    <w:name w:val="toc 7"/>
    <w:basedOn w:val="Normal"/>
    <w:next w:val="Normal"/>
    <w:autoRedefine/>
    <w:rsid w:val="002813BE"/>
    <w:rPr>
      <w:szCs w:val="22"/>
    </w:rPr>
  </w:style>
  <w:style w:type="paragraph" w:styleId="TOC8">
    <w:name w:val="toc 8"/>
    <w:basedOn w:val="Normal"/>
    <w:next w:val="Normal"/>
    <w:autoRedefine/>
    <w:rsid w:val="002813BE"/>
    <w:rPr>
      <w:szCs w:val="22"/>
    </w:rPr>
  </w:style>
  <w:style w:type="paragraph" w:styleId="TOC9">
    <w:name w:val="toc 9"/>
    <w:basedOn w:val="Normal"/>
    <w:next w:val="Normal"/>
    <w:autoRedefine/>
    <w:rsid w:val="002813BE"/>
    <w:rPr>
      <w:szCs w:val="22"/>
    </w:rPr>
  </w:style>
  <w:style w:type="table" w:customStyle="1" w:styleId="MediumShading1-Accent11">
    <w:name w:val="Medium Shading 1 - Accent 11"/>
    <w:basedOn w:val="TableNormal"/>
    <w:uiPriority w:val="63"/>
    <w:rsid w:val="005F7FAC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Subtitle">
    <w:name w:val="Subtitle"/>
    <w:basedOn w:val="Normal"/>
    <w:next w:val="Normal"/>
    <w:link w:val="SubtitleChar"/>
    <w:qFormat/>
    <w:rsid w:val="005F7FA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5F7FA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paragraph" w:styleId="NoSpacing">
    <w:name w:val="No Spacing"/>
    <w:basedOn w:val="Normal"/>
    <w:uiPriority w:val="1"/>
    <w:qFormat/>
    <w:rsid w:val="000A3851"/>
    <w:rPr>
      <w:rFonts w:ascii="Calibri" w:hAnsi="Calibri"/>
      <w:szCs w:val="22"/>
      <w:lang w:val="fr-FR" w:eastAsia="fr-FR"/>
    </w:rPr>
  </w:style>
  <w:style w:type="character" w:styleId="Emphasis">
    <w:name w:val="Emphasis"/>
    <w:basedOn w:val="DefaultParagraphFont"/>
    <w:uiPriority w:val="20"/>
    <w:qFormat/>
    <w:rsid w:val="00750457"/>
    <w:rPr>
      <w:i/>
      <w:iCs/>
    </w:rPr>
  </w:style>
  <w:style w:type="character" w:customStyle="1" w:styleId="rwrro">
    <w:name w:val="rwrro"/>
    <w:basedOn w:val="DefaultParagraphFont"/>
    <w:rsid w:val="005514EA"/>
    <w:rPr>
      <w:strike w:val="0"/>
      <w:dstrike w:val="0"/>
      <w:color w:val="3F52B8"/>
      <w:u w:val="none"/>
      <w:effect w:val="none"/>
    </w:rPr>
  </w:style>
  <w:style w:type="paragraph" w:customStyle="1" w:styleId="FS">
    <w:name w:val="FS"/>
    <w:basedOn w:val="TOC2"/>
    <w:qFormat/>
    <w:rsid w:val="00820721"/>
    <w:rPr>
      <w:rFonts w:cstheme="minorHAnsi"/>
      <w:color w:val="00AEEF"/>
      <w:lang w:val="en-US"/>
    </w:rPr>
  </w:style>
  <w:style w:type="paragraph" w:customStyle="1" w:styleId="Style1">
    <w:name w:val="Style1"/>
    <w:basedOn w:val="TOC1"/>
    <w:qFormat/>
    <w:rsid w:val="00820721"/>
    <w:rPr>
      <w:lang w:val="en-US"/>
    </w:rPr>
  </w:style>
  <w:style w:type="paragraph" w:customStyle="1" w:styleId="Style2">
    <w:name w:val="Style2"/>
    <w:basedOn w:val="FS"/>
    <w:qFormat/>
    <w:rsid w:val="00820721"/>
    <w:rPr>
      <w:color w:val="939F98"/>
      <w:sz w:val="20"/>
    </w:rPr>
  </w:style>
  <w:style w:type="paragraph" w:customStyle="1" w:styleId="FSHeading1">
    <w:name w:val="FS Heading 1"/>
    <w:basedOn w:val="TOC1"/>
    <w:next w:val="Heading1"/>
    <w:qFormat/>
    <w:rsid w:val="00D346E9"/>
    <w:pPr>
      <w:jc w:val="center"/>
    </w:pPr>
    <w:rPr>
      <w:lang w:val="en-US"/>
    </w:rPr>
  </w:style>
  <w:style w:type="paragraph" w:customStyle="1" w:styleId="Style3">
    <w:name w:val="Style3"/>
    <w:basedOn w:val="TOC2"/>
    <w:next w:val="Heading2"/>
    <w:qFormat/>
    <w:rsid w:val="005A6AE9"/>
    <w:rPr>
      <w:rFonts w:cstheme="minorHAnsi"/>
      <w:sz w:val="20"/>
      <w:lang w:val="en-US"/>
    </w:rPr>
  </w:style>
  <w:style w:type="paragraph" w:customStyle="1" w:styleId="FSH1">
    <w:name w:val="FS H1"/>
    <w:basedOn w:val="Heading1"/>
    <w:qFormat/>
    <w:rsid w:val="0085145A"/>
  </w:style>
  <w:style w:type="paragraph" w:customStyle="1" w:styleId="FSH2">
    <w:name w:val="FS H2"/>
    <w:basedOn w:val="Heading2"/>
    <w:qFormat/>
    <w:rsid w:val="00DD69A2"/>
    <w:pPr>
      <w:jc w:val="left"/>
    </w:pPr>
    <w:rPr>
      <w:rFonts w:cstheme="minorHAnsi"/>
      <w:caps w:val="0"/>
      <w:color w:val="auto"/>
      <w:sz w:val="22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0625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  <w:lang w:val="en-US"/>
    </w:rPr>
  </w:style>
  <w:style w:type="paragraph" w:customStyle="1" w:styleId="Style4">
    <w:name w:val="Style4"/>
    <w:basedOn w:val="Heading4"/>
    <w:qFormat/>
    <w:rsid w:val="00EB1CD2"/>
    <w:rPr>
      <w:rFonts w:asciiTheme="minorHAnsi" w:hAnsiTheme="minorHAnsi"/>
      <w:i w:val="0"/>
      <w:color w:val="939F98"/>
      <w:lang w:val="en-US"/>
    </w:rPr>
  </w:style>
  <w:style w:type="paragraph" w:styleId="EndnoteText">
    <w:name w:val="endnote text"/>
    <w:basedOn w:val="Normal"/>
    <w:link w:val="EndnoteTextChar"/>
    <w:rsid w:val="00CD0CE3"/>
    <w:rPr>
      <w:sz w:val="20"/>
    </w:rPr>
  </w:style>
  <w:style w:type="character" w:customStyle="1" w:styleId="Heading4Char">
    <w:name w:val="Heading 4 Char"/>
    <w:basedOn w:val="DefaultParagraphFont"/>
    <w:link w:val="Heading4"/>
    <w:semiHidden/>
    <w:rsid w:val="00EB1CD2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lang w:val="en-GB"/>
    </w:rPr>
  </w:style>
  <w:style w:type="character" w:customStyle="1" w:styleId="EndnoteTextChar">
    <w:name w:val="Endnote Text Char"/>
    <w:basedOn w:val="DefaultParagraphFont"/>
    <w:link w:val="EndnoteText"/>
    <w:rsid w:val="00CD0CE3"/>
    <w:rPr>
      <w:rFonts w:ascii="Book Antiqua" w:hAnsi="Book Antiqua"/>
      <w:lang w:val="en-GB"/>
    </w:rPr>
  </w:style>
  <w:style w:type="character" w:styleId="EndnoteReference">
    <w:name w:val="endnote reference"/>
    <w:basedOn w:val="DefaultParagraphFont"/>
    <w:rsid w:val="00CD0CE3"/>
    <w:rPr>
      <w:vertAlign w:val="superscript"/>
    </w:rPr>
  </w:style>
  <w:style w:type="character" w:customStyle="1" w:styleId="FooterChar">
    <w:name w:val="Footer Char"/>
    <w:basedOn w:val="DefaultParagraphFont"/>
    <w:link w:val="Footer"/>
    <w:uiPriority w:val="99"/>
    <w:rsid w:val="00CD0CE3"/>
    <w:rPr>
      <w:rFonts w:ascii="Book Antiqua" w:hAnsi="Book Antiqua"/>
      <w:sz w:val="22"/>
      <w:lang w:val="en-GB"/>
    </w:rPr>
  </w:style>
  <w:style w:type="character" w:styleId="Strong">
    <w:name w:val="Strong"/>
    <w:basedOn w:val="DefaultParagraphFont"/>
    <w:qFormat/>
    <w:rsid w:val="0094492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50D36"/>
    <w:rPr>
      <w:rFonts w:asciiTheme="minorHAnsi" w:hAnsiTheme="minorHAnsi"/>
      <w:sz w:val="22"/>
      <w:lang w:val="en-GB"/>
    </w:rPr>
  </w:style>
  <w:style w:type="paragraph" w:styleId="Heading1">
    <w:name w:val="heading 1"/>
    <w:basedOn w:val="Normal"/>
    <w:next w:val="Normal"/>
    <w:qFormat/>
    <w:rsid w:val="00C13359"/>
    <w:pPr>
      <w:keepNext/>
      <w:spacing w:before="240" w:after="60"/>
      <w:jc w:val="center"/>
      <w:outlineLvl w:val="0"/>
    </w:pPr>
    <w:rPr>
      <w:b/>
      <w:caps/>
      <w:color w:val="00AEEF"/>
      <w:kern w:val="28"/>
      <w:sz w:val="28"/>
    </w:rPr>
  </w:style>
  <w:style w:type="paragraph" w:styleId="Heading2">
    <w:name w:val="heading 2"/>
    <w:basedOn w:val="Normal"/>
    <w:next w:val="Normal"/>
    <w:qFormat/>
    <w:rsid w:val="00050B06"/>
    <w:pPr>
      <w:keepNext/>
      <w:spacing w:before="240" w:after="60"/>
      <w:jc w:val="center"/>
      <w:outlineLvl w:val="1"/>
    </w:pPr>
    <w:rPr>
      <w:b/>
      <w:caps/>
      <w:color w:val="FFFFFF" w:themeColor="background1"/>
      <w:sz w:val="24"/>
    </w:rPr>
  </w:style>
  <w:style w:type="paragraph" w:styleId="Heading3">
    <w:name w:val="heading 3"/>
    <w:basedOn w:val="Normal"/>
    <w:next w:val="Normal"/>
    <w:qFormat/>
    <w:rsid w:val="00E2077D"/>
    <w:pPr>
      <w:keepNext/>
      <w:spacing w:before="240" w:after="60"/>
      <w:outlineLvl w:val="2"/>
    </w:pPr>
    <w:rPr>
      <w:b/>
      <w:color w:val="939F98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EB1CD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LOCKPARA">
    <w:name w:val="A BLOCK PARA"/>
    <w:basedOn w:val="Normal"/>
    <w:rsid w:val="001E25AE"/>
  </w:style>
  <w:style w:type="paragraph" w:customStyle="1" w:styleId="ABULLET">
    <w:name w:val="A BULLET"/>
    <w:basedOn w:val="ABLOCKPARA"/>
    <w:rsid w:val="001E25AE"/>
    <w:pPr>
      <w:ind w:left="331" w:hanging="331"/>
    </w:pPr>
  </w:style>
  <w:style w:type="paragraph" w:customStyle="1" w:styleId="AINDENTEDBULLET">
    <w:name w:val="A INDENTED BULLET"/>
    <w:basedOn w:val="ABLOCKPARA"/>
    <w:rsid w:val="001E25AE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rsid w:val="001E25AE"/>
    <w:pPr>
      <w:ind w:left="331"/>
    </w:pPr>
  </w:style>
  <w:style w:type="paragraph" w:styleId="Footer">
    <w:name w:val="footer"/>
    <w:basedOn w:val="Normal"/>
    <w:link w:val="FooterChar"/>
    <w:uiPriority w:val="99"/>
    <w:rsid w:val="001E25AE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link w:val="HeaderChar"/>
    <w:rsid w:val="001E25AE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1E25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">
    <w:name w:val="Table"/>
    <w:rsid w:val="001E25AE"/>
    <w:pPr>
      <w:keepLines/>
      <w:widowControl w:val="0"/>
      <w:spacing w:before="40" w:after="40"/>
      <w:jc w:val="center"/>
    </w:pPr>
    <w:rPr>
      <w:rFonts w:ascii="Arial Narrow" w:hAnsi="Arial Narrow"/>
    </w:rPr>
  </w:style>
  <w:style w:type="character" w:customStyle="1" w:styleId="HeaderChar">
    <w:name w:val="Header Char"/>
    <w:basedOn w:val="DefaultParagraphFont"/>
    <w:link w:val="Header"/>
    <w:rsid w:val="00396F7F"/>
    <w:rPr>
      <w:rFonts w:ascii="Book Antiqua" w:hAnsi="Book Antiqua"/>
      <w:sz w:val="22"/>
      <w:lang w:eastAsia="en-US"/>
    </w:rPr>
  </w:style>
  <w:style w:type="character" w:styleId="Hyperlink">
    <w:name w:val="Hyperlink"/>
    <w:basedOn w:val="DefaultParagraphFont"/>
    <w:uiPriority w:val="99"/>
    <w:rsid w:val="00ED3852"/>
    <w:rPr>
      <w:color w:val="0000FF"/>
      <w:u w:val="single"/>
    </w:rPr>
  </w:style>
  <w:style w:type="character" w:styleId="FollowedHyperlink">
    <w:name w:val="FollowedHyperlink"/>
    <w:basedOn w:val="DefaultParagraphFont"/>
    <w:rsid w:val="00A033C6"/>
    <w:rPr>
      <w:color w:val="800080"/>
      <w:u w:val="single"/>
    </w:rPr>
  </w:style>
  <w:style w:type="character" w:styleId="CommentReference">
    <w:name w:val="annotation reference"/>
    <w:basedOn w:val="DefaultParagraphFont"/>
    <w:rsid w:val="00640519"/>
    <w:rPr>
      <w:sz w:val="16"/>
      <w:szCs w:val="16"/>
    </w:rPr>
  </w:style>
  <w:style w:type="paragraph" w:styleId="CommentText">
    <w:name w:val="annotation text"/>
    <w:basedOn w:val="Normal"/>
    <w:link w:val="CommentTextChar"/>
    <w:rsid w:val="00640519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640519"/>
    <w:rPr>
      <w:rFonts w:ascii="Book Antiqua" w:hAnsi="Book Antiqua"/>
      <w:lang w:val="en-GB"/>
    </w:rPr>
  </w:style>
  <w:style w:type="paragraph" w:styleId="CommentSubject">
    <w:name w:val="annotation subject"/>
    <w:basedOn w:val="CommentText"/>
    <w:next w:val="CommentText"/>
    <w:link w:val="CommentSubjectChar"/>
    <w:rsid w:val="006405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640519"/>
    <w:rPr>
      <w:rFonts w:ascii="Book Antiqua" w:hAnsi="Book Antiqua"/>
      <w:b/>
      <w:bCs/>
      <w:lang w:val="en-GB"/>
    </w:rPr>
  </w:style>
  <w:style w:type="paragraph" w:styleId="BalloonText">
    <w:name w:val="Balloon Text"/>
    <w:basedOn w:val="Normal"/>
    <w:link w:val="BalloonTextChar"/>
    <w:rsid w:val="006405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40519"/>
    <w:rPr>
      <w:rFonts w:ascii="Tahoma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C3013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E038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US"/>
    </w:rPr>
  </w:style>
  <w:style w:type="character" w:customStyle="1" w:styleId="apple-style-span">
    <w:name w:val="apple-style-span"/>
    <w:basedOn w:val="DefaultParagraphFont"/>
    <w:rsid w:val="00127B44"/>
  </w:style>
  <w:style w:type="character" w:customStyle="1" w:styleId="apple-converted-space">
    <w:name w:val="apple-converted-space"/>
    <w:basedOn w:val="DefaultParagraphFont"/>
    <w:rsid w:val="0087719D"/>
  </w:style>
  <w:style w:type="paragraph" w:styleId="TOC1">
    <w:name w:val="toc 1"/>
    <w:basedOn w:val="Normal"/>
    <w:next w:val="Normal"/>
    <w:autoRedefine/>
    <w:uiPriority w:val="39"/>
    <w:rsid w:val="005D3B40"/>
    <w:pPr>
      <w:tabs>
        <w:tab w:val="right" w:leader="hyphen" w:pos="10070"/>
      </w:tabs>
      <w:spacing w:before="240" w:after="240"/>
    </w:pPr>
    <w:rPr>
      <w:b/>
      <w:bCs/>
      <w:caps/>
      <w:noProof/>
      <w:color w:val="00AEEF"/>
      <w:szCs w:val="22"/>
      <w:u w:color="00AEEF"/>
    </w:rPr>
  </w:style>
  <w:style w:type="paragraph" w:styleId="TOC2">
    <w:name w:val="toc 2"/>
    <w:basedOn w:val="Normal"/>
    <w:next w:val="Normal"/>
    <w:autoRedefine/>
    <w:uiPriority w:val="39"/>
    <w:rsid w:val="001F22C3"/>
    <w:pPr>
      <w:tabs>
        <w:tab w:val="right" w:leader="hyphen" w:pos="10070"/>
      </w:tabs>
    </w:pPr>
    <w:rPr>
      <w:b/>
      <w:bCs/>
      <w:smallCaps/>
      <w:noProof/>
      <w:color w:val="939F98"/>
      <w:szCs w:val="22"/>
      <w:u w:color="939F98"/>
    </w:rPr>
  </w:style>
  <w:style w:type="paragraph" w:styleId="TOC3">
    <w:name w:val="toc 3"/>
    <w:basedOn w:val="Normal"/>
    <w:next w:val="Normal"/>
    <w:autoRedefine/>
    <w:uiPriority w:val="39"/>
    <w:rsid w:val="001F22C3"/>
    <w:pPr>
      <w:tabs>
        <w:tab w:val="right" w:leader="hyphen" w:pos="10070"/>
      </w:tabs>
    </w:pPr>
    <w:rPr>
      <w:smallCaps/>
      <w:noProof/>
      <w:color w:val="939F98"/>
      <w:szCs w:val="22"/>
      <w:u w:color="939F98"/>
    </w:rPr>
  </w:style>
  <w:style w:type="paragraph" w:styleId="TOC4">
    <w:name w:val="toc 4"/>
    <w:basedOn w:val="Normal"/>
    <w:next w:val="Normal"/>
    <w:autoRedefine/>
    <w:rsid w:val="002813BE"/>
    <w:rPr>
      <w:szCs w:val="22"/>
    </w:rPr>
  </w:style>
  <w:style w:type="paragraph" w:styleId="TOC5">
    <w:name w:val="toc 5"/>
    <w:basedOn w:val="Normal"/>
    <w:next w:val="Normal"/>
    <w:autoRedefine/>
    <w:rsid w:val="002813BE"/>
    <w:rPr>
      <w:szCs w:val="22"/>
    </w:rPr>
  </w:style>
  <w:style w:type="paragraph" w:styleId="TOC6">
    <w:name w:val="toc 6"/>
    <w:basedOn w:val="Normal"/>
    <w:next w:val="Normal"/>
    <w:autoRedefine/>
    <w:rsid w:val="002813BE"/>
    <w:rPr>
      <w:szCs w:val="22"/>
    </w:rPr>
  </w:style>
  <w:style w:type="paragraph" w:styleId="TOC7">
    <w:name w:val="toc 7"/>
    <w:basedOn w:val="Normal"/>
    <w:next w:val="Normal"/>
    <w:autoRedefine/>
    <w:rsid w:val="002813BE"/>
    <w:rPr>
      <w:szCs w:val="22"/>
    </w:rPr>
  </w:style>
  <w:style w:type="paragraph" w:styleId="TOC8">
    <w:name w:val="toc 8"/>
    <w:basedOn w:val="Normal"/>
    <w:next w:val="Normal"/>
    <w:autoRedefine/>
    <w:rsid w:val="002813BE"/>
    <w:rPr>
      <w:szCs w:val="22"/>
    </w:rPr>
  </w:style>
  <w:style w:type="paragraph" w:styleId="TOC9">
    <w:name w:val="toc 9"/>
    <w:basedOn w:val="Normal"/>
    <w:next w:val="Normal"/>
    <w:autoRedefine/>
    <w:rsid w:val="002813BE"/>
    <w:rPr>
      <w:szCs w:val="22"/>
    </w:rPr>
  </w:style>
  <w:style w:type="table" w:customStyle="1" w:styleId="MediumShading1-Accent11">
    <w:name w:val="Medium Shading 1 - Accent 11"/>
    <w:basedOn w:val="TableNormal"/>
    <w:uiPriority w:val="63"/>
    <w:rsid w:val="005F7FAC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Subtitle">
    <w:name w:val="Subtitle"/>
    <w:basedOn w:val="Normal"/>
    <w:next w:val="Normal"/>
    <w:link w:val="SubtitleChar"/>
    <w:qFormat/>
    <w:rsid w:val="005F7FA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5F7FA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paragraph" w:styleId="NoSpacing">
    <w:name w:val="No Spacing"/>
    <w:basedOn w:val="Normal"/>
    <w:uiPriority w:val="1"/>
    <w:qFormat/>
    <w:rsid w:val="000A3851"/>
    <w:rPr>
      <w:rFonts w:ascii="Calibri" w:hAnsi="Calibri"/>
      <w:szCs w:val="22"/>
      <w:lang w:val="fr-FR" w:eastAsia="fr-FR"/>
    </w:rPr>
  </w:style>
  <w:style w:type="character" w:styleId="Emphasis">
    <w:name w:val="Emphasis"/>
    <w:basedOn w:val="DefaultParagraphFont"/>
    <w:uiPriority w:val="20"/>
    <w:qFormat/>
    <w:rsid w:val="00750457"/>
    <w:rPr>
      <w:i/>
      <w:iCs/>
    </w:rPr>
  </w:style>
  <w:style w:type="character" w:customStyle="1" w:styleId="rwrro">
    <w:name w:val="rwrro"/>
    <w:basedOn w:val="DefaultParagraphFont"/>
    <w:rsid w:val="005514EA"/>
    <w:rPr>
      <w:strike w:val="0"/>
      <w:dstrike w:val="0"/>
      <w:color w:val="3F52B8"/>
      <w:u w:val="none"/>
      <w:effect w:val="none"/>
    </w:rPr>
  </w:style>
  <w:style w:type="paragraph" w:customStyle="1" w:styleId="FS">
    <w:name w:val="FS"/>
    <w:basedOn w:val="TOC2"/>
    <w:qFormat/>
    <w:rsid w:val="00820721"/>
    <w:rPr>
      <w:rFonts w:cstheme="minorHAnsi"/>
      <w:color w:val="00AEEF"/>
      <w:lang w:val="en-US"/>
    </w:rPr>
  </w:style>
  <w:style w:type="paragraph" w:customStyle="1" w:styleId="Style1">
    <w:name w:val="Style1"/>
    <w:basedOn w:val="TOC1"/>
    <w:qFormat/>
    <w:rsid w:val="00820721"/>
    <w:rPr>
      <w:lang w:val="en-US"/>
    </w:rPr>
  </w:style>
  <w:style w:type="paragraph" w:customStyle="1" w:styleId="Style2">
    <w:name w:val="Style2"/>
    <w:basedOn w:val="FS"/>
    <w:qFormat/>
    <w:rsid w:val="00820721"/>
    <w:rPr>
      <w:color w:val="939F98"/>
      <w:sz w:val="20"/>
    </w:rPr>
  </w:style>
  <w:style w:type="paragraph" w:customStyle="1" w:styleId="FSHeading1">
    <w:name w:val="FS Heading 1"/>
    <w:basedOn w:val="TOC1"/>
    <w:next w:val="Heading1"/>
    <w:qFormat/>
    <w:rsid w:val="00D346E9"/>
    <w:pPr>
      <w:jc w:val="center"/>
    </w:pPr>
    <w:rPr>
      <w:lang w:val="en-US"/>
    </w:rPr>
  </w:style>
  <w:style w:type="paragraph" w:customStyle="1" w:styleId="Style3">
    <w:name w:val="Style3"/>
    <w:basedOn w:val="TOC2"/>
    <w:next w:val="Heading2"/>
    <w:qFormat/>
    <w:rsid w:val="005A6AE9"/>
    <w:rPr>
      <w:rFonts w:cstheme="minorHAnsi"/>
      <w:sz w:val="20"/>
      <w:lang w:val="en-US"/>
    </w:rPr>
  </w:style>
  <w:style w:type="paragraph" w:customStyle="1" w:styleId="FSH1">
    <w:name w:val="FS H1"/>
    <w:basedOn w:val="Heading1"/>
    <w:qFormat/>
    <w:rsid w:val="0085145A"/>
  </w:style>
  <w:style w:type="paragraph" w:customStyle="1" w:styleId="FSH2">
    <w:name w:val="FS H2"/>
    <w:basedOn w:val="Heading2"/>
    <w:qFormat/>
    <w:rsid w:val="00DD69A2"/>
    <w:pPr>
      <w:jc w:val="left"/>
    </w:pPr>
    <w:rPr>
      <w:rFonts w:cstheme="minorHAnsi"/>
      <w:caps w:val="0"/>
      <w:color w:val="auto"/>
      <w:sz w:val="22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0625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  <w:lang w:val="en-US"/>
    </w:rPr>
  </w:style>
  <w:style w:type="paragraph" w:customStyle="1" w:styleId="Style4">
    <w:name w:val="Style4"/>
    <w:basedOn w:val="Heading4"/>
    <w:qFormat/>
    <w:rsid w:val="00EB1CD2"/>
    <w:rPr>
      <w:rFonts w:asciiTheme="minorHAnsi" w:hAnsiTheme="minorHAnsi"/>
      <w:i w:val="0"/>
      <w:color w:val="939F98"/>
      <w:lang w:val="en-US"/>
    </w:rPr>
  </w:style>
  <w:style w:type="paragraph" w:styleId="EndnoteText">
    <w:name w:val="endnote text"/>
    <w:basedOn w:val="Normal"/>
    <w:link w:val="EndnoteTextChar"/>
    <w:rsid w:val="00CD0CE3"/>
    <w:rPr>
      <w:sz w:val="20"/>
    </w:rPr>
  </w:style>
  <w:style w:type="character" w:customStyle="1" w:styleId="Heading4Char">
    <w:name w:val="Heading 4 Char"/>
    <w:basedOn w:val="DefaultParagraphFont"/>
    <w:link w:val="Heading4"/>
    <w:semiHidden/>
    <w:rsid w:val="00EB1CD2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lang w:val="en-GB"/>
    </w:rPr>
  </w:style>
  <w:style w:type="character" w:customStyle="1" w:styleId="EndnoteTextChar">
    <w:name w:val="Endnote Text Char"/>
    <w:basedOn w:val="DefaultParagraphFont"/>
    <w:link w:val="EndnoteText"/>
    <w:rsid w:val="00CD0CE3"/>
    <w:rPr>
      <w:rFonts w:ascii="Book Antiqua" w:hAnsi="Book Antiqua"/>
      <w:lang w:val="en-GB"/>
    </w:rPr>
  </w:style>
  <w:style w:type="character" w:styleId="EndnoteReference">
    <w:name w:val="endnote reference"/>
    <w:basedOn w:val="DefaultParagraphFont"/>
    <w:rsid w:val="00CD0CE3"/>
    <w:rPr>
      <w:vertAlign w:val="superscript"/>
    </w:rPr>
  </w:style>
  <w:style w:type="character" w:customStyle="1" w:styleId="FooterChar">
    <w:name w:val="Footer Char"/>
    <w:basedOn w:val="DefaultParagraphFont"/>
    <w:link w:val="Footer"/>
    <w:uiPriority w:val="99"/>
    <w:rsid w:val="00CD0CE3"/>
    <w:rPr>
      <w:rFonts w:ascii="Book Antiqua" w:hAnsi="Book Antiqua"/>
      <w:sz w:val="22"/>
      <w:lang w:val="en-GB"/>
    </w:rPr>
  </w:style>
  <w:style w:type="character" w:styleId="Strong">
    <w:name w:val="Strong"/>
    <w:basedOn w:val="DefaultParagraphFont"/>
    <w:qFormat/>
    <w:rsid w:val="009449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0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93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54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7420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334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8228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16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5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5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6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0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1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4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2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37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86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79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31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31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09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24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75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3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package" Target="embeddings/Microsoft_Word_Document1.docx"/><Relationship Id="rId18" Type="http://schemas.openxmlformats.org/officeDocument/2006/relationships/image" Target="media/image3.png"/><Relationship Id="rId26" Type="http://schemas.openxmlformats.org/officeDocument/2006/relationships/hyperlink" Target="http://ddex.net/xml/ern/35%20http:/ddex.net/xml/ern/35/release-notification.xsd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ddex.net/xml/ern/35" TargetMode="External"/><Relationship Id="rId34" Type="http://schemas.openxmlformats.org/officeDocument/2006/relationships/footer" Target="footer2.xml"/><Relationship Id="rId7" Type="http://schemas.microsoft.com/office/2007/relationships/stylesWithEffects" Target="stylesWithEffects.xml"/><Relationship Id="rId12" Type="http://schemas.openxmlformats.org/officeDocument/2006/relationships/image" Target="media/image1.emf"/><Relationship Id="rId17" Type="http://schemas.openxmlformats.org/officeDocument/2006/relationships/package" Target="embeddings/Microsoft_Excel_Macro-Enabled_Worksheet2.xlsm"/><Relationship Id="rId25" Type="http://schemas.openxmlformats.org/officeDocument/2006/relationships/hyperlink" Target="http://www.w3.org/2001/XMLSchema-instance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0" Type="http://schemas.openxmlformats.org/officeDocument/2006/relationships/oleObject" Target="embeddings/oleObject1.bin"/><Relationship Id="rId29" Type="http://schemas.openxmlformats.org/officeDocument/2006/relationships/hyperlink" Target="http://ddex.net/xml/ern/35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yperlink" Target="http://ddex.net/xml/ern/35" TargetMode="External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://ddex.net/xml/2011/ern-main/33" TargetMode="External"/><Relationship Id="rId23" Type="http://schemas.openxmlformats.org/officeDocument/2006/relationships/hyperlink" Target="http://ddex.net/xml/ern/35%20http:/ddex.net/xml/ern/35/release-notification.xsd" TargetMode="External"/><Relationship Id="rId28" Type="http://schemas.openxmlformats.org/officeDocument/2006/relationships/oleObject" Target="embeddings/oleObject2.bin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4.emf"/><Relationship Id="rId31" Type="http://schemas.openxmlformats.org/officeDocument/2006/relationships/hyperlink" Target="http://ddex.net/xml/ern/35%20http:/ddex.net/xml/ern/35/release-notification.xsd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ddex.net/xml/2011/ern-main/33" TargetMode="External"/><Relationship Id="rId22" Type="http://schemas.openxmlformats.org/officeDocument/2006/relationships/hyperlink" Target="http://www.w3.org/2001/XMLSchema-instance" TargetMode="External"/><Relationship Id="rId27" Type="http://schemas.openxmlformats.org/officeDocument/2006/relationships/image" Target="media/image5.emf"/><Relationship Id="rId30" Type="http://schemas.openxmlformats.org/officeDocument/2006/relationships/hyperlink" Target="http://www.w3.org/2001/XMLSchema-instance" TargetMode="Externa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orges.bou.chahine\Documents\Digiplug\Design%20TEAM\UMCHANGE-XXX_FS_CR%20Name_V0.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B43A55818808429971D0295472A31E" ma:contentTypeVersion="0" ma:contentTypeDescription="Create a new document." ma:contentTypeScope="" ma:versionID="e00ee002575db06449de834a2ef9259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a1222beb234debe96d12a98d24ff8a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EAA592-EA88-495E-9F66-B0BC2F7509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8D52808-7567-4C3B-87E7-C312CF2D17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5E8D974-6E15-4D48-93C6-B1B41DA82FDA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94F9673C-F4A9-479B-B08A-C84567406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UMCHANGE-XXX_FS_CR Name_V0.6.dotx</Template>
  <TotalTime>54</TotalTime>
  <Pages>35</Pages>
  <Words>6622</Words>
  <Characters>36425</Characters>
  <Application>Microsoft Office Word</Application>
  <DocSecurity>0</DocSecurity>
  <Lines>303</Lines>
  <Paragraphs>85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FEASIBILITY STUDY</vt:lpstr>
      <vt:lpstr>FEASIBILITY STUDY</vt:lpstr>
    </vt:vector>
  </TitlesOfParts>
  <Company>Accenture</Company>
  <LinksUpToDate>false</LinksUpToDate>
  <CharactersWithSpaces>42962</CharactersWithSpaces>
  <SharedDoc>false</SharedDoc>
  <HLinks>
    <vt:vector size="18" baseType="variant">
      <vt:variant>
        <vt:i4>4063279</vt:i4>
      </vt:variant>
      <vt:variant>
        <vt:i4>6</vt:i4>
      </vt:variant>
      <vt:variant>
        <vt:i4>0</vt:i4>
      </vt:variant>
      <vt:variant>
        <vt:i4>5</vt:i4>
      </vt:variant>
      <vt:variant>
        <vt:lpwstr>http://support.digiplug.net:10080/browse/UMCHANGE-1</vt:lpwstr>
      </vt:variant>
      <vt:variant>
        <vt:lpwstr/>
      </vt:variant>
      <vt:variant>
        <vt:i4>4063279</vt:i4>
      </vt:variant>
      <vt:variant>
        <vt:i4>3</vt:i4>
      </vt:variant>
      <vt:variant>
        <vt:i4>0</vt:i4>
      </vt:variant>
      <vt:variant>
        <vt:i4>5</vt:i4>
      </vt:variant>
      <vt:variant>
        <vt:lpwstr>http://support.digiplug.net:10080/browse/UMCHANGE-1</vt:lpwstr>
      </vt:variant>
      <vt:variant>
        <vt:lpwstr/>
      </vt:variant>
      <vt:variant>
        <vt:i4>1048680</vt:i4>
      </vt:variant>
      <vt:variant>
        <vt:i4>0</vt:i4>
      </vt:variant>
      <vt:variant>
        <vt:i4>0</vt:i4>
      </vt:variant>
      <vt:variant>
        <vt:i4>5</vt:i4>
      </vt:variant>
      <vt:variant>
        <vt:lpwstr>mailto:carl.inwood@umusic.com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FEASIBILITY STUDY</dc:title>
  <dc:creator>georges.bou.chahine</dc:creator>
  <cp:lastModifiedBy>georges.bou.chahine</cp:lastModifiedBy>
  <cp:revision>6</cp:revision>
  <cp:lastPrinted>2012-09-18T14:55:00Z</cp:lastPrinted>
  <dcterms:created xsi:type="dcterms:W3CDTF">2012-10-15T11:58:00Z</dcterms:created>
  <dcterms:modified xsi:type="dcterms:W3CDTF">2012-10-15T12:51:00Z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0x010100EEB43A55818808429971D0295472A31E</vt:lpwstr>
  </property>
  <property fmtid="{D5CDD505-2E9C-101B-9397-08002B2CF9AE}" pid="4" name="Order">
    <vt:r8>395700</vt:r8>
  </property>
  <property fmtid="{D5CDD505-2E9C-101B-9397-08002B2CF9AE}" pid="5" name="TemplateUrl">
    <vt:lpwstr/>
  </property>
  <property fmtid="{D5CDD505-2E9C-101B-9397-08002B2CF9AE}" pid="6" name="xd_Signature">
    <vt:bool>false</vt:bool>
  </property>
  <property fmtid="{D5CDD505-2E9C-101B-9397-08002B2CF9AE}" pid="7" name="xd_ProgID">
    <vt:lpwstr/>
  </property>
</Properties>
</file>