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rPr>
          <w:trHeight w:val="2544"/>
        </w:trPr>
        <w:tc>
          <w:tcPr>
            <w:tcW w:w="10296" w:type="dxa"/>
            <w:vAlign w:val="center"/>
          </w:tcPr>
          <w:p w:rsidR="0004294F" w:rsidRPr="006766C6" w:rsidRDefault="0004294F" w:rsidP="0004294F">
            <w:pPr>
              <w:jc w:val="center"/>
              <w:rPr>
                <w:b/>
                <w:color w:val="00AEEF"/>
                <w:sz w:val="36"/>
                <w:szCs w:val="36"/>
                <w:lang w:val="en-US"/>
              </w:rPr>
            </w:pPr>
            <w:r w:rsidRPr="006766C6">
              <w:rPr>
                <w:b/>
                <w:color w:val="00AEEF"/>
                <w:sz w:val="36"/>
                <w:szCs w:val="36"/>
                <w:lang w:val="en-US"/>
              </w:rPr>
              <w:t>FEASIBILITY STUDY FOR</w:t>
            </w:r>
            <w:r w:rsidR="00C76B6F" w:rsidRPr="006766C6">
              <w:rPr>
                <w:b/>
                <w:color w:val="00AEEF"/>
                <w:sz w:val="36"/>
                <w:szCs w:val="36"/>
                <w:lang w:val="en-US"/>
              </w:rPr>
              <w:t>M</w:t>
            </w:r>
          </w:p>
        </w:tc>
      </w:tr>
    </w:tbl>
    <w:p w:rsidR="0004294F" w:rsidRPr="00391A57" w:rsidRDefault="0004294F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5368"/>
      </w:tblGrid>
      <w:tr w:rsidR="00430EB4" w:rsidRPr="00391A57" w:rsidTr="00792419">
        <w:tc>
          <w:tcPr>
            <w:tcW w:w="10296" w:type="dxa"/>
            <w:gridSpan w:val="2"/>
          </w:tcPr>
          <w:p w:rsidR="00430EB4" w:rsidRPr="00391A57" w:rsidRDefault="00430EB4" w:rsidP="006E6CF8">
            <w:pPr>
              <w:jc w:val="center"/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STATEMENT OF REQUIREMENT INFORMATION</w:t>
            </w:r>
          </w:p>
        </w:tc>
      </w:tr>
      <w:tr w:rsidR="00430EB4" w:rsidRPr="00391A57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lang w:val="en-US"/>
              </w:rPr>
            </w:pPr>
            <w:r w:rsidRPr="005B5917">
              <w:rPr>
                <w:b/>
                <w:lang w:val="en-US"/>
              </w:rPr>
              <w:t>STATEMENT OF REQUIREMENT NUMBER:</w:t>
            </w:r>
          </w:p>
          <w:p w:rsidR="00430EB4" w:rsidRPr="005B5917" w:rsidRDefault="00355B7A" w:rsidP="00214521">
            <w:pPr>
              <w:rPr>
                <w:rFonts w:cs="Arial"/>
                <w:sz w:val="20"/>
                <w:lang w:val="en-US"/>
              </w:rPr>
            </w:pPr>
            <w:r w:rsidRPr="0083432B">
              <w:rPr>
                <w:rFonts w:cs="Arial"/>
                <w:lang w:val="en-US"/>
              </w:rPr>
              <w:t>UMCHANGE-375</w:t>
            </w:r>
          </w:p>
        </w:tc>
        <w:tc>
          <w:tcPr>
            <w:tcW w:w="536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DATE ISSUED:</w:t>
            </w:r>
          </w:p>
          <w:p w:rsidR="00430EB4" w:rsidRPr="005B5917" w:rsidRDefault="000D5791" w:rsidP="00F705A3">
            <w:pPr>
              <w:rPr>
                <w:lang w:val="en-US"/>
              </w:rPr>
            </w:pPr>
            <w:r>
              <w:rPr>
                <w:rFonts w:cs="Arial"/>
                <w:lang w:val="en-US"/>
              </w:rPr>
              <w:t>1</w:t>
            </w:r>
            <w:r w:rsidR="00BD50AC">
              <w:rPr>
                <w:rFonts w:cs="Arial"/>
                <w:lang w:val="en-US"/>
              </w:rPr>
              <w:t>9</w:t>
            </w:r>
            <w:r>
              <w:rPr>
                <w:rFonts w:cs="Arial"/>
                <w:lang w:val="en-US"/>
              </w:rPr>
              <w:t>/10</w:t>
            </w:r>
            <w:r w:rsidR="0083432B" w:rsidRPr="000D5791">
              <w:rPr>
                <w:rFonts w:cs="Arial"/>
                <w:lang w:val="en-US"/>
              </w:rPr>
              <w:t>/2012</w:t>
            </w:r>
          </w:p>
        </w:tc>
      </w:tr>
      <w:tr w:rsidR="00430EB4" w:rsidRPr="00B05DBD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CHANGE REQUEST RAISED BY: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szCs w:val="22"/>
                <w:lang w:val="en-US"/>
              </w:rPr>
            </w:pPr>
            <w:r w:rsidRPr="00495C49">
              <w:rPr>
                <w:rFonts w:cstheme="minorHAnsi"/>
                <w:color w:val="000000"/>
                <w:szCs w:val="22"/>
                <w:lang w:val="en-US"/>
              </w:rPr>
              <w:t>Hope Groves</w:t>
            </w:r>
          </w:p>
          <w:p w:rsidR="00430EB4" w:rsidRPr="005B5917" w:rsidRDefault="00355B7A" w:rsidP="00355B7A">
            <w:pPr>
              <w:rPr>
                <w:b/>
                <w:lang w:val="en-US"/>
              </w:rPr>
            </w:pPr>
            <w:r w:rsidRPr="00495C49">
              <w:rPr>
                <w:rFonts w:cstheme="minorHAnsi"/>
                <w:color w:val="000000"/>
                <w:szCs w:val="22"/>
                <w:lang w:val="en-US"/>
              </w:rPr>
              <w:t>hope.groves@umusic.com</w:t>
            </w:r>
          </w:p>
        </w:tc>
        <w:tc>
          <w:tcPr>
            <w:tcW w:w="5368" w:type="dxa"/>
          </w:tcPr>
          <w:p w:rsidR="00355B7A" w:rsidRPr="00495C49" w:rsidRDefault="00355B7A" w:rsidP="00355B7A">
            <w:pPr>
              <w:rPr>
                <w:b/>
                <w:lang w:val="en-US"/>
              </w:rPr>
            </w:pPr>
            <w:r w:rsidRPr="00495C49">
              <w:rPr>
                <w:b/>
                <w:lang w:val="en-US"/>
              </w:rPr>
              <w:t>FEASIBILITY STUDY  WRITTEN BY:</w:t>
            </w:r>
          </w:p>
          <w:p w:rsidR="00355B7A" w:rsidRPr="00495C49" w:rsidRDefault="00355B7A" w:rsidP="00355B7A">
            <w:pPr>
              <w:rPr>
                <w:rFonts w:cstheme="minorHAnsi"/>
                <w:color w:val="000000" w:themeColor="text1"/>
                <w:lang w:val="en-US"/>
              </w:rPr>
            </w:pPr>
            <w:r w:rsidRPr="00495C49">
              <w:rPr>
                <w:rFonts w:cstheme="minorHAnsi"/>
                <w:color w:val="000000" w:themeColor="text1"/>
                <w:lang w:val="en-US"/>
              </w:rPr>
              <w:t>Georges Bou Chahine</w:t>
            </w:r>
          </w:p>
          <w:p w:rsidR="00235A9B" w:rsidRPr="00355B7A" w:rsidRDefault="00355B7A" w:rsidP="00355B7A">
            <w:pPr>
              <w:rPr>
                <w:b/>
                <w:lang w:val="en-US"/>
              </w:rPr>
            </w:pPr>
            <w:r w:rsidRPr="00495C49">
              <w:rPr>
                <w:rFonts w:cstheme="minorHAnsi"/>
                <w:color w:val="000000" w:themeColor="text1"/>
                <w:lang w:val="en-US"/>
              </w:rPr>
              <w:t>georges.bou.chahine@accenture.com</w:t>
            </w:r>
          </w:p>
        </w:tc>
      </w:tr>
      <w:tr w:rsidR="00430EB4" w:rsidRPr="00391A57" w:rsidTr="00792419">
        <w:tc>
          <w:tcPr>
            <w:tcW w:w="4928" w:type="dxa"/>
          </w:tcPr>
          <w:p w:rsidR="00430EB4" w:rsidRPr="005B5917" w:rsidRDefault="00430EB4" w:rsidP="00792419">
            <w:pPr>
              <w:rPr>
                <w:lang w:val="en-US"/>
              </w:rPr>
            </w:pPr>
            <w:r w:rsidRPr="005B5917">
              <w:rPr>
                <w:b/>
                <w:lang w:val="en-US"/>
              </w:rPr>
              <w:t>UNIVERSAL AUTHORISED BUYER (*):</w:t>
            </w:r>
            <w:r w:rsidRPr="005B5917">
              <w:rPr>
                <w:lang w:val="en-US"/>
              </w:rPr>
              <w:t xml:space="preserve"> 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Stephan Garandet</w:t>
            </w:r>
          </w:p>
          <w:p w:rsidR="00430EB4" w:rsidRPr="005B5917" w:rsidRDefault="00355B7A" w:rsidP="00355B7A">
            <w:pPr>
              <w:rPr>
                <w:i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Stephan.garandet@umusic.com</w:t>
            </w:r>
          </w:p>
        </w:tc>
        <w:tc>
          <w:tcPr>
            <w:tcW w:w="5368" w:type="dxa"/>
          </w:tcPr>
          <w:p w:rsidR="00430EB4" w:rsidRPr="005B5917" w:rsidRDefault="00430EB4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UNIVERSAL PROGRAMME MANAGER:</w:t>
            </w:r>
          </w:p>
          <w:p w:rsidR="00355B7A" w:rsidRPr="00495C49" w:rsidRDefault="00355B7A" w:rsidP="00355B7A">
            <w:pPr>
              <w:rPr>
                <w:rFonts w:cstheme="minorHAnsi"/>
                <w:color w:val="000000"/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Cédric Dordain</w:t>
            </w:r>
          </w:p>
          <w:p w:rsidR="00430EB4" w:rsidRPr="005B5917" w:rsidRDefault="00355B7A" w:rsidP="00355B7A">
            <w:pPr>
              <w:rPr>
                <w:lang w:val="en-US"/>
              </w:rPr>
            </w:pPr>
            <w:r w:rsidRPr="00495C49">
              <w:rPr>
                <w:rFonts w:cstheme="minorHAnsi"/>
                <w:color w:val="000000"/>
                <w:lang w:val="en-US"/>
              </w:rPr>
              <w:t>Cedric.dordain@umusic.com</w:t>
            </w:r>
          </w:p>
        </w:tc>
      </w:tr>
      <w:tr w:rsidR="006E6CF8" w:rsidRPr="00391A57" w:rsidTr="006D11F1">
        <w:tc>
          <w:tcPr>
            <w:tcW w:w="10296" w:type="dxa"/>
            <w:gridSpan w:val="2"/>
          </w:tcPr>
          <w:p w:rsidR="006E6CF8" w:rsidRPr="005B5917" w:rsidRDefault="006D11F1" w:rsidP="00792419">
            <w:pPr>
              <w:rPr>
                <w:b/>
                <w:lang w:val="en-US"/>
              </w:rPr>
            </w:pPr>
            <w:r w:rsidRPr="005B5917">
              <w:rPr>
                <w:b/>
                <w:lang w:val="en-US"/>
              </w:rPr>
              <w:t>SPONSORSHIP:</w:t>
            </w:r>
          </w:p>
          <w:p w:rsidR="006E6CF8" w:rsidRPr="005B5917" w:rsidRDefault="006E6CF8" w:rsidP="00355B7A">
            <w:pPr>
              <w:rPr>
                <w:b/>
                <w:lang w:val="en-US"/>
              </w:rPr>
            </w:pPr>
            <w:r w:rsidRPr="00A55FEF">
              <w:rPr>
                <w:rFonts w:cs="Arial"/>
                <w:lang w:val="en-US"/>
              </w:rPr>
              <w:t>UMGI</w:t>
            </w:r>
            <w:r w:rsidR="00A55FEF" w:rsidRPr="00A55FEF">
              <w:rPr>
                <w:rFonts w:cs="Arial"/>
                <w:lang w:val="en-US"/>
              </w:rPr>
              <w:t>/DGP</w:t>
            </w:r>
          </w:p>
        </w:tc>
      </w:tr>
    </w:tbl>
    <w:p w:rsidR="0004294F" w:rsidRPr="00391A57" w:rsidRDefault="0004294F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 w:rsidTr="00391A57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04294F" w:rsidRPr="00391A57" w:rsidRDefault="00764BDA" w:rsidP="0004294F">
            <w:pPr>
              <w:jc w:val="center"/>
              <w:rPr>
                <w:rFonts w:cs="Arial"/>
                <w:b/>
                <w:color w:val="FFFFFF" w:themeColor="background1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4"/>
                <w:lang w:val="en-US"/>
              </w:rPr>
              <w:t>CHANGE REQUEST TITLE</w:t>
            </w:r>
          </w:p>
        </w:tc>
      </w:tr>
      <w:tr w:rsidR="0004294F" w:rsidRPr="00391A57">
        <w:tc>
          <w:tcPr>
            <w:tcW w:w="10296" w:type="dxa"/>
          </w:tcPr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355B7A" w:rsidRPr="00495C49" w:rsidRDefault="00355B7A" w:rsidP="00355B7A">
            <w:pPr>
              <w:jc w:val="center"/>
              <w:rPr>
                <w:b/>
                <w:bCs/>
                <w:color w:val="939F98"/>
                <w:szCs w:val="22"/>
                <w:lang w:val="en-US"/>
              </w:rPr>
            </w:pPr>
            <w:r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>UMCHANGE-375</w:t>
            </w:r>
            <w:r w:rsidRPr="00495C49"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 xml:space="preserve"> – </w:t>
            </w:r>
            <w:r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>DDEX ERN 3.5 Improvements</w:t>
            </w:r>
            <w:r w:rsidRPr="00495C49">
              <w:rPr>
                <w:rFonts w:cs="Arial"/>
                <w:b/>
                <w:bCs/>
                <w:color w:val="939F98"/>
                <w:sz w:val="28"/>
                <w:szCs w:val="28"/>
                <w:lang w:val="en-US"/>
              </w:rPr>
              <w:t xml:space="preserve"> </w:t>
            </w:r>
          </w:p>
          <w:p w:rsidR="0004294F" w:rsidRPr="00391A57" w:rsidRDefault="0004294F" w:rsidP="0004294F">
            <w:pPr>
              <w:rPr>
                <w:rFonts w:cs="Arial"/>
                <w:b/>
                <w:szCs w:val="22"/>
                <w:lang w:val="en-US"/>
              </w:rPr>
            </w:pPr>
          </w:p>
          <w:p w:rsidR="00A141E8" w:rsidRPr="00391A57" w:rsidRDefault="00A141E8" w:rsidP="0004294F">
            <w:pPr>
              <w:rPr>
                <w:rFonts w:cs="Arial"/>
                <w:b/>
                <w:szCs w:val="22"/>
                <w:lang w:val="en-US"/>
              </w:rPr>
            </w:pPr>
          </w:p>
        </w:tc>
      </w:tr>
    </w:tbl>
    <w:p w:rsidR="00BD064A" w:rsidRPr="00391A57" w:rsidRDefault="00BD064A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517D97" w:rsidRDefault="00517D97">
      <w:pPr>
        <w:rPr>
          <w:rFonts w:cs="Arial"/>
          <w:lang w:val="en-US"/>
        </w:rPr>
      </w:pPr>
    </w:p>
    <w:p w:rsidR="00BD2253" w:rsidRPr="00391A57" w:rsidRDefault="00BD2253">
      <w:pPr>
        <w:rPr>
          <w:rFonts w:cs="Arial"/>
          <w:lang w:val="en-US"/>
        </w:rPr>
      </w:pPr>
    </w:p>
    <w:p w:rsidR="00517D97" w:rsidRPr="00391A57" w:rsidRDefault="00517D97">
      <w:pPr>
        <w:rPr>
          <w:rFonts w:cs="Arial"/>
          <w:lang w:val="en-US"/>
        </w:rPr>
      </w:pPr>
    </w:p>
    <w:p w:rsidR="007D5C77" w:rsidRPr="001F22C3" w:rsidRDefault="007D5C77" w:rsidP="007D5C77">
      <w:pPr>
        <w:jc w:val="center"/>
        <w:rPr>
          <w:rFonts w:cs="Arial"/>
          <w:b/>
          <w:color w:val="939F98"/>
          <w:sz w:val="28"/>
          <w:lang w:val="en-US"/>
        </w:rPr>
      </w:pPr>
      <w:r w:rsidRPr="001F22C3">
        <w:rPr>
          <w:rFonts w:cs="Arial"/>
          <w:b/>
          <w:color w:val="939F98"/>
          <w:sz w:val="28"/>
          <w:lang w:val="en-US"/>
        </w:rPr>
        <w:lastRenderedPageBreak/>
        <w:t>TABLE OF CONTENTS</w:t>
      </w:r>
    </w:p>
    <w:p w:rsidR="00A53277" w:rsidRDefault="009767D1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r w:rsidRPr="00391A57">
        <w:rPr>
          <w:rStyle w:val="Hyperlink"/>
        </w:rPr>
        <w:fldChar w:fldCharType="begin"/>
      </w:r>
      <w:r w:rsidR="007D5C77" w:rsidRPr="00820721">
        <w:rPr>
          <w:rStyle w:val="Hyperlink"/>
          <w:lang w:val="en-US"/>
        </w:rPr>
        <w:instrText xml:space="preserve"> TOC \o "1-3" \h \z \u </w:instrText>
      </w:r>
      <w:r w:rsidRPr="00391A57">
        <w:rPr>
          <w:rStyle w:val="Hyperlink"/>
        </w:rPr>
        <w:fldChar w:fldCharType="separate"/>
      </w:r>
      <w:hyperlink w:anchor="_Toc338426196" w:history="1">
        <w:r w:rsidR="00A53277" w:rsidRPr="00EF33CB">
          <w:rPr>
            <w:rStyle w:val="Hyperlink"/>
          </w:rPr>
          <w:t>Revision History</w:t>
        </w:r>
        <w:r w:rsidR="00A53277">
          <w:rPr>
            <w:webHidden/>
          </w:rPr>
          <w:tab/>
        </w:r>
        <w:r w:rsidR="00A53277">
          <w:rPr>
            <w:webHidden/>
          </w:rPr>
          <w:fldChar w:fldCharType="begin"/>
        </w:r>
        <w:r w:rsidR="00A53277">
          <w:rPr>
            <w:webHidden/>
          </w:rPr>
          <w:instrText xml:space="preserve"> PAGEREF _Toc338426196 \h </w:instrText>
        </w:r>
        <w:r w:rsidR="00A53277">
          <w:rPr>
            <w:webHidden/>
          </w:rPr>
        </w:r>
        <w:r w:rsidR="00A53277">
          <w:rPr>
            <w:webHidden/>
          </w:rPr>
          <w:fldChar w:fldCharType="separate"/>
        </w:r>
        <w:r w:rsidR="00A53277">
          <w:rPr>
            <w:webHidden/>
          </w:rPr>
          <w:t>4</w:t>
        </w:r>
        <w:r w:rsidR="00A53277"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197" w:history="1">
        <w:r w:rsidRPr="00EF33CB">
          <w:rPr>
            <w:rStyle w:val="Hyperlink"/>
          </w:rPr>
          <w:t>Change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198" w:history="1">
        <w:r w:rsidRPr="00EF33CB">
          <w:rPr>
            <w:rStyle w:val="Hyperlink"/>
          </w:rPr>
          <w:t>Original Change request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199" w:history="1">
        <w:r w:rsidRPr="00EF33CB">
          <w:rPr>
            <w:rStyle w:val="Hyperlink"/>
          </w:rPr>
          <w:t>Justification for Proposed Change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00" w:history="1">
        <w:r w:rsidRPr="00EF33CB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1" w:history="1">
        <w:r w:rsidRPr="00EF33CB">
          <w:rPr>
            <w:rStyle w:val="Hyperlink"/>
            <w:lang w:val="en-US"/>
          </w:rPr>
          <w:t>Scope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2" w:history="1">
        <w:r w:rsidRPr="00EF33CB">
          <w:rPr>
            <w:rStyle w:val="Hyperlink"/>
          </w:rPr>
          <w:t>Scope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03" w:history="1">
        <w:r w:rsidRPr="00EF33CB">
          <w:rPr>
            <w:rStyle w:val="Hyperlink"/>
          </w:rPr>
          <w:t>User stories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4" w:history="1">
        <w:r w:rsidRPr="00EF33CB">
          <w:rPr>
            <w:rStyle w:val="Hyperlink"/>
          </w:rPr>
          <w:t>User stories Summary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5" w:history="1">
        <w:r w:rsidRPr="00EF33CB">
          <w:rPr>
            <w:rStyle w:val="Hyperlink"/>
            <w:rFonts w:cstheme="minorHAnsi"/>
            <w:lang w:val="en-US"/>
          </w:rPr>
          <w:t>current DSC logic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6" w:history="1">
        <w:r w:rsidRPr="00EF33CB">
          <w:rPr>
            <w:rStyle w:val="Hyperlink"/>
          </w:rPr>
          <w:t>DDEX ERN 3.5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07" w:history="1">
        <w:r w:rsidRPr="00EF33CB">
          <w:rPr>
            <w:rStyle w:val="Hyperlink"/>
            <w:lang w:val="en-US"/>
          </w:rPr>
          <w:t>Glossary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08" w:history="1">
        <w:r w:rsidRPr="00EF33CB">
          <w:rPr>
            <w:rStyle w:val="Hyperlink"/>
            <w:rFonts w:cs="Arial"/>
            <w:lang w:val="en-US"/>
          </w:rPr>
          <w:t>Detailed user stories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09" w:history="1">
        <w:r w:rsidRPr="00EF33CB">
          <w:rPr>
            <w:rStyle w:val="Hyperlink"/>
            <w:lang w:val="en-US"/>
          </w:rPr>
          <w:t>UMCHANGE-375_US_1: Export Territory Release Date in Release Details by Territory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0" w:history="1">
        <w:r w:rsidRPr="00EF33CB">
          <w:rPr>
            <w:rStyle w:val="Hyperlink"/>
            <w:lang w:val="en-US"/>
          </w:rPr>
          <w:t>UMCHANGE-375_US_2: Group Territories with identical Deals within one Deal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1" w:history="1">
        <w:r w:rsidRPr="00EF33CB">
          <w:rPr>
            <w:rStyle w:val="Hyperlink"/>
            <w:lang w:val="en-US"/>
          </w:rPr>
          <w:t>UMCHANGE-375_US_3: Reduce localization of Resource metadata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2" w:history="1">
        <w:r w:rsidRPr="00EF33CB">
          <w:rPr>
            <w:rStyle w:val="Hyperlink"/>
            <w:lang w:val="en-US"/>
          </w:rPr>
          <w:t>UMCHANGE-375_US_4: Export full version of Schema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3" w:history="1">
        <w:r w:rsidRPr="00EF33CB">
          <w:rPr>
            <w:rStyle w:val="Hyperlink"/>
            <w:lang w:val="en-US"/>
          </w:rPr>
          <w:t>UMCHANGE-375_US_5: Export Monopoly resources as Midi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4" w:history="1">
        <w:r w:rsidRPr="00EF33CB">
          <w:rPr>
            <w:rStyle w:val="Hyperlink"/>
            <w:lang w:val="en-US"/>
          </w:rPr>
          <w:t>UMCHANGE-375_US_6: A user opens a DDEX ERN 3.5 message using the XML released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5" w:history="1">
        <w:r w:rsidRPr="00EF33CB">
          <w:rPr>
            <w:rStyle w:val="Hyperlink"/>
            <w:lang w:val="en-US"/>
          </w:rPr>
          <w:t>UMCHANGE-375_US_7: Support Classical Album products as ReleaseType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6" w:history="1">
        <w:r w:rsidRPr="00EF33CB">
          <w:rPr>
            <w:rStyle w:val="Hyperlink"/>
            <w:lang w:val="en-US"/>
          </w:rPr>
          <w:t>UMCHANGE-375_US_8: Export Rights Controller Start Date in Sound Recording Details By Territory for Non Commercial BPs only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17" w:history="1">
        <w:r w:rsidRPr="00EF33CB">
          <w:rPr>
            <w:rStyle w:val="Hyperlink"/>
            <w:lang w:val="en-US"/>
          </w:rPr>
          <w:t>UMCHANGE-375_US_9: Export IsBackfill tag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18" w:history="1">
        <w:r w:rsidRPr="00EF33CB">
          <w:rPr>
            <w:rStyle w:val="Hyperlink"/>
            <w:lang w:val="en-US"/>
          </w:rPr>
          <w:t>detailed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19" w:history="1">
        <w:r w:rsidRPr="00EF33CB">
          <w:rPr>
            <w:rStyle w:val="Hyperlink"/>
          </w:rPr>
          <w:t>Release 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0" w:history="1">
        <w:r w:rsidRPr="00EF33CB">
          <w:rPr>
            <w:rStyle w:val="Hyperlink"/>
          </w:rPr>
          <w:t>Deal Section changes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21" w:history="1">
        <w:r w:rsidRPr="00EF33CB">
          <w:rPr>
            <w:rStyle w:val="Hyperlink"/>
          </w:rPr>
          <w:t>Deal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22" w:history="1">
        <w:r w:rsidRPr="00EF33CB">
          <w:rPr>
            <w:rStyle w:val="Hyperlink"/>
          </w:rPr>
          <w:t>XML Examples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23" w:history="1">
        <w:r w:rsidRPr="00EF33CB">
          <w:rPr>
            <w:rStyle w:val="Hyperlink"/>
          </w:rPr>
          <w:t>Steps for DealList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4" w:history="1">
        <w:r w:rsidRPr="00EF33CB">
          <w:rPr>
            <w:rStyle w:val="Hyperlink"/>
          </w:rPr>
          <w:t>Resource data section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25" w:history="1">
        <w:r w:rsidRPr="00EF33CB">
          <w:rPr>
            <w:rStyle w:val="Hyperlink"/>
            <w:lang w:val="en-US"/>
          </w:rPr>
          <w:t>Optimized XML Sample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6" w:history="1">
        <w:r w:rsidRPr="00EF33CB">
          <w:rPr>
            <w:rStyle w:val="Hyperlink"/>
          </w:rPr>
          <w:t>ERN Header Scheme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7" w:history="1">
        <w:r w:rsidRPr="00EF33CB">
          <w:rPr>
            <w:rStyle w:val="Hyperlink"/>
          </w:rPr>
          <w:t>Monopoly Resource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8" w:history="1">
        <w:r w:rsidRPr="00EF33CB">
          <w:rPr>
            <w:rStyle w:val="Hyperlink"/>
          </w:rPr>
          <w:t>Classical Release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29" w:history="1">
        <w:r w:rsidRPr="00EF33CB">
          <w:rPr>
            <w:rStyle w:val="Hyperlink"/>
          </w:rPr>
          <w:t>Updated/Added Tags and Fields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0" w:history="1">
        <w:r w:rsidRPr="00EF33CB">
          <w:rPr>
            <w:rStyle w:val="Hyperlink"/>
          </w:rPr>
          <w:t>ArtistRole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1" w:history="1">
        <w:r w:rsidRPr="00EF33CB">
          <w:rPr>
            <w:rStyle w:val="Hyperlink"/>
            <w:lang w:val="en-US"/>
          </w:rPr>
          <w:t>RightsControllerType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2" w:history="1">
        <w:r w:rsidRPr="00EF33CB">
          <w:rPr>
            <w:rStyle w:val="Hyperlink"/>
            <w:lang w:val="en-US"/>
          </w:rPr>
          <w:t>ReleaseResourceType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3" w:history="1">
        <w:r w:rsidRPr="00EF33CB">
          <w:rPr>
            <w:rStyle w:val="Hyperlink"/>
            <w:lang w:val="en-US"/>
          </w:rPr>
          <w:t>Date fields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34" w:history="1">
        <w:r w:rsidRPr="00EF33CB">
          <w:rPr>
            <w:rStyle w:val="Hyperlink"/>
          </w:rPr>
          <w:t>New Mandatory Tags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5" w:history="1">
        <w:r w:rsidRPr="00EF33CB">
          <w:rPr>
            <w:rStyle w:val="Hyperlink"/>
          </w:rPr>
          <w:t>IsBackfill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36" w:history="1">
        <w:r w:rsidRPr="00EF33CB">
          <w:rPr>
            <w:rStyle w:val="Hyperlink"/>
          </w:rPr>
          <w:t>StartDate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37" w:history="1">
        <w:r w:rsidRPr="00EF33CB">
          <w:rPr>
            <w:rStyle w:val="Hyperlink"/>
            <w:lang w:val="en-US"/>
          </w:rPr>
          <w:t>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38" w:history="1">
        <w:r w:rsidRPr="00EF33CB">
          <w:rPr>
            <w:rStyle w:val="Hyperlink"/>
          </w:rPr>
          <w:t>Data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39" w:history="1">
        <w:r w:rsidRPr="00EF33CB">
          <w:rPr>
            <w:rStyle w:val="Hyperlink"/>
          </w:rPr>
          <w:t xml:space="preserve">Business Partner </w:t>
        </w:r>
        <w:r w:rsidRPr="00EF33CB">
          <w:rPr>
            <w:rStyle w:val="Hyperlink"/>
            <w:lang w:val="en-US"/>
          </w:rPr>
          <w:t>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0" w:history="1">
        <w:r w:rsidRPr="00EF33CB">
          <w:rPr>
            <w:rStyle w:val="Hyperlink"/>
            <w:lang w:val="en-US"/>
          </w:rPr>
          <w:t>User Interface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1" w:history="1">
        <w:r w:rsidRPr="00EF33CB">
          <w:rPr>
            <w:rStyle w:val="Hyperlink"/>
          </w:rPr>
          <w:t>plug-in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2" w:history="1">
        <w:r w:rsidRPr="00EF33CB">
          <w:rPr>
            <w:rStyle w:val="Hyperlink"/>
          </w:rPr>
          <w:t>Operational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3" w:history="1">
        <w:r w:rsidRPr="00EF33CB">
          <w:rPr>
            <w:rStyle w:val="Hyperlink"/>
          </w:rPr>
          <w:t>Documents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4" w:history="1">
        <w:r w:rsidRPr="00EF33CB">
          <w:rPr>
            <w:rStyle w:val="Hyperlink"/>
          </w:rPr>
          <w:t>performance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5" w:history="1">
        <w:r w:rsidRPr="00EF33CB">
          <w:rPr>
            <w:rStyle w:val="Hyperlink"/>
          </w:rPr>
          <w:t>Other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6" w:history="1">
        <w:r w:rsidRPr="00EF33CB">
          <w:rPr>
            <w:rStyle w:val="Hyperlink"/>
          </w:rPr>
          <w:t>XML Reader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47" w:history="1">
        <w:r w:rsidRPr="00EF33CB">
          <w:rPr>
            <w:rStyle w:val="Hyperlink"/>
            <w:lang w:val="en-US"/>
          </w:rPr>
          <w:t>User acceptance criteria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48" w:history="1">
        <w:r w:rsidRPr="00EF33CB">
          <w:rPr>
            <w:rStyle w:val="Hyperlink"/>
            <w:lang w:val="en-US"/>
          </w:rPr>
          <w:t>Functional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49" w:history="1">
        <w:r w:rsidRPr="00EF33CB">
          <w:rPr>
            <w:rStyle w:val="Hyperlink"/>
            <w:lang w:val="en-US"/>
          </w:rPr>
          <w:t>UMCHANGE-375 – SC-1: Territory Release 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0" w:history="1">
        <w:r w:rsidRPr="00EF33CB">
          <w:rPr>
            <w:rStyle w:val="Hyperlink"/>
            <w:lang w:val="en-US"/>
          </w:rPr>
          <w:t>UMCHANGE-375 – SC-2: DealList Section Optimization – Single Track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1" w:history="1">
        <w:r w:rsidRPr="00EF33CB">
          <w:rPr>
            <w:rStyle w:val="Hyperlink"/>
            <w:lang w:val="en-US"/>
          </w:rPr>
          <w:t>UMCHANGE-375 – SC-3: DealList Section Optimization – Multiple Tracks Product (Same ToU, Price and Dates for all the Tracks)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2" w:history="1">
        <w:r w:rsidRPr="00EF33CB">
          <w:rPr>
            <w:rStyle w:val="Hyperlink"/>
            <w:lang w:val="en-US"/>
          </w:rPr>
          <w:t>UMCHANGE-375 – SC-4: DealList Section Optimization – Multiple Tracks Product (Tracks with Different ToUs)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3" w:history="1">
        <w:r w:rsidRPr="00EF33CB">
          <w:rPr>
            <w:rStyle w:val="Hyperlink"/>
            <w:lang w:val="en-US"/>
          </w:rPr>
          <w:t>UMCHANGE-375 – SC-5: DealList Section Optimization – Multiple Tracks Product (with a Bundle Only Track)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4" w:history="1">
        <w:r w:rsidRPr="00EF33CB">
          <w:rPr>
            <w:rStyle w:val="Hyperlink"/>
            <w:lang w:val="en-US"/>
          </w:rPr>
          <w:t>UMCHANGE-375 – SC-6: ResourceList Section Optimization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5" w:history="1">
        <w:r w:rsidRPr="00EF33CB">
          <w:rPr>
            <w:rStyle w:val="Hyperlink"/>
            <w:lang w:val="en-US"/>
          </w:rPr>
          <w:t>UMCHANGE-375 – SC-7: ResourceList Section Optimization (Translated Territory)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6" w:history="1">
        <w:r w:rsidRPr="00EF33CB">
          <w:rPr>
            <w:rStyle w:val="Hyperlink"/>
            <w:lang w:val="en-US"/>
          </w:rPr>
          <w:t>UMCHANGE-375 – SC-8: ERN Header Scheme Location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7" w:history="1">
        <w:r w:rsidRPr="00EF33CB">
          <w:rPr>
            <w:rStyle w:val="Hyperlink"/>
            <w:lang w:val="en-US"/>
          </w:rPr>
          <w:t>UMCHANGE-375 – SC-9: Ordering a MonoPoly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8" w:history="1">
        <w:r w:rsidRPr="00EF33CB">
          <w:rPr>
            <w:rStyle w:val="Hyperlink"/>
            <w:lang w:val="en-US"/>
          </w:rPr>
          <w:t>UMCHANGE-375 – SC-10: DDEX XML Reader Tool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59" w:history="1">
        <w:r w:rsidRPr="00EF33CB">
          <w:rPr>
            <w:rStyle w:val="Hyperlink"/>
            <w:lang w:val="en-US"/>
          </w:rPr>
          <w:t>UMCHANGE-375 – SC-11: Deliver a Classical Album Product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3"/>
        <w:rPr>
          <w:rFonts w:eastAsiaTheme="minorEastAsia" w:cstheme="minorBidi"/>
          <w:smallCaps w:val="0"/>
          <w:color w:val="auto"/>
          <w:lang w:val="fr-FR" w:eastAsia="fr-FR"/>
        </w:rPr>
      </w:pPr>
      <w:hyperlink w:anchor="_Toc338426260" w:history="1">
        <w:r w:rsidRPr="00EF33CB">
          <w:rPr>
            <w:rStyle w:val="Hyperlink"/>
            <w:lang w:val="en-US"/>
          </w:rPr>
          <w:t>UMCHANGE-375 – SC-12: IsBackfill Tag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2"/>
        <w:rPr>
          <w:rFonts w:eastAsiaTheme="minorEastAsia" w:cstheme="minorBidi"/>
          <w:b w:val="0"/>
          <w:bCs w:val="0"/>
          <w:smallCaps w:val="0"/>
          <w:color w:val="auto"/>
          <w:lang w:val="fr-FR" w:eastAsia="fr-FR"/>
        </w:rPr>
      </w:pPr>
      <w:hyperlink w:anchor="_Toc338426261" w:history="1">
        <w:r w:rsidRPr="00EF33CB">
          <w:rPr>
            <w:rStyle w:val="Hyperlink"/>
            <w:lang w:val="en-US"/>
          </w:rPr>
          <w:t>Non Regression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62" w:history="1">
        <w:r w:rsidRPr="00EF33CB">
          <w:rPr>
            <w:rStyle w:val="Hyperlink"/>
            <w:shd w:val="clear" w:color="auto" w:fill="FFFFFF" w:themeFill="background1"/>
            <w:lang w:val="en-US"/>
          </w:rPr>
          <w:t>Cost Impact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A53277" w:rsidRDefault="00A53277">
      <w:pPr>
        <w:pStyle w:val="TOC1"/>
        <w:rPr>
          <w:rFonts w:eastAsiaTheme="minorEastAsia" w:cstheme="minorBidi"/>
          <w:b w:val="0"/>
          <w:bCs w:val="0"/>
          <w:caps w:val="0"/>
          <w:color w:val="auto"/>
          <w:lang w:val="fr-FR" w:eastAsia="fr-FR"/>
        </w:rPr>
      </w:pPr>
      <w:hyperlink w:anchor="_Toc338426263" w:history="1">
        <w:r w:rsidRPr="00EF33CB">
          <w:rPr>
            <w:rStyle w:val="Hyperlink"/>
            <w:lang w:val="en-US"/>
          </w:rPr>
          <w:t>FEASIBILITY STUDY APPROVAL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_Toc338426263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D00B6E" w:rsidRDefault="009767D1" w:rsidP="00517D97">
      <w:pPr>
        <w:rPr>
          <w:rFonts w:cs="Arial"/>
          <w:lang w:val="en-US"/>
        </w:rPr>
      </w:pPr>
      <w:r w:rsidRPr="00391A57">
        <w:rPr>
          <w:rFonts w:cs="Arial"/>
          <w:lang w:val="en-US"/>
        </w:rPr>
        <w:fldChar w:fldCharType="end"/>
      </w: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p w:rsidR="00BD316E" w:rsidRDefault="00BD316E" w:rsidP="00517D97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1"/>
        <w:gridCol w:w="2783"/>
        <w:gridCol w:w="1371"/>
        <w:gridCol w:w="5131"/>
      </w:tblGrid>
      <w:tr w:rsidR="00517D97" w:rsidRPr="00391A57" w:rsidTr="00A30625">
        <w:tc>
          <w:tcPr>
            <w:tcW w:w="10296" w:type="dxa"/>
            <w:gridSpan w:val="4"/>
            <w:shd w:val="clear" w:color="auto" w:fill="FFFFFF" w:themeFill="background1"/>
            <w:vAlign w:val="center"/>
          </w:tcPr>
          <w:p w:rsidR="00517D97" w:rsidRPr="00A30625" w:rsidRDefault="00D00B6E" w:rsidP="00E40F35">
            <w:pPr>
              <w:pStyle w:val="Heading1"/>
              <w:spacing w:before="120" w:after="120"/>
            </w:pPr>
            <w:r>
              <w:rPr>
                <w:rFonts w:cs="Arial"/>
                <w:lang w:val="en-US"/>
              </w:rPr>
              <w:lastRenderedPageBreak/>
              <w:br w:type="page"/>
            </w:r>
            <w:bookmarkStart w:id="0" w:name="_Toc338426196"/>
            <w:r w:rsidR="00D346E9" w:rsidRPr="00A30625">
              <w:t>Revision History</w:t>
            </w:r>
            <w:bookmarkEnd w:id="0"/>
          </w:p>
        </w:tc>
      </w:tr>
      <w:tr w:rsidR="00517D97" w:rsidRPr="00391A57" w:rsidTr="008B6E97">
        <w:tc>
          <w:tcPr>
            <w:tcW w:w="101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Version</w:t>
            </w:r>
          </w:p>
        </w:tc>
        <w:tc>
          <w:tcPr>
            <w:tcW w:w="2783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Author</w:t>
            </w:r>
          </w:p>
        </w:tc>
        <w:tc>
          <w:tcPr>
            <w:tcW w:w="137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Date</w:t>
            </w:r>
          </w:p>
        </w:tc>
        <w:tc>
          <w:tcPr>
            <w:tcW w:w="5131" w:type="dxa"/>
            <w:shd w:val="clear" w:color="auto" w:fill="939F98"/>
          </w:tcPr>
          <w:p w:rsidR="00517D97" w:rsidRPr="001A4300" w:rsidRDefault="00517D97" w:rsidP="008B6E97">
            <w:pPr>
              <w:rPr>
                <w:b/>
                <w:color w:val="FFFFFF" w:themeColor="background1"/>
                <w:lang w:val="en-US"/>
              </w:rPr>
            </w:pPr>
            <w:r w:rsidRPr="001A4300">
              <w:rPr>
                <w:b/>
                <w:color w:val="FFFFFF" w:themeColor="background1"/>
                <w:lang w:val="en-US"/>
              </w:rPr>
              <w:t>Description</w:t>
            </w:r>
          </w:p>
        </w:tc>
      </w:tr>
      <w:tr w:rsidR="00517D97" w:rsidRPr="00391A57" w:rsidTr="008D62F1">
        <w:tc>
          <w:tcPr>
            <w:tcW w:w="101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1.0</w:t>
            </w:r>
          </w:p>
        </w:tc>
        <w:tc>
          <w:tcPr>
            <w:tcW w:w="2783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19/09/2012</w:t>
            </w:r>
          </w:p>
        </w:tc>
        <w:tc>
          <w:tcPr>
            <w:tcW w:w="5131" w:type="dxa"/>
          </w:tcPr>
          <w:p w:rsidR="00517D97" w:rsidRPr="007F45BB" w:rsidRDefault="0083432B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First release of the document</w:t>
            </w:r>
          </w:p>
        </w:tc>
      </w:tr>
      <w:tr w:rsidR="00517D97" w:rsidRPr="00391A57" w:rsidTr="008D62F1">
        <w:tc>
          <w:tcPr>
            <w:tcW w:w="1011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1.1</w:t>
            </w:r>
          </w:p>
        </w:tc>
        <w:tc>
          <w:tcPr>
            <w:tcW w:w="2783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517D97" w:rsidRPr="007F45BB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 xml:space="preserve">20/09/2012 </w:t>
            </w:r>
          </w:p>
        </w:tc>
        <w:tc>
          <w:tcPr>
            <w:tcW w:w="5131" w:type="dxa"/>
          </w:tcPr>
          <w:p w:rsidR="00517D97" w:rsidRPr="00B2074D" w:rsidRDefault="00B2074D" w:rsidP="008B6E97">
            <w:pPr>
              <w:rPr>
                <w:rFonts w:cs="Calibri"/>
                <w:color w:val="000000" w:themeColor="text1"/>
                <w:lang w:val="en-US"/>
              </w:rPr>
            </w:pPr>
            <w:r w:rsidRPr="00B2074D">
              <w:rPr>
                <w:rFonts w:cs="Calibri"/>
                <w:color w:val="000000" w:themeColor="text1"/>
                <w:lang w:val="en-US"/>
              </w:rPr>
              <w:t>Test Scenarios added</w:t>
            </w:r>
          </w:p>
        </w:tc>
      </w:tr>
      <w:tr w:rsidR="003F5E26" w:rsidRPr="00391A57" w:rsidTr="008D62F1">
        <w:tc>
          <w:tcPr>
            <w:tcW w:w="1011" w:type="dxa"/>
          </w:tcPr>
          <w:p w:rsidR="003F5E26" w:rsidRPr="007F45BB" w:rsidRDefault="003F5E26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1.2</w:t>
            </w:r>
          </w:p>
        </w:tc>
        <w:tc>
          <w:tcPr>
            <w:tcW w:w="2783" w:type="dxa"/>
          </w:tcPr>
          <w:p w:rsidR="003F5E26" w:rsidRPr="007F45BB" w:rsidRDefault="003F5E26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3F5E26" w:rsidRPr="003F5E26" w:rsidRDefault="002631E4" w:rsidP="00F50593">
            <w:pPr>
              <w:rPr>
                <w:rFonts w:cs="Calibri"/>
                <w:color w:val="000000" w:themeColor="text1"/>
                <w:highlight w:val="yellow"/>
                <w:lang w:val="en-US"/>
              </w:rPr>
            </w:pPr>
            <w:r w:rsidRPr="002631E4">
              <w:rPr>
                <w:rFonts w:cs="Calibri"/>
                <w:color w:val="000000" w:themeColor="text1"/>
                <w:lang w:val="en-US"/>
              </w:rPr>
              <w:t>25</w:t>
            </w:r>
            <w:r w:rsidR="003F5E26" w:rsidRPr="002631E4">
              <w:rPr>
                <w:rFonts w:cs="Calibri"/>
                <w:color w:val="000000" w:themeColor="text1"/>
                <w:lang w:val="en-US"/>
              </w:rPr>
              <w:t xml:space="preserve">/09/2012 </w:t>
            </w:r>
          </w:p>
        </w:tc>
        <w:tc>
          <w:tcPr>
            <w:tcW w:w="5131" w:type="dxa"/>
          </w:tcPr>
          <w:p w:rsidR="003F5E26" w:rsidRPr="007F45BB" w:rsidRDefault="003F5E26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Test Scenarios updated after UMGI review</w:t>
            </w:r>
          </w:p>
        </w:tc>
      </w:tr>
      <w:tr w:rsidR="003B1C10" w:rsidRPr="00391A57" w:rsidTr="008D62F1">
        <w:tc>
          <w:tcPr>
            <w:tcW w:w="1011" w:type="dxa"/>
          </w:tcPr>
          <w:p w:rsidR="003B1C10" w:rsidRDefault="003B1C10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1.3</w:t>
            </w:r>
          </w:p>
        </w:tc>
        <w:tc>
          <w:tcPr>
            <w:tcW w:w="2783" w:type="dxa"/>
          </w:tcPr>
          <w:p w:rsidR="003B1C10" w:rsidRDefault="003B1C10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3B1C10" w:rsidRPr="002631E4" w:rsidRDefault="003B1C10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12/10/2012</w:t>
            </w:r>
          </w:p>
        </w:tc>
        <w:tc>
          <w:tcPr>
            <w:tcW w:w="5131" w:type="dxa"/>
          </w:tcPr>
          <w:p w:rsidR="003B1C10" w:rsidRDefault="003B1C10" w:rsidP="008D62F1">
            <w:pPr>
              <w:rPr>
                <w:rFonts w:cs="Calibri"/>
                <w:color w:val="000000" w:themeColor="text1"/>
                <w:lang w:val="en-US"/>
              </w:rPr>
            </w:pPr>
            <w:proofErr w:type="spellStart"/>
            <w:r>
              <w:rPr>
                <w:rFonts w:cs="Calibri"/>
                <w:color w:val="000000" w:themeColor="text1"/>
                <w:lang w:val="en-US"/>
              </w:rPr>
              <w:t>Longform</w:t>
            </w:r>
            <w:proofErr w:type="spellEnd"/>
            <w:r>
              <w:rPr>
                <w:rFonts w:cs="Calibr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="Calibri"/>
                <w:color w:val="000000" w:themeColor="text1"/>
                <w:lang w:val="en-US"/>
              </w:rPr>
              <w:t>descoped</w:t>
            </w:r>
            <w:proofErr w:type="spellEnd"/>
          </w:p>
          <w:p w:rsidR="00977FE7" w:rsidRDefault="00977FE7" w:rsidP="00977FE7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 xml:space="preserve">Product expiry date information </w:t>
            </w:r>
            <w:proofErr w:type="spellStart"/>
            <w:r>
              <w:rPr>
                <w:rFonts w:cs="Calibri"/>
                <w:color w:val="000000" w:themeColor="text1"/>
                <w:lang w:val="en-US"/>
              </w:rPr>
              <w:t>descoped</w:t>
            </w:r>
            <w:proofErr w:type="spellEnd"/>
          </w:p>
        </w:tc>
      </w:tr>
      <w:tr w:rsidR="00D739FC" w:rsidRPr="00391A57" w:rsidTr="008D62F1">
        <w:tc>
          <w:tcPr>
            <w:tcW w:w="1011" w:type="dxa"/>
          </w:tcPr>
          <w:p w:rsidR="00D739FC" w:rsidRDefault="00D739FC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1.4</w:t>
            </w:r>
          </w:p>
        </w:tc>
        <w:tc>
          <w:tcPr>
            <w:tcW w:w="2783" w:type="dxa"/>
          </w:tcPr>
          <w:p w:rsidR="00D739FC" w:rsidRDefault="00D739FC" w:rsidP="00B1231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D739FC" w:rsidRDefault="00D739FC" w:rsidP="00F50593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15/10/2012</w:t>
            </w:r>
          </w:p>
        </w:tc>
        <w:tc>
          <w:tcPr>
            <w:tcW w:w="5131" w:type="dxa"/>
          </w:tcPr>
          <w:p w:rsidR="00D739FC" w:rsidRDefault="00D739FC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Minor updates for the core text</w:t>
            </w:r>
          </w:p>
          <w:p w:rsidR="00D739FC" w:rsidRDefault="00D739FC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Regression tests updated</w:t>
            </w:r>
          </w:p>
        </w:tc>
      </w:tr>
      <w:tr w:rsidR="007E1BC8" w:rsidRPr="00391A57" w:rsidTr="008D62F1">
        <w:tc>
          <w:tcPr>
            <w:tcW w:w="1011" w:type="dxa"/>
          </w:tcPr>
          <w:p w:rsidR="007E1BC8" w:rsidRDefault="007E1BC8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1.5</w:t>
            </w:r>
          </w:p>
        </w:tc>
        <w:tc>
          <w:tcPr>
            <w:tcW w:w="2783" w:type="dxa"/>
          </w:tcPr>
          <w:p w:rsidR="007E1BC8" w:rsidRDefault="007E1BC8" w:rsidP="00BD50A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7E1BC8" w:rsidRDefault="007E1BC8" w:rsidP="00BD50A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17/10/2012</w:t>
            </w:r>
          </w:p>
        </w:tc>
        <w:tc>
          <w:tcPr>
            <w:tcW w:w="5131" w:type="dxa"/>
          </w:tcPr>
          <w:p w:rsidR="007E1BC8" w:rsidRDefault="007E1BC8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Test scenario 12 updated</w:t>
            </w:r>
          </w:p>
        </w:tc>
      </w:tr>
      <w:tr w:rsidR="00BD50AC" w:rsidRPr="00391A57" w:rsidTr="008D62F1">
        <w:tc>
          <w:tcPr>
            <w:tcW w:w="1011" w:type="dxa"/>
          </w:tcPr>
          <w:p w:rsidR="00BD50AC" w:rsidRDefault="00BD50AC" w:rsidP="003F5E26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1.6</w:t>
            </w:r>
          </w:p>
        </w:tc>
        <w:tc>
          <w:tcPr>
            <w:tcW w:w="2783" w:type="dxa"/>
          </w:tcPr>
          <w:p w:rsidR="00BD50AC" w:rsidRDefault="00BD50AC" w:rsidP="00BD50A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Georges Bou Chahine</w:t>
            </w:r>
          </w:p>
        </w:tc>
        <w:tc>
          <w:tcPr>
            <w:tcW w:w="1371" w:type="dxa"/>
          </w:tcPr>
          <w:p w:rsidR="00BD50AC" w:rsidRDefault="00BD50AC" w:rsidP="00BD50AC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19/10/2012</w:t>
            </w:r>
          </w:p>
        </w:tc>
        <w:tc>
          <w:tcPr>
            <w:tcW w:w="5131" w:type="dxa"/>
          </w:tcPr>
          <w:p w:rsidR="00BD50AC" w:rsidRDefault="00BD50AC" w:rsidP="008D62F1">
            <w:pPr>
              <w:rPr>
                <w:rFonts w:cs="Calibri"/>
                <w:color w:val="000000" w:themeColor="text1"/>
                <w:lang w:val="en-US"/>
              </w:rPr>
            </w:pPr>
            <w:r>
              <w:rPr>
                <w:rFonts w:cs="Calibri"/>
                <w:color w:val="000000" w:themeColor="text1"/>
                <w:lang w:val="en-US"/>
              </w:rPr>
              <w:t>“Z” removed from the date format</w:t>
            </w:r>
          </w:p>
        </w:tc>
      </w:tr>
    </w:tbl>
    <w:p w:rsidR="00517D97" w:rsidRPr="00391A57" w:rsidRDefault="00517D97" w:rsidP="002131A6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2131A6" w:rsidRPr="00391A57" w:rsidTr="008D62F1">
        <w:tc>
          <w:tcPr>
            <w:tcW w:w="10296" w:type="dxa"/>
          </w:tcPr>
          <w:p w:rsidR="00711881" w:rsidRPr="00E40F35" w:rsidRDefault="002131A6" w:rsidP="00E40F35">
            <w:pPr>
              <w:pStyle w:val="Heading1"/>
              <w:spacing w:before="120" w:after="120"/>
            </w:pPr>
            <w:r w:rsidRPr="00711881">
              <w:rPr>
                <w:lang w:val="en-US"/>
              </w:rPr>
              <w:br w:type="page"/>
            </w:r>
            <w:bookmarkStart w:id="1" w:name="_Toc338426197"/>
            <w:r w:rsidR="00D346E9" w:rsidRPr="00E40F35">
              <w:t>Change Description</w:t>
            </w:r>
            <w:bookmarkEnd w:id="1"/>
          </w:p>
        </w:tc>
      </w:tr>
      <w:tr w:rsidR="002131A6" w:rsidRPr="00391A57" w:rsidTr="00E14F4A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2131A6" w:rsidRPr="00E40F35" w:rsidRDefault="002131A6" w:rsidP="00E40F35">
            <w:pPr>
              <w:pStyle w:val="Heading2"/>
              <w:spacing w:before="120" w:after="120"/>
            </w:pPr>
            <w:bookmarkStart w:id="2" w:name="_Toc338426198"/>
            <w:r w:rsidRPr="00E40F35">
              <w:t>Original Change request</w:t>
            </w:r>
            <w:bookmarkEnd w:id="2"/>
          </w:p>
        </w:tc>
      </w:tr>
      <w:tr w:rsidR="002131A6" w:rsidRPr="00391A57" w:rsidTr="008D62F1">
        <w:tc>
          <w:tcPr>
            <w:tcW w:w="10296" w:type="dxa"/>
          </w:tcPr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u w:val="single"/>
                <w:lang w:val="en-US"/>
              </w:rPr>
            </w:pPr>
          </w:p>
          <w:p w:rsidR="002131A6" w:rsidRPr="007F45BB" w:rsidRDefault="00A8223C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  <w:r w:rsidRPr="007F45BB">
              <w:rPr>
                <w:rFonts w:cs="Arial"/>
                <w:b/>
                <w:color w:val="000000" w:themeColor="text1"/>
                <w:szCs w:val="22"/>
                <w:lang w:val="en-US"/>
              </w:rPr>
              <w:t>Description of proposed change:</w:t>
            </w:r>
          </w:p>
          <w:p w:rsidR="00244E91" w:rsidRPr="00512626" w:rsidRDefault="00244E91" w:rsidP="00244E91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UMGI needs to implement the new version of DDEX Standard: ERN 3.5 to make use of its new functionalities such as a Release Date value per Territory.</w:t>
            </w:r>
          </w:p>
          <w:p w:rsidR="007A6724" w:rsidRPr="007F45BB" w:rsidRDefault="007A6724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</w:p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  <w:r w:rsidRPr="007F45BB">
              <w:rPr>
                <w:rFonts w:cs="Arial"/>
                <w:b/>
                <w:color w:val="000000" w:themeColor="text1"/>
                <w:szCs w:val="22"/>
                <w:lang w:val="en-US"/>
              </w:rPr>
              <w:t>Original CR document:</w:t>
            </w:r>
          </w:p>
          <w:p w:rsidR="002131A6" w:rsidRPr="007F45BB" w:rsidRDefault="002131A6" w:rsidP="008D62F1">
            <w:pPr>
              <w:rPr>
                <w:rFonts w:cs="Arial"/>
                <w:b/>
                <w:color w:val="000000" w:themeColor="text1"/>
                <w:szCs w:val="22"/>
                <w:lang w:val="en-US"/>
              </w:rPr>
            </w:pPr>
          </w:p>
          <w:p w:rsidR="002131A6" w:rsidRPr="00244E91" w:rsidRDefault="00244E91" w:rsidP="008D62F1">
            <w:pPr>
              <w:jc w:val="center"/>
              <w:rPr>
                <w:rFonts w:cs="Arial"/>
                <w:color w:val="000000" w:themeColor="text1"/>
                <w:szCs w:val="22"/>
                <w:lang w:val="en-US"/>
              </w:rPr>
            </w:pPr>
            <w:r w:rsidRPr="00244E91">
              <w:rPr>
                <w:rFonts w:cs="Arial"/>
                <w:color w:val="000000" w:themeColor="text1"/>
                <w:szCs w:val="22"/>
                <w:lang w:val="en-US"/>
              </w:rPr>
              <w:object w:dxaOrig="1550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5pt;height:49.6pt" o:ole="">
                  <v:imagedata r:id="rId12" o:title=""/>
                </v:shape>
                <o:OLEObject Type="Embed" ProgID="Word.Document.12" ShapeID="_x0000_i1025" DrawAspect="Icon" ObjectID="_1412168299" r:id="rId13">
                  <o:FieldCodes>\s</o:FieldCodes>
                </o:OLEObject>
              </w:object>
            </w:r>
          </w:p>
          <w:p w:rsidR="008D62F1" w:rsidRPr="007F45BB" w:rsidRDefault="008D62F1">
            <w:pPr>
              <w:pStyle w:val="ListParagraph"/>
              <w:ind w:left="0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</w:tbl>
    <w:p w:rsidR="002131A6" w:rsidRPr="00391A57" w:rsidRDefault="002131A6" w:rsidP="002131A6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2131A6" w:rsidRPr="00391A57" w:rsidTr="00E14F4A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2131A6" w:rsidRPr="00E40F35" w:rsidRDefault="002131A6" w:rsidP="00FA5BAF">
            <w:pPr>
              <w:pStyle w:val="Heading2"/>
              <w:spacing w:before="120" w:after="120"/>
            </w:pPr>
            <w:bookmarkStart w:id="3" w:name="_Toc338426199"/>
            <w:r w:rsidRPr="00E40F35">
              <w:t xml:space="preserve">Justification for </w:t>
            </w:r>
            <w:r w:rsidR="00FA5BAF">
              <w:t>P</w:t>
            </w:r>
            <w:r w:rsidRPr="00E40F35">
              <w:t xml:space="preserve">roposed </w:t>
            </w:r>
            <w:r w:rsidR="00FA5BAF">
              <w:t>C</w:t>
            </w:r>
            <w:r w:rsidRPr="00E40F35">
              <w:t>hange</w:t>
            </w:r>
            <w:bookmarkEnd w:id="3"/>
          </w:p>
        </w:tc>
      </w:tr>
      <w:tr w:rsidR="00244E91" w:rsidRPr="007F45BB" w:rsidTr="008D62F1">
        <w:tc>
          <w:tcPr>
            <w:tcW w:w="10296" w:type="dxa"/>
          </w:tcPr>
          <w:p w:rsidR="00244E91" w:rsidRPr="00BB24B5" w:rsidRDefault="00244E91" w:rsidP="007942B5">
            <w:pPr>
              <w:jc w:val="both"/>
              <w:rPr>
                <w:rFonts w:cstheme="minorHAnsi"/>
                <w:color w:val="000000"/>
                <w:sz w:val="20"/>
              </w:rPr>
            </w:pPr>
            <w:r w:rsidRPr="00BB24B5">
              <w:rPr>
                <w:rFonts w:cstheme="minorHAnsi"/>
                <w:szCs w:val="22"/>
                <w:lang w:val="en-US"/>
              </w:rPr>
              <w:t xml:space="preserve">Address various problems identified in testing and roll out with partners of the ERN 3.3 schema. </w:t>
            </w:r>
            <w:r>
              <w:rPr>
                <w:rFonts w:cstheme="minorHAnsi"/>
                <w:szCs w:val="22"/>
                <w:lang w:val="en-US"/>
              </w:rPr>
              <w:t>S</w:t>
            </w:r>
            <w:r w:rsidRPr="00BB24B5">
              <w:rPr>
                <w:rFonts w:cstheme="minorHAnsi"/>
                <w:szCs w:val="22"/>
                <w:lang w:val="en-US"/>
              </w:rPr>
              <w:t>ome of these are blocking issue preventing roll out. Others address concerns raised by partners such as file size issues.</w:t>
            </w:r>
          </w:p>
        </w:tc>
      </w:tr>
    </w:tbl>
    <w:p w:rsidR="00561F17" w:rsidRPr="007F45BB" w:rsidRDefault="00561F17" w:rsidP="002131A6">
      <w:pPr>
        <w:rPr>
          <w:rFonts w:cs="Arial"/>
          <w:color w:val="000000" w:themeColor="text1"/>
          <w:lang w:val="en-US"/>
        </w:rPr>
      </w:pPr>
    </w:p>
    <w:p w:rsidR="00741DB5" w:rsidRPr="00DA05BC" w:rsidRDefault="00741DB5" w:rsidP="002131A6">
      <w:pPr>
        <w:rPr>
          <w:rFonts w:cs="Arial"/>
          <w:lang w:val="en-US"/>
        </w:rPr>
      </w:pPr>
    </w:p>
    <w:p w:rsidR="00741DB5" w:rsidRDefault="00741DB5" w:rsidP="002131A6">
      <w:pPr>
        <w:rPr>
          <w:rFonts w:cs="Arial"/>
          <w:lang w:val="en-US"/>
        </w:rPr>
      </w:pPr>
    </w:p>
    <w:p w:rsidR="008B155C" w:rsidRDefault="008B155C" w:rsidP="002131A6">
      <w:pPr>
        <w:rPr>
          <w:rFonts w:cs="Arial"/>
          <w:lang w:val="en-US"/>
        </w:rPr>
      </w:pPr>
    </w:p>
    <w:p w:rsidR="008B155C" w:rsidRDefault="008B155C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3432B" w:rsidRDefault="0083432B" w:rsidP="002131A6">
      <w:pPr>
        <w:rPr>
          <w:rFonts w:cs="Arial"/>
          <w:lang w:val="en-US"/>
        </w:rPr>
      </w:pPr>
    </w:p>
    <w:p w:rsidR="008B155C" w:rsidRPr="00DA05BC" w:rsidRDefault="008B155C" w:rsidP="002131A6">
      <w:pPr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2"/>
        <w:gridCol w:w="831"/>
        <w:gridCol w:w="5720"/>
        <w:gridCol w:w="1395"/>
        <w:gridCol w:w="1278"/>
      </w:tblGrid>
      <w:tr w:rsidR="005A6AE9" w:rsidRPr="00391A57" w:rsidTr="005C203C">
        <w:trPr>
          <w:trHeight w:val="690"/>
        </w:trPr>
        <w:tc>
          <w:tcPr>
            <w:tcW w:w="10296" w:type="dxa"/>
            <w:gridSpan w:val="5"/>
            <w:shd w:val="clear" w:color="auto" w:fill="FFFFFF" w:themeFill="background1"/>
          </w:tcPr>
          <w:p w:rsidR="005C203C" w:rsidRPr="005C203C" w:rsidRDefault="005A6AE9" w:rsidP="005C203C">
            <w:pPr>
              <w:pStyle w:val="Heading1"/>
              <w:spacing w:before="120" w:after="120"/>
            </w:pPr>
            <w:r w:rsidRPr="00DA05BC">
              <w:rPr>
                <w:lang w:val="en-US"/>
              </w:rPr>
              <w:lastRenderedPageBreak/>
              <w:br w:type="page"/>
            </w:r>
            <w:bookmarkStart w:id="4" w:name="_Toc338426200"/>
            <w:r w:rsidRPr="00FA5BAF">
              <w:t>Scope</w:t>
            </w:r>
            <w:bookmarkEnd w:id="4"/>
          </w:p>
        </w:tc>
      </w:tr>
      <w:tr w:rsidR="005C203C" w:rsidRPr="00391A57" w:rsidTr="005C203C">
        <w:trPr>
          <w:trHeight w:val="705"/>
        </w:trPr>
        <w:tc>
          <w:tcPr>
            <w:tcW w:w="10296" w:type="dxa"/>
            <w:gridSpan w:val="5"/>
            <w:shd w:val="clear" w:color="auto" w:fill="939F98"/>
          </w:tcPr>
          <w:p w:rsidR="005C203C" w:rsidRPr="00711881" w:rsidRDefault="005C203C" w:rsidP="005C203C">
            <w:pPr>
              <w:pStyle w:val="Heading2"/>
              <w:rPr>
                <w:lang w:val="en-US"/>
              </w:rPr>
            </w:pPr>
            <w:bookmarkStart w:id="5" w:name="_Toc338426201"/>
            <w:r>
              <w:rPr>
                <w:lang w:val="en-US"/>
              </w:rPr>
              <w:t>Scope history</w:t>
            </w:r>
            <w:bookmarkEnd w:id="5"/>
          </w:p>
        </w:tc>
      </w:tr>
      <w:tr w:rsidR="0056297B" w:rsidRPr="00391A57" w:rsidTr="00675332">
        <w:tc>
          <w:tcPr>
            <w:tcW w:w="1072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Raised by</w:t>
            </w:r>
          </w:p>
        </w:tc>
        <w:tc>
          <w:tcPr>
            <w:tcW w:w="831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 xml:space="preserve">In/Out 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Description and impacts</w:t>
            </w:r>
          </w:p>
        </w:tc>
        <w:tc>
          <w:tcPr>
            <w:tcW w:w="1395" w:type="dxa"/>
            <w:shd w:val="clear" w:color="auto" w:fill="D9D9D9" w:themeFill="background1" w:themeFillShade="D9"/>
          </w:tcPr>
          <w:p w:rsidR="002131A6" w:rsidRPr="005C203C" w:rsidRDefault="00472CFD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Validated</w:t>
            </w:r>
            <w:r w:rsidR="002131A6" w:rsidRPr="005C203C">
              <w:rPr>
                <w:rFonts w:cstheme="minorHAnsi"/>
                <w:b/>
                <w:color w:val="00AEEF"/>
                <w:lang w:val="en-US"/>
              </w:rPr>
              <w:t xml:space="preserve"> by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131A6" w:rsidRPr="005C203C" w:rsidRDefault="002131A6" w:rsidP="005A6AE9">
            <w:pPr>
              <w:rPr>
                <w:rFonts w:cstheme="minorHAnsi"/>
                <w:b/>
                <w:color w:val="00AEEF"/>
                <w:lang w:val="en-US"/>
              </w:rPr>
            </w:pPr>
            <w:r w:rsidRPr="005C203C">
              <w:rPr>
                <w:rFonts w:cstheme="minorHAnsi"/>
                <w:b/>
                <w:color w:val="00AEEF"/>
                <w:lang w:val="en-US"/>
              </w:rPr>
              <w:t>Date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Pr="006E5067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Release Date in Release Details per Territory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E27F2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Aggregator Rationalization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E27F2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10/09</w:t>
            </w:r>
            <w:r w:rsidR="00675332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Deal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Pr="004D090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4D090F" w:rsidRDefault="004D090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Pr="004D090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 w:rsidRPr="004D090F">
              <w:rPr>
                <w:rFonts w:cstheme="minorHAnsi"/>
                <w:color w:val="000000" w:themeColor="text1"/>
                <w:szCs w:val="22"/>
                <w:lang w:val="en-US"/>
              </w:rPr>
              <w:t>Resource Data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Release Data section optimization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Analyze and align with latest version of Release and Business profiles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Update ERN header scheme location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Preview clip permission start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Populate Monopoly resource in MIDI section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16/08/2012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675332" w:rsidRDefault="003B1C10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Support </w:t>
            </w:r>
            <w:proofErr w:type="spellStart"/>
            <w:r>
              <w:rPr>
                <w:rFonts w:cstheme="minorHAnsi"/>
                <w:color w:val="000000" w:themeColor="text1"/>
                <w:szCs w:val="22"/>
                <w:lang w:val="en-US"/>
              </w:rPr>
              <w:t>Longform</w:t>
            </w:r>
            <w:proofErr w:type="spellEnd"/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 product type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675332" w:rsidRPr="00B572D6" w:rsidRDefault="003B1C10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12/10</w:t>
            </w:r>
            <w:r w:rsidR="00675332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391A57" w:rsidTr="00675332">
        <w:tc>
          <w:tcPr>
            <w:tcW w:w="1072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 xml:space="preserve">UMGI </w:t>
            </w:r>
          </w:p>
        </w:tc>
        <w:tc>
          <w:tcPr>
            <w:tcW w:w="831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XML Reader Tool compliancy</w:t>
            </w:r>
          </w:p>
        </w:tc>
        <w:tc>
          <w:tcPr>
            <w:tcW w:w="1395" w:type="dxa"/>
            <w:vAlign w:val="center"/>
          </w:tcPr>
          <w:p w:rsidR="00675332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675332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22/08/2012</w:t>
            </w:r>
          </w:p>
        </w:tc>
      </w:tr>
      <w:tr w:rsidR="00A55FEF" w:rsidRPr="00391A57" w:rsidTr="00675332">
        <w:tc>
          <w:tcPr>
            <w:tcW w:w="1072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</w:t>
            </w:r>
          </w:p>
        </w:tc>
        <w:tc>
          <w:tcPr>
            <w:tcW w:w="5720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Change of Classical Release mapping</w:t>
            </w:r>
          </w:p>
        </w:tc>
        <w:tc>
          <w:tcPr>
            <w:tcW w:w="1395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12/09/2012</w:t>
            </w:r>
          </w:p>
        </w:tc>
      </w:tr>
      <w:tr w:rsidR="00A55FEF" w:rsidRPr="00391A57" w:rsidTr="00675332">
        <w:tc>
          <w:tcPr>
            <w:tcW w:w="1072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UMGI</w:t>
            </w:r>
          </w:p>
        </w:tc>
        <w:tc>
          <w:tcPr>
            <w:tcW w:w="831" w:type="dxa"/>
            <w:vAlign w:val="center"/>
          </w:tcPr>
          <w:p w:rsidR="00A55FEF" w:rsidRDefault="00977FE7" w:rsidP="00977FE7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OUT</w:t>
            </w:r>
          </w:p>
        </w:tc>
        <w:tc>
          <w:tcPr>
            <w:tcW w:w="5720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Include Product expiry information</w:t>
            </w:r>
          </w:p>
        </w:tc>
        <w:tc>
          <w:tcPr>
            <w:tcW w:w="1395" w:type="dxa"/>
            <w:vAlign w:val="center"/>
          </w:tcPr>
          <w:p w:rsidR="00A55FEF" w:rsidRDefault="00A55FEF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Georges Bou Chahine</w:t>
            </w:r>
          </w:p>
        </w:tc>
        <w:tc>
          <w:tcPr>
            <w:tcW w:w="1278" w:type="dxa"/>
            <w:vAlign w:val="center"/>
          </w:tcPr>
          <w:p w:rsidR="00A55FEF" w:rsidRDefault="00977FE7" w:rsidP="009671CD">
            <w:pPr>
              <w:rPr>
                <w:rFonts w:cstheme="minorHAnsi"/>
                <w:color w:val="000000" w:themeColor="text1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szCs w:val="22"/>
                <w:lang w:val="en-US"/>
              </w:rPr>
              <w:t>12/10</w:t>
            </w:r>
            <w:r w:rsidR="00A55FEF">
              <w:rPr>
                <w:rFonts w:cstheme="minorHAnsi"/>
                <w:color w:val="000000" w:themeColor="text1"/>
                <w:szCs w:val="22"/>
                <w:lang w:val="en-US"/>
              </w:rPr>
              <w:t>/2012</w:t>
            </w:r>
          </w:p>
        </w:tc>
      </w:tr>
      <w:tr w:rsidR="00675332" w:rsidRPr="00DE4A0C" w:rsidTr="001A6C6D">
        <w:trPr>
          <w:trHeight w:val="570"/>
        </w:trPr>
        <w:tc>
          <w:tcPr>
            <w:tcW w:w="10296" w:type="dxa"/>
            <w:gridSpan w:val="5"/>
            <w:shd w:val="clear" w:color="auto" w:fill="939F98"/>
          </w:tcPr>
          <w:p w:rsidR="00675332" w:rsidRPr="00DE4A0C" w:rsidRDefault="00675332" w:rsidP="001A6C6D">
            <w:pPr>
              <w:pStyle w:val="Heading2"/>
              <w:spacing w:before="120" w:after="120"/>
            </w:pPr>
            <w:bookmarkStart w:id="6" w:name="_Toc338426202"/>
            <w:r w:rsidRPr="00247D98">
              <w:t>Scope summary</w:t>
            </w:r>
            <w:bookmarkEnd w:id="6"/>
          </w:p>
        </w:tc>
      </w:tr>
      <w:tr w:rsidR="00675332" w:rsidRPr="007F45BB" w:rsidTr="00244E91">
        <w:trPr>
          <w:trHeight w:val="310"/>
        </w:trPr>
        <w:tc>
          <w:tcPr>
            <w:tcW w:w="10296" w:type="dxa"/>
            <w:gridSpan w:val="5"/>
          </w:tcPr>
          <w:p w:rsidR="00675332" w:rsidRPr="002035FA" w:rsidRDefault="00675332" w:rsidP="007942B5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 scope of this CR is to implement the latest version of DDEX Standard: ERN 3.5</w:t>
            </w:r>
          </w:p>
        </w:tc>
      </w:tr>
    </w:tbl>
    <w:p w:rsidR="00BD064A" w:rsidRPr="007F45BB" w:rsidRDefault="00BD064A">
      <w:pPr>
        <w:rPr>
          <w:color w:val="000000" w:themeColor="text1"/>
          <w:lang w:val="en-US"/>
        </w:rPr>
      </w:pPr>
    </w:p>
    <w:p w:rsidR="002131A6" w:rsidRDefault="002131A6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675332" w:rsidRDefault="00675332">
      <w:pPr>
        <w:rPr>
          <w:lang w:val="en-US"/>
        </w:rPr>
      </w:pPr>
    </w:p>
    <w:p w:rsidR="008B155C" w:rsidRDefault="008B155C">
      <w:pPr>
        <w:rPr>
          <w:lang w:val="en-US"/>
        </w:rPr>
      </w:pPr>
    </w:p>
    <w:p w:rsidR="008B155C" w:rsidRDefault="008B155C">
      <w:pPr>
        <w:rPr>
          <w:lang w:val="en-US"/>
        </w:rPr>
      </w:pPr>
    </w:p>
    <w:p w:rsidR="00675332" w:rsidRPr="00391A57" w:rsidRDefault="00675332">
      <w:pPr>
        <w:rPr>
          <w:lang w:val="en-US"/>
        </w:rPr>
      </w:pPr>
    </w:p>
    <w:p w:rsidR="002131A6" w:rsidRPr="00391A57" w:rsidRDefault="002131A6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c>
          <w:tcPr>
            <w:tcW w:w="10296" w:type="dxa"/>
            <w:tcBorders>
              <w:bottom w:val="single" w:sz="4" w:space="0" w:color="auto"/>
            </w:tcBorders>
          </w:tcPr>
          <w:p w:rsidR="0004294F" w:rsidRPr="00FA5BAF" w:rsidRDefault="00547B6B" w:rsidP="00FA5BAF">
            <w:pPr>
              <w:pStyle w:val="Heading1"/>
              <w:spacing w:before="120" w:after="120"/>
            </w:pPr>
            <w:bookmarkStart w:id="7" w:name="_Toc338426203"/>
            <w:r>
              <w:lastRenderedPageBreak/>
              <w:t>User stories</w:t>
            </w:r>
            <w:bookmarkEnd w:id="7"/>
          </w:p>
        </w:tc>
      </w:tr>
      <w:tr w:rsidR="0004294F" w:rsidRPr="00391A57" w:rsidTr="00342579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04294F" w:rsidRPr="00FA5BAF" w:rsidRDefault="007D5C77" w:rsidP="00FA5BAF">
            <w:pPr>
              <w:pStyle w:val="Heading2"/>
              <w:spacing w:before="120" w:after="120"/>
            </w:pPr>
            <w:r w:rsidRPr="00391A57">
              <w:rPr>
                <w:rFonts w:cs="Arial"/>
                <w:lang w:val="en-US"/>
              </w:rPr>
              <w:br w:type="page"/>
            </w:r>
            <w:bookmarkStart w:id="8" w:name="_Toc338426204"/>
            <w:r w:rsidR="0085145A" w:rsidRPr="00FA5BAF">
              <w:t>User stories</w:t>
            </w:r>
            <w:r w:rsidR="00C73CEB">
              <w:t xml:space="preserve"> Summary</w:t>
            </w:r>
            <w:bookmarkEnd w:id="8"/>
          </w:p>
        </w:tc>
      </w:tr>
      <w:tr w:rsidR="0004294F" w:rsidRPr="00391A57">
        <w:tc>
          <w:tcPr>
            <w:tcW w:w="10296" w:type="dxa"/>
          </w:tcPr>
          <w:p w:rsidR="0096363D" w:rsidRDefault="0096363D" w:rsidP="009A600D">
            <w:pPr>
              <w:rPr>
                <w:rFonts w:cs="Arial"/>
                <w:szCs w:val="22"/>
                <w:lang w:val="en-US"/>
              </w:rPr>
            </w:pPr>
          </w:p>
          <w:tbl>
            <w:tblPr>
              <w:tblW w:w="10080" w:type="dxa"/>
              <w:jc w:val="center"/>
              <w:tblLook w:val="04A0" w:firstRow="1" w:lastRow="0" w:firstColumn="1" w:lastColumn="0" w:noHBand="0" w:noVBand="1"/>
            </w:tblPr>
            <w:tblGrid>
              <w:gridCol w:w="2410"/>
              <w:gridCol w:w="6095"/>
              <w:gridCol w:w="1575"/>
            </w:tblGrid>
            <w:tr w:rsidR="009A600D" w:rsidRPr="0096363D" w:rsidTr="00675332">
              <w:trPr>
                <w:trHeight w:val="289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  <w:vAlign w:val="bottom"/>
                  <w:hideMark/>
                </w:tcPr>
                <w:p w:rsidR="009A600D" w:rsidRPr="0096363D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96363D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User Story Id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  <w:vAlign w:val="bottom"/>
                  <w:hideMark/>
                </w:tcPr>
                <w:p w:rsidR="009A600D" w:rsidRPr="0096363D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96363D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Description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D9D9D9" w:themeFill="background1" w:themeFillShade="D9"/>
                </w:tcPr>
                <w:p w:rsidR="009A600D" w:rsidRPr="00C20CF9" w:rsidRDefault="009A600D" w:rsidP="0096363D">
                  <w:pPr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</w:pPr>
                  <w:r w:rsidRPr="00C20CF9">
                    <w:rPr>
                      <w:rFonts w:ascii="Calibri" w:hAnsi="Calibri" w:cs="Calibri"/>
                      <w:b/>
                      <w:bCs/>
                      <w:color w:val="00AEEF"/>
                      <w:szCs w:val="22"/>
                      <w:lang w:val="en-US"/>
                    </w:rPr>
                    <w:t>Scenario Id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UMCHANGE-375_US_1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6A4834" w:rsidRDefault="00D81BF1" w:rsidP="009671CD">
                  <w:pPr>
                    <w:rPr>
                      <w:highlight w:val="yellow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Export Territory </w:t>
                  </w:r>
                  <w:r w:rsidRPr="009671CD">
                    <w:rPr>
                      <w:color w:val="000000" w:themeColor="text1"/>
                      <w:lang w:val="en-US"/>
                    </w:rPr>
                    <w:t>Release Date in Release Details by Territory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</w:rPr>
                  </w:pPr>
                  <w:r w:rsidRPr="00C1339B">
                    <w:rPr>
                      <w:lang w:val="en-US"/>
                    </w:rPr>
                    <w:t>UMCHANGE-375_US_2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</w:rPr>
                  </w:pPr>
                  <w:r w:rsidRPr="00B87436">
                    <w:rPr>
                      <w:lang w:val="en-US"/>
                    </w:rPr>
                    <w:t>Group Territories with identical Deals within one Deal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US2 – US3 – US4 – US5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3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Reduce localization of Resource metadata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US6 – US7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C1339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C1339B"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4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  <w:hideMark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Export full version of Schema Location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US8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FA62FC">
                    <w:rPr>
                      <w:lang w:val="en-US"/>
                    </w:rPr>
                    <w:t>5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6A4834" w:rsidRDefault="00B87436" w:rsidP="009671CD">
                  <w:pPr>
                    <w:rPr>
                      <w:highlight w:val="yellow"/>
                      <w:lang w:val="en-US"/>
                    </w:rPr>
                  </w:pPr>
                  <w:r w:rsidRPr="00B87436">
                    <w:rPr>
                      <w:lang w:val="en-US"/>
                    </w:rPr>
                    <w:t>Export Monopoly resources as Midi files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US9</w:t>
                  </w:r>
                </w:p>
              </w:tc>
            </w:tr>
            <w:tr w:rsidR="00675332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Pr="00C1339B" w:rsidRDefault="00675332" w:rsidP="009671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3B1C10">
                    <w:rPr>
                      <w:lang w:val="en-US"/>
                    </w:rPr>
                    <w:t>6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675332" w:rsidRDefault="00B87436" w:rsidP="009671CD">
                  <w:pPr>
                    <w:rPr>
                      <w:lang w:val="en-US"/>
                    </w:rPr>
                  </w:pPr>
                  <w:r w:rsidRPr="00B87436">
                    <w:rPr>
                      <w:lang w:val="en-US"/>
                    </w:rPr>
                    <w:t>A user opens a DDEX ERN 3.5 message using the XML released tool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675332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US10</w:t>
                  </w:r>
                </w:p>
              </w:tc>
            </w:tr>
            <w:tr w:rsidR="004C0D53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4C0D53" w:rsidRPr="00C1339B" w:rsidRDefault="004C0D53" w:rsidP="004C0D5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3B1C10">
                    <w:rPr>
                      <w:lang w:val="en-US"/>
                    </w:rPr>
                    <w:t>7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4C0D53" w:rsidRDefault="004C0D53" w:rsidP="009671CD">
                  <w:pPr>
                    <w:rPr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Support Classical Album products as </w:t>
                  </w:r>
                  <w:proofErr w:type="spellStart"/>
                  <w:r>
                    <w:rPr>
                      <w:color w:val="000000" w:themeColor="text1"/>
                      <w:lang w:val="en-US"/>
                    </w:rPr>
                    <w:t>ReleaseType</w:t>
                  </w:r>
                  <w:proofErr w:type="spellEnd"/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4C0D53" w:rsidRPr="007F45BB" w:rsidRDefault="000D5791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US11</w:t>
                  </w:r>
                </w:p>
              </w:tc>
            </w:tr>
            <w:tr w:rsidR="00C06854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C06854" w:rsidRPr="00956E00" w:rsidRDefault="00C06854" w:rsidP="00977F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</w:t>
                  </w:r>
                  <w:r w:rsidR="00977FE7">
                    <w:rPr>
                      <w:lang w:val="en-US"/>
                    </w:rPr>
                    <w:t>8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C06854" w:rsidRDefault="00C06854" w:rsidP="00C06854">
                  <w:pPr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Export Rights Controller Start Date in Sound Recording Details By Territory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C06854" w:rsidRPr="007F45BB" w:rsidRDefault="00C14E22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</w:t>
                  </w:r>
                </w:p>
              </w:tc>
            </w:tr>
            <w:tr w:rsidR="00EB5499" w:rsidRPr="007F45BB" w:rsidTr="00675332">
              <w:trPr>
                <w:trHeight w:val="287"/>
                <w:jc w:val="center"/>
              </w:trPr>
              <w:tc>
                <w:tcPr>
                  <w:tcW w:w="2410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EB5499" w:rsidRDefault="00EB5499" w:rsidP="00977F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UMCHANGE-375_US_9</w:t>
                  </w:r>
                </w:p>
              </w:tc>
              <w:tc>
                <w:tcPr>
                  <w:tcW w:w="609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  <w:noWrap/>
                  <w:vAlign w:val="center"/>
                </w:tcPr>
                <w:p w:rsidR="00EB5499" w:rsidRDefault="00EB5499" w:rsidP="00C06854">
                  <w:pPr>
                    <w:rPr>
                      <w:color w:val="000000" w:themeColor="text1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 xml:space="preserve">Export </w:t>
                  </w:r>
                  <w:proofErr w:type="spellStart"/>
                  <w:r>
                    <w:rPr>
                      <w:color w:val="000000" w:themeColor="text1"/>
                      <w:lang w:val="en-US"/>
                    </w:rPr>
                    <w:t>IsBackfill</w:t>
                  </w:r>
                  <w:proofErr w:type="spellEnd"/>
                  <w:r>
                    <w:rPr>
                      <w:color w:val="000000" w:themeColor="text1"/>
                      <w:lang w:val="en-US"/>
                    </w:rPr>
                    <w:t xml:space="preserve"> tag</w:t>
                  </w:r>
                </w:p>
              </w:tc>
              <w:tc>
                <w:tcPr>
                  <w:tcW w:w="1575" w:type="dxa"/>
                  <w:tcBorders>
                    <w:top w:val="single" w:sz="2" w:space="0" w:color="939F98"/>
                    <w:left w:val="single" w:sz="2" w:space="0" w:color="939F98"/>
                    <w:bottom w:val="single" w:sz="2" w:space="0" w:color="939F98"/>
                    <w:right w:val="single" w:sz="2" w:space="0" w:color="939F98"/>
                  </w:tcBorders>
                  <w:shd w:val="clear" w:color="auto" w:fill="FFFFFF" w:themeFill="background1"/>
                </w:tcPr>
                <w:p w:rsidR="00EB5499" w:rsidRDefault="00EB5499" w:rsidP="0096363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US12</w:t>
                  </w:r>
                </w:p>
              </w:tc>
            </w:tr>
          </w:tbl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77FE7" w:rsidRDefault="00977FE7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C06854" w:rsidRDefault="00C06854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</w:p>
          <w:p w:rsidR="0096363D" w:rsidRPr="00BE4FD4" w:rsidRDefault="00A1120F" w:rsidP="00046E87">
            <w:pPr>
              <w:rPr>
                <w:rFonts w:cs="Arial"/>
                <w:color w:val="000000" w:themeColor="text1"/>
                <w:szCs w:val="22"/>
                <w:lang w:val="en-US"/>
              </w:rPr>
            </w:pPr>
            <w:r w:rsidRPr="00A1120F">
              <w:rPr>
                <w:rFonts w:cs="Arial"/>
                <w:color w:val="000000" w:themeColor="text1"/>
                <w:szCs w:val="22"/>
                <w:lang w:val="en-US"/>
              </w:rPr>
              <w:lastRenderedPageBreak/>
              <w:tab/>
            </w:r>
            <w:r w:rsidRPr="00A1120F">
              <w:rPr>
                <w:rFonts w:cs="Arial"/>
                <w:color w:val="000000" w:themeColor="text1"/>
                <w:szCs w:val="22"/>
                <w:lang w:val="en-US"/>
              </w:rPr>
              <w:tab/>
            </w:r>
          </w:p>
        </w:tc>
      </w:tr>
      <w:tr w:rsidR="00D16932" w:rsidRPr="00391A57" w:rsidTr="00D16932">
        <w:tc>
          <w:tcPr>
            <w:tcW w:w="10296" w:type="dxa"/>
            <w:shd w:val="clear" w:color="auto" w:fill="939F98"/>
          </w:tcPr>
          <w:p w:rsidR="00D16932" w:rsidRPr="00EC1304" w:rsidRDefault="00CC34F8" w:rsidP="002333C6">
            <w:pPr>
              <w:pStyle w:val="Heading2"/>
              <w:spacing w:before="120" w:after="120"/>
              <w:rPr>
                <w:szCs w:val="22"/>
              </w:rPr>
            </w:pPr>
            <w:bookmarkStart w:id="9" w:name="_Toc338426205"/>
            <w:r w:rsidRPr="00EC1304">
              <w:rPr>
                <w:rFonts w:cstheme="minorHAnsi"/>
                <w:lang w:val="en-US"/>
              </w:rPr>
              <w:lastRenderedPageBreak/>
              <w:t>current DSC logic</w:t>
            </w:r>
            <w:bookmarkEnd w:id="9"/>
          </w:p>
        </w:tc>
      </w:tr>
      <w:tr w:rsidR="00F57A4A" w:rsidRPr="00391A57" w:rsidTr="008D62F1">
        <w:trPr>
          <w:trHeight w:val="826"/>
        </w:trPr>
        <w:tc>
          <w:tcPr>
            <w:tcW w:w="10296" w:type="dxa"/>
          </w:tcPr>
          <w:p w:rsidR="00F57A4A" w:rsidRPr="007D5A5B" w:rsidRDefault="003E44F9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>Currently, the implemented DDEX plugin is DDEX ERN 3.3</w:t>
            </w:r>
          </w:p>
          <w:p w:rsidR="00EE03D6" w:rsidRDefault="00AB53BE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 xml:space="preserve">No release date </w:t>
            </w:r>
            <w:r w:rsidR="00CA027C" w:rsidRPr="007D5A5B">
              <w:rPr>
                <w:rFonts w:cstheme="minorHAnsi"/>
                <w:color w:val="000000" w:themeColor="text1"/>
                <w:lang w:val="en-US"/>
              </w:rPr>
              <w:t xml:space="preserve">by territory </w:t>
            </w:r>
            <w:r w:rsidR="00B525D1">
              <w:rPr>
                <w:rFonts w:cstheme="minorHAnsi"/>
                <w:color w:val="000000" w:themeColor="text1"/>
                <w:lang w:val="en-US"/>
              </w:rPr>
              <w:t>is provided</w:t>
            </w:r>
          </w:p>
          <w:p w:rsidR="00B525D1" w:rsidRDefault="00B525D1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fields are repeated for each territory in Resource data section</w:t>
            </w:r>
          </w:p>
          <w:p w:rsidR="00E06B17" w:rsidRDefault="00E06B17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 w:rsidRPr="007D5A5B">
              <w:rPr>
                <w:rFonts w:cstheme="minorHAnsi"/>
                <w:color w:val="000000" w:themeColor="text1"/>
                <w:lang w:val="en-US"/>
              </w:rPr>
              <w:t>A deal section is created for each territory even if multiple territories share the same deal and star</w:t>
            </w:r>
            <w:r w:rsidR="00B525D1">
              <w:rPr>
                <w:rFonts w:cstheme="minorHAnsi"/>
                <w:color w:val="000000" w:themeColor="text1"/>
                <w:lang w:val="en-US"/>
              </w:rPr>
              <w:t>t date</w:t>
            </w:r>
          </w:p>
          <w:p w:rsidR="00E06B17" w:rsidRDefault="00E06B17" w:rsidP="00F57A4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E06B17" w:rsidRPr="00D21CF3" w:rsidRDefault="00E06B17" w:rsidP="00F57A4A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D21CF3">
              <w:rPr>
                <w:rFonts w:cstheme="minorHAnsi"/>
                <w:color w:val="000000" w:themeColor="text1"/>
                <w:u w:val="single"/>
                <w:lang w:val="en-US"/>
              </w:rPr>
              <w:t>Example:</w:t>
            </w:r>
          </w:p>
          <w:p w:rsidR="00E06B17" w:rsidRDefault="008C0319" w:rsidP="008C0319">
            <w:pPr>
              <w:jc w:val="center"/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53D9795" wp14:editId="36ED05F9">
                      <wp:extent cx="6286500" cy="5143500"/>
                      <wp:effectExtent l="0" t="0" r="19050" b="19050"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51435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521DFA" w:rsidRDefault="00C86048" w:rsidP="008118D8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&gt;DEFAULT&lt;/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yellow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green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cyan"/>
                                      <w:lang w:val="en-US"/>
                                    </w:rPr>
                                    <w:t>Mobile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 Namespace="PA-DPIDA-2012031302- R"&gt;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magenta"/>
                                      <w:lang w:val="fr-FR"/>
                                    </w:rPr>
                                    <w:t>SE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&lt;Deal&gt;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&gt;DEFAULT&lt;/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yellow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green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cyan"/>
                                      <w:lang w:val="en-US"/>
                                    </w:rPr>
                                    <w:t>Mobile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 Namespace="PA-DPIDA-2012031302-R"&gt;UserDefined&lt;/DistributionChannelType&gt;</w:t>
                                  </w:r>
                                </w:p>
                                <w:p w:rsidR="00C86048" w:rsidRPr="00E27F22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C86048" w:rsidRPr="00E27F22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highlight w:val="red"/>
                                      <w:lang w:val="fr-FR"/>
                                    </w:rPr>
                                    <w:t>GB</w:t>
                                  </w: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&lt;/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E27F22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PriceInformation</w:t>
                                  </w:r>
                                  <w:proofErr w:type="spellEnd"/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&gt;2012-04-05Z&lt;/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C031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8118D8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&lt;/Deal&gt;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6" o:spid="_x0000_s1026" style="width:495pt;height:4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" fillcolor="#dbe5f1 [660]" strokecolor="#95b3d7 [1940]" strokeweight="2pt">
                      <v:textbox>
                        <w:txbxContent>
                          <w:p w:rsidR="00C86048" w:rsidRPr="00521DFA" w:rsidRDefault="00C86048" w:rsidP="008118D8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&lt;Deal&gt;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&gt;DEFAULT&lt;/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green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Mobile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 Namespace="PA-DPIDA-2012031302- R"&gt;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&lt;/Usage&gt;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magenta"/>
                                <w:lang w:val="fr-FR"/>
                              </w:rPr>
                              <w:t>SE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&lt;Deal&gt;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&gt;DEFAULT&lt;/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yellow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green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Mobile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 Namespace="PA-DPIDA-2012031302-R"&gt;UserDefined&lt;/DistributionChannelType&gt;</w:t>
                            </w:r>
                          </w:p>
                          <w:p w:rsidR="00C86048" w:rsidRPr="00E27F22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&lt;/Usage&gt;</w:t>
                            </w:r>
                          </w:p>
                          <w:p w:rsidR="00C86048" w:rsidRPr="00E27F22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highlight w:val="red"/>
                                <w:lang w:val="fr-FR"/>
                              </w:rPr>
                              <w:t>GB</w:t>
                            </w: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&lt;/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C86048" w:rsidRPr="00E27F22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PriceInformation</w:t>
                            </w:r>
                            <w:proofErr w:type="spellEnd"/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27F22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&gt;2012-04-05Z&lt;/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C0319">
                            <w:pP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8118D8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&lt;/Deal&gt;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D5A5B" w:rsidRDefault="007D5A5B" w:rsidP="00E06B17">
            <w:pPr>
              <w:tabs>
                <w:tab w:val="left" w:pos="1380"/>
              </w:tabs>
              <w:rPr>
                <w:rFonts w:cstheme="minorHAnsi"/>
                <w:lang w:val="en-US"/>
              </w:rPr>
            </w:pPr>
          </w:p>
          <w:p w:rsidR="007D5A5B" w:rsidRDefault="007D5A5B" w:rsidP="00C66F67">
            <w:pPr>
              <w:pStyle w:val="ListParagraph"/>
              <w:numPr>
                <w:ilvl w:val="0"/>
                <w:numId w:val="8"/>
              </w:numPr>
              <w:tabs>
                <w:tab w:val="left" w:pos="1380"/>
              </w:tabs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 short form of the ERN</w:t>
            </w:r>
            <w:r w:rsidR="00521DFA">
              <w:rPr>
                <w:rFonts w:cstheme="minorHAnsi"/>
                <w:lang w:val="en-US"/>
              </w:rPr>
              <w:t xml:space="preserve"> header scheme location is used</w:t>
            </w:r>
          </w:p>
          <w:p w:rsidR="007D5A5B" w:rsidRDefault="007D5A5B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 w:rsidRPr="007D5A5B">
              <w:rPr>
                <w:rFonts w:cstheme="minorHAnsi"/>
                <w:u w:val="single"/>
                <w:lang w:val="en-US"/>
              </w:rPr>
              <w:t>Example:</w:t>
            </w:r>
          </w:p>
          <w:p w:rsidR="00521DFA" w:rsidRDefault="00521DFA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3E0AE8F0" wp14:editId="439723F7">
                      <wp:extent cx="6286500" cy="695325"/>
                      <wp:effectExtent l="0" t="0" r="19050" b="28575"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6953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521DFA" w:rsidRDefault="00C86048" w:rsidP="00521DFA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gram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&lt;?xml</w:t>
                                  </w:r>
                                  <w:proofErr w:type="gram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 version="1.0" encoding="UTF-8" standalone="yes"?&gt;</w:t>
                                  </w:r>
                                </w:p>
                                <w:p w:rsidR="00C86048" w:rsidRDefault="00C86048" w:rsidP="00521DFA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&lt;ns2</w:t>
                                  </w:r>
                                  <w:proofErr w:type="gram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:NewReleaseMessage</w:t>
                                  </w:r>
                                  <w:proofErr w:type="gram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 xmlns:ns2="</w:t>
                                  </w:r>
                                  <w:hyperlink r:id="rId14" w:history="1">
                                    <w:r>
                                      <w:rPr>
                                        <w:rStyle w:val="Hyperlink"/>
                                        <w:rFonts w:ascii="Arial" w:hAnsi="Arial" w:cs="Arial"/>
                                        <w:sz w:val="20"/>
                                      </w:rPr>
                                      <w:t>http://ddex.net/xml/2011/ern-main/33</w:t>
                                    </w:r>
                                  </w:hyperlink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 xml:space="preserve">" </w:t>
                                  </w:r>
                                  <w:proofErr w:type="spell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MessageSchemaVersionId</w:t>
                                  </w:r>
                                  <w:proofErr w:type="spell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="2011/</w:t>
                                  </w:r>
                                  <w:proofErr w:type="spellStart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ern</w:t>
                                  </w:r>
                                  <w:proofErr w:type="spellEnd"/>
                                  <w:r w:rsidRPr="00521DFA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</w:rPr>
                                    <w:t>-main/33"&gt;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5" o:spid="_x0000_s1027" style="width:4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" fillcolor="#dbe5f1 [660]" strokecolor="#95b3d7 [1940]" strokeweight="2pt">
                      <v:textbox>
                        <w:txbxContent>
                          <w:p w:rsidR="00C86048" w:rsidRPr="00521DFA" w:rsidRDefault="00C86048" w:rsidP="00521DFA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</w:pPr>
                            <w:proofErr w:type="gram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&lt;?xml</w:t>
                            </w:r>
                            <w:proofErr w:type="gram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version="1.0" encoding="UTF-8" standalone="yes"?&gt;</w:t>
                            </w:r>
                          </w:p>
                          <w:p w:rsidR="00C86048" w:rsidRDefault="00C86048" w:rsidP="00521DFA">
                            <w:pPr>
                              <w:ind w:left="360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&lt;ns2</w:t>
                            </w:r>
                            <w:proofErr w:type="gram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:NewReleaseMessage</w:t>
                            </w:r>
                            <w:proofErr w:type="gram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xmlns:ns2="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</w:rPr>
                                <w:t>http://ddex.net/xml/2011/ern-main/33</w:t>
                              </w:r>
                            </w:hyperlink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" </w:t>
                            </w:r>
                            <w:proofErr w:type="spell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MessageSchemaVersionId</w:t>
                            </w:r>
                            <w:proofErr w:type="spell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="2011/</w:t>
                            </w:r>
                            <w:proofErr w:type="spellStart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ern</w:t>
                            </w:r>
                            <w:proofErr w:type="spellEnd"/>
                            <w:r w:rsidRPr="00521D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-main/33"&gt;</w:t>
                            </w:r>
                          </w:p>
                          <w:p w:rsidR="00C86048" w:rsidRPr="00521DFA" w:rsidRDefault="00C86048" w:rsidP="00521DFA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D5A5B" w:rsidRDefault="007D5A5B" w:rsidP="007D5A5B">
            <w:p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</w:p>
          <w:p w:rsidR="009308F3" w:rsidRPr="007A5BA6" w:rsidRDefault="009308F3" w:rsidP="00C66F67">
            <w:pPr>
              <w:pStyle w:val="ListParagraph"/>
              <w:numPr>
                <w:ilvl w:val="0"/>
                <w:numId w:val="8"/>
              </w:numPr>
              <w:tabs>
                <w:tab w:val="left" w:pos="1380"/>
              </w:tabs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Monopoly resource is popul</w:t>
            </w:r>
            <w:r w:rsidR="00521DFA">
              <w:rPr>
                <w:rFonts w:cstheme="minorHAnsi"/>
                <w:lang w:val="en-US"/>
              </w:rPr>
              <w:t>ated in Sound Recording section</w:t>
            </w:r>
          </w:p>
          <w:p w:rsidR="00521DFA" w:rsidRDefault="00521DFA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Longform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products are not supported</w:t>
            </w:r>
          </w:p>
          <w:p w:rsidR="00D60D29" w:rsidRDefault="00D60D29" w:rsidP="00C66F67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Product 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 xml:space="preserve">and Track </w:t>
            </w:r>
            <w:r>
              <w:rPr>
                <w:rFonts w:cstheme="minorHAnsi"/>
                <w:color w:val="000000" w:themeColor="text1"/>
                <w:lang w:val="en-US"/>
              </w:rPr>
              <w:t>Release section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>s</w:t>
            </w:r>
            <w:r>
              <w:rPr>
                <w:rFonts w:cstheme="minorHAnsi"/>
                <w:color w:val="000000" w:themeColor="text1"/>
                <w:lang w:val="en-US"/>
              </w:rPr>
              <w:t>, Release Type</w:t>
            </w:r>
            <w:r w:rsidR="00B83833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="00A55FEF">
              <w:rPr>
                <w:rFonts w:cstheme="minorHAnsi"/>
                <w:color w:val="000000" w:themeColor="text1"/>
                <w:lang w:val="en-US"/>
              </w:rPr>
              <w:t>for c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lassical releases </w:t>
            </w:r>
            <w:proofErr w:type="gramStart"/>
            <w:r>
              <w:rPr>
                <w:rFonts w:cstheme="minorHAnsi"/>
                <w:color w:val="000000" w:themeColor="text1"/>
                <w:lang w:val="en-US"/>
              </w:rPr>
              <w:t>are</w:t>
            </w:r>
            <w:proofErr w:type="gramEnd"/>
            <w:r>
              <w:rPr>
                <w:rFonts w:cstheme="minorHAnsi"/>
                <w:color w:val="000000" w:themeColor="text1"/>
                <w:lang w:val="en-US"/>
              </w:rPr>
              <w:t xml:space="preserve"> set as a </w:t>
            </w:r>
            <w:proofErr w:type="spellStart"/>
            <w:r w:rsidR="00A55FEF"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 w:rsidR="00A55FEF">
              <w:rPr>
                <w:rFonts w:cstheme="minorHAnsi"/>
                <w:color w:val="000000" w:themeColor="text1"/>
                <w:lang w:val="en-US"/>
              </w:rPr>
              <w:t xml:space="preserve">. The Product and Track classical release types are determined by the </w:t>
            </w:r>
            <w:proofErr w:type="spellStart"/>
            <w:r w:rsidR="00A55FEF">
              <w:rPr>
                <w:rFonts w:cstheme="minorHAnsi"/>
                <w:color w:val="000000" w:themeColor="text1"/>
                <w:lang w:val="en-US"/>
              </w:rPr>
              <w:t>musictype</w:t>
            </w:r>
            <w:proofErr w:type="spellEnd"/>
            <w:r w:rsidR="00A55FEF">
              <w:rPr>
                <w:rFonts w:cstheme="minorHAnsi"/>
                <w:color w:val="000000" w:themeColor="text1"/>
                <w:lang w:val="en-US"/>
              </w:rPr>
              <w:t xml:space="preserve"> metadata.</w:t>
            </w:r>
          </w:p>
          <w:p w:rsidR="00D60D29" w:rsidRDefault="00D60D29" w:rsidP="00D60D29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D60D29">
              <w:rPr>
                <w:rFonts w:cstheme="minorHAnsi"/>
                <w:color w:val="000000" w:themeColor="text1"/>
                <w:u w:val="single"/>
                <w:lang w:val="en-US"/>
              </w:rPr>
              <w:t>Example</w:t>
            </w:r>
          </w:p>
          <w:p w:rsidR="00D60D29" w:rsidRPr="00D60D29" w:rsidRDefault="00D60D29" w:rsidP="00D60D29">
            <w:pPr>
              <w:rPr>
                <w:rFonts w:cstheme="minorHAnsi"/>
                <w:b/>
                <w:color w:val="000000" w:themeColor="text1"/>
                <w:u w:val="single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84BA056" wp14:editId="2852C269">
                      <wp:extent cx="6286500" cy="508959"/>
                      <wp:effectExtent l="0" t="0" r="19050" b="24765"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50895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D60D29" w:rsidRDefault="00C86048" w:rsidP="00D60D2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&gt;Album&lt;/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D60D29" w:rsidRDefault="00C86048" w:rsidP="00D60D29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D60D29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D60D29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D60D29" w:rsidRDefault="00C86048" w:rsidP="00D60D29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3" o:spid="_x0000_s1028" style="width:495pt;height:4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" fillcolor="#dbe5f1 [660]" strokecolor="#95b3d7 [1940]" strokeweight="2pt">
                      <v:textbox>
                        <w:txbxContent>
                          <w:p w:rsidR="00C86048" w:rsidRPr="00D60D29" w:rsidRDefault="00C86048" w:rsidP="00D60D2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&gt;Album&lt;/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D60D29" w:rsidRDefault="00C86048" w:rsidP="00D60D29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D60D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D60D29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D60D29" w:rsidRDefault="00C86048" w:rsidP="00D60D29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7A5BA6" w:rsidRDefault="007A5BA6" w:rsidP="00B83833">
            <w:pPr>
              <w:rPr>
                <w:rFonts w:cstheme="minorHAnsi"/>
                <w:u w:val="single"/>
                <w:lang w:val="en-US"/>
              </w:rPr>
            </w:pPr>
          </w:p>
          <w:p w:rsidR="00B83833" w:rsidRPr="00BD50AC" w:rsidRDefault="00B83833" w:rsidP="00B83833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A</w:t>
            </w:r>
            <w:r w:rsidR="00F35ED0">
              <w:rPr>
                <w:rFonts w:cstheme="minorHAnsi"/>
                <w:lang w:val="en-US"/>
              </w:rPr>
              <w:t>n</w:t>
            </w:r>
            <w:r>
              <w:rPr>
                <w:rFonts w:cstheme="minorHAnsi"/>
                <w:lang w:val="en-US"/>
              </w:rPr>
              <w:t xml:space="preserve"> “Invalid Ingested Data” </w:t>
            </w:r>
            <w:r w:rsidR="00386532">
              <w:rPr>
                <w:rFonts w:cstheme="minorHAnsi"/>
                <w:lang w:val="en-US"/>
              </w:rPr>
              <w:t>task with “Product Invalid Artist” type is raised when no artist exists in the metadata during the ingestion, and the product remains Not Orderable.</w:t>
            </w:r>
          </w:p>
          <w:p w:rsidR="00BD50AC" w:rsidRPr="00BD50AC" w:rsidRDefault="00BD50AC" w:rsidP="00B83833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u w:val="single"/>
                <w:lang w:val="en-US"/>
              </w:rPr>
            </w:pPr>
            <w:r>
              <w:rPr>
                <w:rFonts w:cstheme="minorHAnsi"/>
                <w:lang w:val="en-US"/>
              </w:rPr>
              <w:t>Dates format includes the letter “Z”</w:t>
            </w:r>
          </w:p>
          <w:p w:rsidR="00BD50AC" w:rsidRDefault="00BD50AC" w:rsidP="00BD50AC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D60D29">
              <w:rPr>
                <w:rFonts w:cstheme="minorHAnsi"/>
                <w:color w:val="000000" w:themeColor="text1"/>
                <w:u w:val="single"/>
                <w:lang w:val="en-US"/>
              </w:rPr>
              <w:t>Example</w:t>
            </w:r>
          </w:p>
          <w:p w:rsidR="00BD50AC" w:rsidRPr="00D60D29" w:rsidRDefault="00BD50AC" w:rsidP="00BD50AC">
            <w:pPr>
              <w:rPr>
                <w:rFonts w:cstheme="minorHAnsi"/>
                <w:b/>
                <w:color w:val="000000" w:themeColor="text1"/>
                <w:u w:val="single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39EAB133" wp14:editId="7B9CD135">
                      <wp:extent cx="6286500" cy="638354"/>
                      <wp:effectExtent l="0" t="0" r="19050" b="28575"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63835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BD50AC" w:rsidRDefault="00C86048" w:rsidP="00BD50AC">
                                  <w:pPr>
                                    <w:ind w:left="567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ValidityPeriod</w:t>
                                  </w:r>
                                  <w:proofErr w:type="spellEnd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BD50AC" w:rsidRDefault="00C86048" w:rsidP="00BD50AC">
                                  <w:pPr>
                                    <w:ind w:left="567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StartDate</w:t>
                                  </w:r>
                                  <w:proofErr w:type="spellEnd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&gt;2012-10-19Z&lt;/</w:t>
                                  </w:r>
                                  <w:proofErr w:type="spellStart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StartDate</w:t>
                                  </w:r>
                                  <w:proofErr w:type="spellEnd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D60D29" w:rsidRDefault="00C86048" w:rsidP="00BD50AC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ValidityPeriod</w:t>
                                  </w:r>
                                  <w:proofErr w:type="spellEnd"/>
                                  <w:r w:rsidRPr="00BD50AC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2" o:spid="_x0000_s1029" style="width:49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" fillcolor="#dbe5f1 [660]" strokecolor="#95b3d7 [1940]" strokeweight="2pt">
                      <v:textbox>
                        <w:txbxContent>
                          <w:p w:rsidR="00C86048" w:rsidRPr="00BD50AC" w:rsidRDefault="00C86048" w:rsidP="00BD50AC">
                            <w:pPr>
                              <w:ind w:left="567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 xml:space="preserve">                    &lt;</w:t>
                            </w:r>
                            <w:proofErr w:type="spellStart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ValidityPeriod</w:t>
                            </w:r>
                            <w:proofErr w:type="spellEnd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BD50AC" w:rsidRDefault="00C86048" w:rsidP="00BD50AC">
                            <w:pPr>
                              <w:ind w:left="567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 xml:space="preserve">                        &lt;</w:t>
                            </w:r>
                            <w:proofErr w:type="spellStart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StartDate</w:t>
                            </w:r>
                            <w:proofErr w:type="spellEnd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&gt;2012-10-19Z&lt;/</w:t>
                            </w:r>
                            <w:proofErr w:type="spellStart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StartDate</w:t>
                            </w:r>
                            <w:proofErr w:type="spellEnd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D60D29" w:rsidRDefault="00C86048" w:rsidP="00BD50AC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 xml:space="preserve">                    &lt;/</w:t>
                            </w:r>
                            <w:proofErr w:type="spellStart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ValidityPeriod</w:t>
                            </w:r>
                            <w:proofErr w:type="spellEnd"/>
                            <w:r w:rsidRPr="00BD50AC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D50AC" w:rsidRDefault="00BD50AC" w:rsidP="00BD50AC">
            <w:pPr>
              <w:rPr>
                <w:rFonts w:cstheme="minorHAnsi"/>
                <w:u w:val="single"/>
                <w:lang w:val="en-US"/>
              </w:rPr>
            </w:pPr>
          </w:p>
          <w:p w:rsidR="00BD50AC" w:rsidRPr="00B83833" w:rsidRDefault="00BD50AC" w:rsidP="00BD50AC">
            <w:pPr>
              <w:pStyle w:val="ListParagraph"/>
              <w:ind w:left="360"/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  <w:p w:rsidR="00046E87" w:rsidRPr="009308F3" w:rsidRDefault="00046E87" w:rsidP="00D60D29">
            <w:pPr>
              <w:rPr>
                <w:rFonts w:cstheme="minorHAnsi"/>
                <w:u w:val="single"/>
                <w:lang w:val="en-US"/>
              </w:rPr>
            </w:pPr>
          </w:p>
        </w:tc>
      </w:tr>
      <w:tr w:rsidR="00DE4A0C" w:rsidRPr="00391A57" w:rsidTr="00C6530A">
        <w:trPr>
          <w:trHeight w:val="604"/>
        </w:trPr>
        <w:tc>
          <w:tcPr>
            <w:tcW w:w="10296" w:type="dxa"/>
            <w:shd w:val="clear" w:color="auto" w:fill="939F98"/>
          </w:tcPr>
          <w:p w:rsidR="00DE4A0C" w:rsidRPr="00DE4A0C" w:rsidRDefault="00EE03D6" w:rsidP="00C6530A">
            <w:pPr>
              <w:pStyle w:val="Heading2"/>
              <w:spacing w:before="120" w:after="120"/>
            </w:pPr>
            <w:bookmarkStart w:id="10" w:name="_Toc338426206"/>
            <w:r>
              <w:lastRenderedPageBreak/>
              <w:t>DDEX ERN 3.5</w:t>
            </w:r>
            <w:bookmarkEnd w:id="10"/>
          </w:p>
        </w:tc>
      </w:tr>
      <w:tr w:rsidR="00DE4A0C" w:rsidRPr="00391A57" w:rsidTr="008D62F1">
        <w:trPr>
          <w:trHeight w:val="435"/>
        </w:trPr>
        <w:tc>
          <w:tcPr>
            <w:tcW w:w="10296" w:type="dxa"/>
          </w:tcPr>
          <w:p w:rsidR="00436E03" w:rsidRDefault="00436E03" w:rsidP="000D5791">
            <w:pPr>
              <w:jc w:val="both"/>
              <w:rPr>
                <w:rFonts w:cstheme="minorHAnsi"/>
                <w:lang w:val="en-US"/>
              </w:rPr>
            </w:pPr>
            <w:r w:rsidRPr="00F87702">
              <w:rPr>
                <w:rFonts w:cstheme="minorHAnsi"/>
                <w:lang w:val="en-US"/>
              </w:rPr>
              <w:t>The complete</w:t>
            </w:r>
            <w:r>
              <w:rPr>
                <w:rFonts w:cstheme="minorHAnsi"/>
                <w:lang w:val="en-US"/>
              </w:rPr>
              <w:t xml:space="preserve"> list of metadata and rules to produce the ERN XML file is given in the Metadata mapping document below :</w:t>
            </w:r>
          </w:p>
          <w:p w:rsidR="00C73CEB" w:rsidRPr="000D5791" w:rsidRDefault="00A53277" w:rsidP="000D5791">
            <w:pPr>
              <w:jc w:val="center"/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object w:dxaOrig="1550" w:dyaOrig="991">
                <v:shape id="_x0000_i1049" type="#_x0000_t75" style="width:77.45pt;height:49.6pt" o:ole="">
                  <v:imagedata r:id="rId16" o:title=""/>
                </v:shape>
                <o:OLEObject Type="Embed" ProgID="Excel.SheetMacroEnabled.12" ShapeID="_x0000_i1049" DrawAspect="Icon" ObjectID="_1412168300" r:id="rId17"/>
              </w:object>
            </w:r>
          </w:p>
          <w:p w:rsidR="00C73CEB" w:rsidRPr="00C73CEB" w:rsidRDefault="00C73CEB" w:rsidP="000D5791">
            <w:pPr>
              <w:pStyle w:val="Heading3"/>
              <w:rPr>
                <w:color w:val="auto"/>
                <w:lang w:val="en-US"/>
              </w:rPr>
            </w:pPr>
            <w:bookmarkStart w:id="11" w:name="_Toc338426207"/>
            <w:r w:rsidRPr="000D5791">
              <w:rPr>
                <w:color w:val="auto"/>
                <w:lang w:val="en-US"/>
              </w:rPr>
              <w:t>Glossary</w:t>
            </w:r>
            <w:bookmarkEnd w:id="11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38"/>
              <w:gridCol w:w="8227"/>
            </w:tblGrid>
            <w:tr w:rsidR="00C73CEB" w:rsidTr="000808A5">
              <w:tc>
                <w:tcPr>
                  <w:tcW w:w="1838" w:type="dxa"/>
                  <w:shd w:val="clear" w:color="auto" w:fill="939F98"/>
                </w:tcPr>
                <w:p w:rsidR="00C73CEB" w:rsidRPr="00D51755" w:rsidRDefault="00C73CEB" w:rsidP="00355B7A">
                  <w:pPr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</w:pPr>
                  <w:r w:rsidRPr="00D51755"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  <w:t>Notion</w:t>
                  </w:r>
                </w:p>
              </w:tc>
              <w:tc>
                <w:tcPr>
                  <w:tcW w:w="8227" w:type="dxa"/>
                  <w:shd w:val="clear" w:color="auto" w:fill="939F98"/>
                </w:tcPr>
                <w:p w:rsidR="00C73CEB" w:rsidRPr="00D51755" w:rsidRDefault="00C73CEB" w:rsidP="00355B7A">
                  <w:pPr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</w:pPr>
                  <w:r w:rsidRPr="00D51755">
                    <w:rPr>
                      <w:rFonts w:cstheme="minorHAnsi"/>
                      <w:b/>
                      <w:color w:val="FFFFFF" w:themeColor="background1"/>
                      <w:lang w:val="en-US"/>
                    </w:rPr>
                    <w:t>Description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Release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Represent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s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 sellable object e.g. product or track single. A release is composed of several Resources among </w:t>
                  </w:r>
                  <w:proofErr w:type="spellStart"/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SoundRecording</w:t>
                  </w:r>
                  <w:proofErr w:type="spellEnd"/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, Image, Video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, Midi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and Text.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  <w:t>Release Type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Represents a form in which a product is released. </w:t>
                  </w:r>
                </w:p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Several release type may be provided for a release e.g. Booklet Release, Video Album</w:t>
                  </w:r>
                </w:p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A DSC product type may correspond to several DDEX Release type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Sound Recording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an audio asset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e.g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audio_fulltrack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audio_30s,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realtones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speechtones</w:t>
                  </w:r>
                  <w:proofErr w:type="spellEnd"/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Image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an image asset e.g. cover,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screengrab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, wallpapers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Video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Represents a video asset e.g.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video_fulltrack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 xml:space="preserve">,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longform</w:t>
                  </w:r>
                  <w:proofErr w:type="spellEnd"/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Text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lang w:val="en-US"/>
                    </w:rPr>
                    <w:t>Represents a text asset e.g. booklet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b/>
                      <w:color w:val="000000" w:themeColor="text1"/>
                      <w:szCs w:val="22"/>
                      <w:lang w:val="en-US"/>
                    </w:rPr>
                    <w:t>Midi</w:t>
                  </w:r>
                </w:p>
              </w:tc>
              <w:tc>
                <w:tcPr>
                  <w:tcW w:w="8227" w:type="dxa"/>
                </w:tcPr>
                <w:p w:rsidR="00675332" w:rsidRPr="00382BEB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Represents a Midi resource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e.g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</w:t>
                  </w:r>
                  <w:proofErr w:type="spellStart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MonoPoly</w:t>
                  </w:r>
                  <w:proofErr w:type="spellEnd"/>
                  <w:r w:rsidRPr="00382BEB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ringtones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Work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>Represent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>s</w:t>
                  </w:r>
                  <w:r w:rsidRPr="007B07A3">
                    <w:rPr>
                      <w:rFonts w:cstheme="minorHAnsi"/>
                      <w:color w:val="000000" w:themeColor="text1"/>
                      <w:lang w:val="en-US"/>
                    </w:rPr>
                    <w:t xml:space="preserve"> a</w:t>
                  </w:r>
                  <w:r>
                    <w:rPr>
                      <w:rFonts w:cstheme="minorHAnsi"/>
                      <w:color w:val="000000" w:themeColor="text1"/>
                      <w:lang w:val="en-US"/>
                    </w:rPr>
                    <w:t xml:space="preserve"> musical composition e.g. classical movement</w:t>
                  </w:r>
                </w:p>
              </w:tc>
            </w:tr>
            <w:tr w:rsidR="00675332" w:rsidTr="000808A5">
              <w:tc>
                <w:tcPr>
                  <w:tcW w:w="1838" w:type="dxa"/>
                </w:tcPr>
                <w:p w:rsidR="00675332" w:rsidRPr="00F963F3" w:rsidRDefault="00675332" w:rsidP="009671CD">
                  <w:pPr>
                    <w:rPr>
                      <w:rFonts w:cstheme="minorHAnsi"/>
                      <w:b/>
                      <w:color w:val="000000" w:themeColor="text1"/>
                      <w:lang w:val="en-US"/>
                    </w:rPr>
                  </w:pPr>
                  <w:r w:rsidRPr="00F963F3">
                    <w:rPr>
                      <w:rFonts w:cstheme="minorHAnsi"/>
                      <w:b/>
                      <w:color w:val="000000" w:themeColor="text1"/>
                      <w:lang w:val="en-US"/>
                    </w:rPr>
                    <w:t>Deal</w:t>
                  </w:r>
                </w:p>
              </w:tc>
              <w:tc>
                <w:tcPr>
                  <w:tcW w:w="8227" w:type="dxa"/>
                </w:tcPr>
                <w:p w:rsidR="00675332" w:rsidRPr="007B07A3" w:rsidRDefault="00675332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Represents the c</w:t>
                  </w:r>
                  <w:r w:rsidRPr="007B07A3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ommercial information (ToU and pricing) for a Release</w:t>
                  </w:r>
                </w:p>
              </w:tc>
            </w:tr>
            <w:tr w:rsidR="00A26C97" w:rsidTr="000808A5">
              <w:tc>
                <w:tcPr>
                  <w:tcW w:w="1838" w:type="dxa"/>
                </w:tcPr>
                <w:p w:rsidR="00A26C97" w:rsidRPr="00F963F3" w:rsidRDefault="00A26C97" w:rsidP="009671CD">
                  <w:pPr>
                    <w:rPr>
                      <w:rFonts w:cstheme="minorHAnsi"/>
                      <w:b/>
                      <w:szCs w:val="22"/>
                    </w:rPr>
                  </w:pPr>
                  <w:r>
                    <w:rPr>
                      <w:rFonts w:cstheme="minorHAnsi"/>
                      <w:b/>
                      <w:szCs w:val="22"/>
                    </w:rPr>
                    <w:t>Core Level</w:t>
                  </w:r>
                </w:p>
              </w:tc>
              <w:tc>
                <w:tcPr>
                  <w:tcW w:w="8227" w:type="dxa"/>
                </w:tcPr>
                <w:p w:rsidR="00A26C97" w:rsidRDefault="00A26C97" w:rsidP="009671CD">
                  <w:pP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</w:pPr>
                  <w:r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>Represents the information</w:t>
                  </w:r>
                  <w:r w:rsidR="00A74E13">
                    <w:rPr>
                      <w:rFonts w:cstheme="minorHAnsi"/>
                      <w:color w:val="000000" w:themeColor="text1"/>
                      <w:szCs w:val="22"/>
                      <w:lang w:val="en-US"/>
                    </w:rPr>
                    <w:t xml:space="preserve"> and XML fields for the Originating Country</w:t>
                  </w:r>
                </w:p>
              </w:tc>
            </w:tr>
          </w:tbl>
          <w:p w:rsidR="00C73CEB" w:rsidRDefault="00C73CEB" w:rsidP="00C73CEB">
            <w:pPr>
              <w:rPr>
                <w:rFonts w:cstheme="minorHAnsi"/>
                <w:color w:val="000000" w:themeColor="text1"/>
                <w:highlight w:val="lightGray"/>
                <w:lang w:val="en-US"/>
              </w:rPr>
            </w:pPr>
          </w:p>
          <w:p w:rsidR="00C73CEB" w:rsidRDefault="00735BC4" w:rsidP="006D11F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7442613B" wp14:editId="31990042">
                  <wp:extent cx="5972810" cy="5005070"/>
                  <wp:effectExtent l="0" t="0" r="889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500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5BC4" w:rsidRPr="00C73CEB" w:rsidRDefault="00735BC4" w:rsidP="006D11F1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C6530A" w:rsidRDefault="00735BC4" w:rsidP="00735BC4">
            <w:pPr>
              <w:rPr>
                <w:highlight w:val="lightGray"/>
                <w:lang w:val="en-US"/>
              </w:rPr>
            </w:pPr>
            <w:r w:rsidRPr="00735BC4">
              <w:rPr>
                <w:lang w:val="en-US"/>
              </w:rPr>
              <w:t>The figure above is the Information content in the New Release Message– from DDEX-ERNM-3.5 document</w:t>
            </w:r>
          </w:p>
        </w:tc>
      </w:tr>
      <w:tr w:rsidR="00342579" w:rsidRPr="00391A57" w:rsidTr="00342579">
        <w:tc>
          <w:tcPr>
            <w:tcW w:w="10296" w:type="dxa"/>
            <w:shd w:val="clear" w:color="auto" w:fill="939F98"/>
            <w:vAlign w:val="center"/>
          </w:tcPr>
          <w:p w:rsidR="00342579" w:rsidRPr="007A5758" w:rsidRDefault="00342579" w:rsidP="00436E03">
            <w:pPr>
              <w:pStyle w:val="Heading2"/>
              <w:spacing w:before="120" w:after="120"/>
              <w:rPr>
                <w:rFonts w:cs="Arial"/>
                <w:lang w:val="en-US"/>
              </w:rPr>
            </w:pPr>
            <w:r w:rsidRPr="00391A57">
              <w:rPr>
                <w:rFonts w:cs="Arial"/>
                <w:lang w:val="en-US"/>
              </w:rPr>
              <w:lastRenderedPageBreak/>
              <w:br w:type="page"/>
            </w:r>
            <w:bookmarkStart w:id="12" w:name="_Toc338426208"/>
            <w:r w:rsidR="00785419">
              <w:rPr>
                <w:rFonts w:cs="Arial"/>
                <w:lang w:val="en-US"/>
              </w:rPr>
              <w:t>Detailed</w:t>
            </w:r>
            <w:r w:rsidR="00EE03D6">
              <w:rPr>
                <w:rFonts w:cs="Arial"/>
                <w:lang w:val="en-US"/>
              </w:rPr>
              <w:t xml:space="preserve"> </w:t>
            </w:r>
            <w:r w:rsidR="00376669">
              <w:rPr>
                <w:rFonts w:cs="Arial"/>
                <w:lang w:val="en-US"/>
              </w:rPr>
              <w:t>user stories</w:t>
            </w:r>
            <w:bookmarkEnd w:id="12"/>
          </w:p>
        </w:tc>
      </w:tr>
      <w:tr w:rsidR="00B01FA4" w:rsidRPr="00391A57" w:rsidTr="00B01FA4">
        <w:tc>
          <w:tcPr>
            <w:tcW w:w="10296" w:type="dxa"/>
            <w:shd w:val="clear" w:color="auto" w:fill="FFFFFF" w:themeFill="background1"/>
            <w:vAlign w:val="center"/>
          </w:tcPr>
          <w:p w:rsidR="009671CD" w:rsidRPr="009671CD" w:rsidRDefault="009671CD" w:rsidP="009671CD">
            <w:pPr>
              <w:pStyle w:val="Heading3"/>
              <w:spacing w:before="0"/>
              <w:rPr>
                <w:color w:val="000000" w:themeColor="text1"/>
                <w:lang w:val="en-US"/>
              </w:rPr>
            </w:pPr>
            <w:bookmarkStart w:id="13" w:name="_Toc333423846"/>
            <w:bookmarkStart w:id="14" w:name="_Toc338426209"/>
            <w:r w:rsidRPr="009671CD">
              <w:rPr>
                <w:color w:val="000000" w:themeColor="text1"/>
                <w:lang w:val="en-US"/>
              </w:rPr>
              <w:t xml:space="preserve">UMCHANGE-375_US_1: </w:t>
            </w:r>
            <w:r w:rsidR="00333EAA">
              <w:rPr>
                <w:color w:val="000000" w:themeColor="text1"/>
                <w:lang w:val="en-US"/>
              </w:rPr>
              <w:t xml:space="preserve">Export Territory </w:t>
            </w:r>
            <w:r w:rsidRPr="009671CD">
              <w:rPr>
                <w:color w:val="000000" w:themeColor="text1"/>
                <w:lang w:val="en-US"/>
              </w:rPr>
              <w:t>Release Date in Release Details by Territory</w:t>
            </w:r>
            <w:bookmarkEnd w:id="13"/>
            <w:bookmarkEnd w:id="14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Default="00333EAA" w:rsidP="00333EAA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purpose of the user story is to export a release date for each territory. The release date can be displayed in the business partner’s store front. The value is for display purposes only and is not used to d</w:t>
            </w:r>
            <w:r w:rsidR="00C06854">
              <w:rPr>
                <w:i/>
                <w:lang w:val="en-US"/>
              </w:rPr>
              <w:t>et</w:t>
            </w:r>
            <w:r>
              <w:rPr>
                <w:i/>
                <w:lang w:val="en-US"/>
              </w:rPr>
              <w:t>ermine when an item is available for sale</w:t>
            </w:r>
          </w:p>
          <w:p w:rsidR="00333EAA" w:rsidRDefault="00333EAA" w:rsidP="00333EAA">
            <w:pPr>
              <w:pStyle w:val="ListParagraph"/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XML file contains the following information :</w:t>
            </w:r>
          </w:p>
          <w:p w:rsidR="009671CD" w:rsidRPr="001D0644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Resource (Image and Sound Recording)</w:t>
            </w:r>
          </w:p>
          <w:p w:rsidR="009671CD" w:rsidRPr="001D0644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Release</w:t>
            </w:r>
          </w:p>
          <w:p w:rsidR="009671CD" w:rsidRDefault="009671CD" w:rsidP="00C66F67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szCs w:val="22"/>
                <w:lang w:val="en-US"/>
              </w:rPr>
              <w:t>Deal : ToU and pricing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szCs w:val="22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szCs w:val="22"/>
                <w:lang w:val="en-US"/>
              </w:rPr>
              <w:t>ReleaseDetailsByTerritory</w:t>
            </w:r>
            <w:proofErr w:type="spellEnd"/>
            <w:r>
              <w:rPr>
                <w:rFonts w:cstheme="minorHAnsi"/>
                <w:szCs w:val="22"/>
                <w:lang w:val="en-US"/>
              </w:rPr>
              <w:t xml:space="preserve"> inside Release section contains</w:t>
            </w:r>
            <w:r w:rsidR="000F0BB4">
              <w:rPr>
                <w:rFonts w:cstheme="minorHAnsi"/>
                <w:szCs w:val="22"/>
                <w:lang w:val="en-US"/>
              </w:rPr>
              <w:t xml:space="preserve"> </w:t>
            </w:r>
            <w:proofErr w:type="spellStart"/>
            <w:r w:rsidR="000F0BB4">
              <w:rPr>
                <w:rFonts w:cstheme="minorHAnsi"/>
                <w:szCs w:val="22"/>
                <w:lang w:val="en-US"/>
              </w:rPr>
              <w:t>ReleaseDate</w:t>
            </w:r>
            <w:proofErr w:type="spellEnd"/>
            <w:r w:rsidR="000F0BB4">
              <w:rPr>
                <w:rFonts w:cstheme="minorHAnsi"/>
                <w:szCs w:val="22"/>
                <w:lang w:val="en-US"/>
              </w:rPr>
              <w:t xml:space="preserve"> tag set to the </w:t>
            </w:r>
            <w:r w:rsidR="004D090F">
              <w:rPr>
                <w:rFonts w:cstheme="minorHAnsi"/>
                <w:szCs w:val="22"/>
                <w:lang w:val="en-US"/>
              </w:rPr>
              <w:t xml:space="preserve">CPRS </w:t>
            </w:r>
            <w:r>
              <w:rPr>
                <w:rFonts w:cstheme="minorHAnsi"/>
                <w:szCs w:val="22"/>
                <w:lang w:val="en-US"/>
              </w:rPr>
              <w:t xml:space="preserve">release date </w:t>
            </w:r>
            <w:r w:rsidR="000F0BB4">
              <w:rPr>
                <w:rFonts w:cstheme="minorHAnsi"/>
                <w:szCs w:val="22"/>
                <w:lang w:val="en-US"/>
              </w:rPr>
              <w:t xml:space="preserve">value </w:t>
            </w:r>
            <w:r>
              <w:rPr>
                <w:rFonts w:cstheme="minorHAnsi"/>
                <w:szCs w:val="22"/>
                <w:lang w:val="en-US"/>
              </w:rPr>
              <w:t>per territory</w:t>
            </w:r>
            <w:r w:rsidR="000F0BB4">
              <w:rPr>
                <w:rFonts w:cstheme="minorHAnsi"/>
                <w:szCs w:val="22"/>
                <w:lang w:val="en-US"/>
              </w:rPr>
              <w:t xml:space="preserve"> for both Product and Track releases</w:t>
            </w:r>
          </w:p>
          <w:p w:rsidR="009671CD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6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15" w:name="_Toc333423847"/>
            <w:bookmarkStart w:id="16" w:name="_Toc338426210"/>
            <w:r w:rsidRPr="009671CD">
              <w:rPr>
                <w:color w:val="000000" w:themeColor="text1"/>
                <w:lang w:val="en-US"/>
              </w:rPr>
              <w:t xml:space="preserve">UMCHANGE-375_US_2: </w:t>
            </w:r>
            <w:r w:rsidR="008A30CF">
              <w:rPr>
                <w:color w:val="000000" w:themeColor="text1"/>
                <w:lang w:val="en-US"/>
              </w:rPr>
              <w:t>Group Territories with identical Deals</w:t>
            </w:r>
            <w:r w:rsidRPr="009671CD">
              <w:rPr>
                <w:color w:val="000000" w:themeColor="text1"/>
                <w:lang w:val="en-US"/>
              </w:rPr>
              <w:t xml:space="preserve"> within one Deal</w:t>
            </w:r>
            <w:bookmarkEnd w:id="15"/>
            <w:bookmarkEnd w:id="16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purpose of the user story is to </w:t>
            </w:r>
            <w:r w:rsidR="008A30CF">
              <w:rPr>
                <w:i/>
                <w:lang w:val="en-US"/>
              </w:rPr>
              <w:t>reduce the number of deals in the release message and this by grouping territories with identical deals.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multi-territory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 Territories </w:t>
            </w:r>
            <w:r w:rsidR="008A30CF">
              <w:rPr>
                <w:lang w:val="en-US"/>
              </w:rPr>
              <w:t>with identical</w:t>
            </w:r>
            <w:r>
              <w:rPr>
                <w:lang w:val="en-US"/>
              </w:rPr>
              <w:t xml:space="preserve"> Deal</w:t>
            </w:r>
            <w:r w:rsidR="008A30CF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are listed within </w:t>
            </w:r>
            <w:r w:rsidR="008A30CF">
              <w:rPr>
                <w:lang w:val="en-US"/>
              </w:rPr>
              <w:t xml:space="preserve">one </w:t>
            </w:r>
            <w:r>
              <w:rPr>
                <w:lang w:val="en-US"/>
              </w:rPr>
              <w:t>Deal</w:t>
            </w:r>
          </w:p>
          <w:p w:rsidR="009671CD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7" style="width:7in;height:1pt" o:hralign="center" o:hrstd="t" o:hrnoshade="t" o:hr="t" fillcolor="#00aeef" stroked="f"/>
              </w:pict>
            </w:r>
          </w:p>
          <w:p w:rsidR="009671CD" w:rsidRPr="0006533D" w:rsidRDefault="009671CD" w:rsidP="009671CD">
            <w:pPr>
              <w:pStyle w:val="Heading3"/>
              <w:rPr>
                <w:color w:val="auto"/>
                <w:lang w:val="en-US"/>
              </w:rPr>
            </w:pPr>
            <w:bookmarkStart w:id="17" w:name="_Toc333423849"/>
            <w:bookmarkStart w:id="18" w:name="_Toc338426211"/>
            <w:r w:rsidRPr="0006533D">
              <w:rPr>
                <w:color w:val="auto"/>
                <w:lang w:val="en-US"/>
              </w:rPr>
              <w:t>UMCHANGE-375_US_</w:t>
            </w:r>
            <w:r w:rsidR="00E27F22" w:rsidRPr="0006533D">
              <w:rPr>
                <w:color w:val="auto"/>
                <w:lang w:val="en-US"/>
              </w:rPr>
              <w:t>3</w:t>
            </w:r>
            <w:r w:rsidRPr="0006533D">
              <w:rPr>
                <w:color w:val="auto"/>
                <w:lang w:val="en-US"/>
              </w:rPr>
              <w:t>: Reduce localization of Resource metadata</w:t>
            </w:r>
            <w:bookmarkEnd w:id="17"/>
            <w:bookmarkEnd w:id="18"/>
          </w:p>
          <w:p w:rsidR="009671CD" w:rsidRPr="0006533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purpose of the user story is to reduce localization of resource metadata by allowing only some fields to be localized and keeping the rest as core metadata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multi-territory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section, all territory shared information fields are listed at core level</w:t>
            </w:r>
          </w:p>
          <w:p w:rsidR="009671CD" w:rsidRDefault="00DC45C0" w:rsidP="00C66F6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A list of fields will be checked to verify if localized values exist. If it’s the case, all of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section’s data fields will be populated and sent for the concerned territory</w:t>
            </w:r>
          </w:p>
          <w:p w:rsidR="009671CD" w:rsidRPr="00ED3493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8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19" w:name="_Toc333423850"/>
            <w:bookmarkStart w:id="20" w:name="_Toc338426212"/>
            <w:r w:rsidRPr="009671CD">
              <w:rPr>
                <w:color w:val="000000" w:themeColor="text1"/>
                <w:lang w:val="en-US"/>
              </w:rPr>
              <w:lastRenderedPageBreak/>
              <w:t>UMCHANGE-375_US_</w:t>
            </w:r>
            <w:r w:rsidR="00E27F22">
              <w:rPr>
                <w:color w:val="000000" w:themeColor="text1"/>
                <w:lang w:val="en-US"/>
              </w:rPr>
              <w:t>4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bookmarkEnd w:id="19"/>
            <w:r w:rsidR="00422110">
              <w:rPr>
                <w:color w:val="000000" w:themeColor="text1"/>
                <w:lang w:val="en-US"/>
              </w:rPr>
              <w:t>Export full version of Schema Location</w:t>
            </w:r>
            <w:bookmarkEnd w:id="20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</w:t>
            </w:r>
            <w:r w:rsidR="009F2874">
              <w:rPr>
                <w:i/>
                <w:lang w:val="en-US"/>
              </w:rPr>
              <w:t>make the delivered XML readable by all the XML editing tools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audio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Pr="006E7BC1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The XML file contains the </w:t>
            </w:r>
            <w:r>
              <w:rPr>
                <w:rFonts w:cstheme="minorHAnsi"/>
                <w:color w:val="000000" w:themeColor="text1"/>
                <w:lang w:val="en-US"/>
              </w:rPr>
              <w:t>full version of the schema location in its header</w:t>
            </w:r>
          </w:p>
          <w:p w:rsidR="009671CD" w:rsidRPr="000115F3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29" style="width:7in;height:1pt" o:hralign="center" o:hrstd="t" o:hrnoshade="t" o:hr="t" fillcolor="#00aeef" stroked="f"/>
              </w:pict>
            </w:r>
          </w:p>
          <w:p w:rsidR="009671CD" w:rsidRPr="00FE312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21" w:name="_Toc333423851"/>
            <w:bookmarkStart w:id="22" w:name="_Toc338426213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E27F22">
              <w:rPr>
                <w:color w:val="000000" w:themeColor="text1"/>
                <w:lang w:val="en-US"/>
              </w:rPr>
              <w:t>5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r w:rsidR="009F2874">
              <w:rPr>
                <w:color w:val="000000" w:themeColor="text1"/>
                <w:lang w:val="en-US"/>
              </w:rPr>
              <w:t>Export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 w:rsidR="009F2874">
              <w:rPr>
                <w:color w:val="000000" w:themeColor="text1"/>
                <w:lang w:val="en-US"/>
              </w:rPr>
              <w:t>Monopoly resources as</w:t>
            </w:r>
            <w:r w:rsidRPr="009671CD">
              <w:rPr>
                <w:color w:val="000000" w:themeColor="text1"/>
                <w:lang w:val="en-US"/>
              </w:rPr>
              <w:t xml:space="preserve"> Midi</w:t>
            </w:r>
            <w:bookmarkEnd w:id="21"/>
            <w:bookmarkEnd w:id="22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Default="00D81BF1" w:rsidP="00D81BF1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 w:rsidRPr="009C011B">
              <w:rPr>
                <w:i/>
                <w:lang w:val="en-US"/>
              </w:rPr>
              <w:t>The aim of the user story is to export monopoly resources as</w:t>
            </w:r>
            <w:r>
              <w:rPr>
                <w:i/>
                <w:lang w:val="en-US"/>
              </w:rPr>
              <w:t xml:space="preserve"> midi as these are not sound</w:t>
            </w:r>
            <w:r w:rsidRPr="009C011B">
              <w:rPr>
                <w:i/>
                <w:lang w:val="en-US"/>
              </w:rPr>
              <w:t xml:space="preserve"> recordings</w:t>
            </w:r>
            <w:r>
              <w:rPr>
                <w:i/>
                <w:lang w:val="en-US"/>
              </w:rPr>
              <w:t>.</w:t>
            </w:r>
          </w:p>
          <w:p w:rsidR="00D81BF1" w:rsidRDefault="00D81BF1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An monopoly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product 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monopoly resource is populated in Midi section of the XML</w:t>
            </w:r>
          </w:p>
          <w:p w:rsidR="009671CD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30" style="width:7in;height:1pt" o:hralign="center" o:hrstd="t" o:hrnoshade="t" o:hr="t" fillcolor="#00aeef" stroked="f"/>
              </w:pict>
            </w:r>
          </w:p>
          <w:p w:rsidR="009671CD" w:rsidRPr="009671CD" w:rsidRDefault="009671CD" w:rsidP="009671CD">
            <w:pPr>
              <w:pStyle w:val="Heading3"/>
              <w:rPr>
                <w:color w:val="000000" w:themeColor="text1"/>
                <w:lang w:val="en-US"/>
              </w:rPr>
            </w:pPr>
            <w:bookmarkStart w:id="23" w:name="_Toc333423853"/>
            <w:bookmarkStart w:id="24" w:name="_Toc338426214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3B1C10">
              <w:rPr>
                <w:color w:val="000000" w:themeColor="text1"/>
                <w:lang w:val="en-US"/>
              </w:rPr>
              <w:t>6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bookmarkEnd w:id="23"/>
            <w:r w:rsidR="00D81BF1" w:rsidRPr="00D81BF1">
              <w:rPr>
                <w:color w:val="000000" w:themeColor="text1"/>
                <w:lang w:val="en-US"/>
              </w:rPr>
              <w:t>A user opens a DDEX ERN 3.5 mess</w:t>
            </w:r>
            <w:r w:rsidR="00B87436">
              <w:rPr>
                <w:color w:val="000000" w:themeColor="text1"/>
                <w:lang w:val="en-US"/>
              </w:rPr>
              <w:t>age using the XML released tool</w:t>
            </w:r>
            <w:bookmarkEnd w:id="24"/>
          </w:p>
          <w:p w:rsidR="009671CD" w:rsidRDefault="009671CD" w:rsidP="009671CD">
            <w:pPr>
              <w:rPr>
                <w:b/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9671CD" w:rsidRPr="004F7C2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aim of the user story is to make sure the XML Reader Tool supports the newly implemented changes</w:t>
            </w:r>
          </w:p>
          <w:p w:rsidR="009671CD" w:rsidRDefault="009671CD" w:rsidP="009671CD">
            <w:pPr>
              <w:rPr>
                <w:i/>
                <w:lang w:val="en-US"/>
              </w:rPr>
            </w:pPr>
          </w:p>
          <w:p w:rsidR="009671CD" w:rsidRPr="00A77246" w:rsidRDefault="009671CD" w:rsidP="009671CD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audio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9671CD" w:rsidRPr="001D0644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9671CD" w:rsidRPr="000B289F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The XML file </w:t>
            </w:r>
            <w:r>
              <w:rPr>
                <w:rFonts w:cstheme="minorHAnsi"/>
                <w:color w:val="000000" w:themeColor="text1"/>
                <w:lang w:val="en-US"/>
              </w:rPr>
              <w:t>is delivered to the BP</w:t>
            </w:r>
          </w:p>
          <w:p w:rsidR="009671CD" w:rsidRPr="00100169" w:rsidRDefault="009671CD" w:rsidP="00C66F67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XML Reader Tool is compliant with the changes and can support/display the new improvements</w:t>
            </w:r>
          </w:p>
          <w:p w:rsidR="009671CD" w:rsidRDefault="00C86048" w:rsidP="009671C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31" style="width:7in;height:1pt" o:hralign="center" o:hrstd="t" o:hrnoshade="t" o:hr="t" fillcolor="#00aeef" stroked="f"/>
              </w:pict>
            </w:r>
          </w:p>
          <w:p w:rsidR="00B87436" w:rsidRPr="009671CD" w:rsidRDefault="00B87436" w:rsidP="00B87436">
            <w:pPr>
              <w:pStyle w:val="Heading3"/>
              <w:rPr>
                <w:color w:val="000000" w:themeColor="text1"/>
                <w:lang w:val="en-US"/>
              </w:rPr>
            </w:pPr>
            <w:bookmarkStart w:id="25" w:name="_Toc338426215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3B1C10">
              <w:rPr>
                <w:color w:val="000000" w:themeColor="text1"/>
                <w:lang w:val="en-US"/>
              </w:rPr>
              <w:t>7</w:t>
            </w:r>
            <w:r w:rsidRPr="009671CD">
              <w:rPr>
                <w:color w:val="000000" w:themeColor="text1"/>
                <w:lang w:val="en-US"/>
              </w:rPr>
              <w:t xml:space="preserve">: </w:t>
            </w:r>
            <w:r w:rsidR="00A02B2B">
              <w:rPr>
                <w:color w:val="000000" w:themeColor="text1"/>
                <w:lang w:val="en-US"/>
              </w:rPr>
              <w:t>Support Classical Album products</w:t>
            </w:r>
            <w:r>
              <w:rPr>
                <w:color w:val="000000" w:themeColor="text1"/>
                <w:lang w:val="en-US"/>
              </w:rPr>
              <w:t xml:space="preserve"> as </w:t>
            </w:r>
            <w:proofErr w:type="spellStart"/>
            <w:r>
              <w:rPr>
                <w:color w:val="000000" w:themeColor="text1"/>
                <w:lang w:val="en-US"/>
              </w:rPr>
              <w:t>ReleaseType</w:t>
            </w:r>
            <w:bookmarkEnd w:id="25"/>
            <w:proofErr w:type="spellEnd"/>
          </w:p>
          <w:p w:rsidR="00B87436" w:rsidRDefault="00B87436" w:rsidP="00B87436">
            <w:pPr>
              <w:rPr>
                <w:b/>
                <w:i/>
                <w:lang w:val="en-US"/>
              </w:rPr>
            </w:pPr>
          </w:p>
          <w:p w:rsidR="00B87436" w:rsidRPr="00A77246" w:rsidRDefault="00B87436" w:rsidP="00B87436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B87436" w:rsidRPr="004F7C2F" w:rsidRDefault="00626C38" w:rsidP="00B87436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export </w:t>
            </w:r>
            <w:r w:rsidR="00A02B2B">
              <w:rPr>
                <w:i/>
                <w:lang w:val="en-US"/>
              </w:rPr>
              <w:t xml:space="preserve">a </w:t>
            </w:r>
            <w:r>
              <w:rPr>
                <w:i/>
                <w:lang w:val="en-US"/>
              </w:rPr>
              <w:t xml:space="preserve">Classical </w:t>
            </w:r>
            <w:r w:rsidR="00A02B2B">
              <w:rPr>
                <w:i/>
                <w:lang w:val="en-US"/>
              </w:rPr>
              <w:t>Product as Classical Album</w:t>
            </w:r>
          </w:p>
          <w:p w:rsidR="00B87436" w:rsidRDefault="00B87436" w:rsidP="00B87436">
            <w:pPr>
              <w:rPr>
                <w:i/>
                <w:lang w:val="en-US"/>
              </w:rPr>
            </w:pPr>
          </w:p>
          <w:p w:rsidR="00B87436" w:rsidRPr="00A77246" w:rsidRDefault="00B87436" w:rsidP="00B87436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B87436" w:rsidRPr="00A02B2B" w:rsidRDefault="00A02B2B" w:rsidP="00B8743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Classical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producs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is ordered for a BP using DDEX plugin</w:t>
            </w:r>
          </w:p>
          <w:p w:rsidR="00A02B2B" w:rsidRPr="001D0644" w:rsidRDefault="00A02B2B" w:rsidP="00A02B2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A02B2B" w:rsidRPr="001D0644" w:rsidRDefault="00A02B2B" w:rsidP="00A02B2B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lastRenderedPageBreak/>
              <w:t>The binaries are delivered with the BP formats as specified in its delivery configuration</w:t>
            </w:r>
          </w:p>
          <w:p w:rsidR="00331235" w:rsidRPr="00331235" w:rsidRDefault="00331235" w:rsidP="00B8743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A02B2B" w:rsidRPr="00331235" w:rsidRDefault="00331235" w:rsidP="00331235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Product Release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is set to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 w:rsidR="00B32513">
              <w:rPr>
                <w:rFonts w:cstheme="minorHAnsi"/>
                <w:color w:val="000000" w:themeColor="text1"/>
                <w:lang w:val="en-US"/>
              </w:rPr>
              <w:t xml:space="preserve"> since a classical resource group exists</w:t>
            </w:r>
          </w:p>
          <w:p w:rsidR="00331235" w:rsidRPr="00100169" w:rsidRDefault="00331235" w:rsidP="00331235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Track Release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taf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is set to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TrackRelease</w:t>
            </w:r>
            <w:proofErr w:type="spellEnd"/>
          </w:p>
          <w:p w:rsidR="00F9518B" w:rsidRPr="00B87436" w:rsidRDefault="00C86048" w:rsidP="00B87436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32" style="width:7in;height:1pt" o:hralign="center" o:hrstd="t" o:hrnoshade="t" o:hr="t" fillcolor="#00aeef" stroked="f"/>
              </w:pict>
            </w:r>
          </w:p>
          <w:p w:rsidR="00C06854" w:rsidRPr="009671CD" w:rsidRDefault="00C06854" w:rsidP="00C06854">
            <w:pPr>
              <w:pStyle w:val="Heading3"/>
              <w:rPr>
                <w:color w:val="000000" w:themeColor="text1"/>
                <w:lang w:val="en-US"/>
              </w:rPr>
            </w:pPr>
            <w:bookmarkStart w:id="26" w:name="_Toc338426216"/>
            <w:r w:rsidRPr="009671CD">
              <w:rPr>
                <w:color w:val="000000" w:themeColor="text1"/>
                <w:lang w:val="en-US"/>
              </w:rPr>
              <w:t>UMCHANGE-375_US_</w:t>
            </w:r>
            <w:r w:rsidR="00977FE7">
              <w:rPr>
                <w:color w:val="000000" w:themeColor="text1"/>
                <w:lang w:val="en-US"/>
              </w:rPr>
              <w:t>8</w:t>
            </w:r>
            <w:r>
              <w:rPr>
                <w:color w:val="000000" w:themeColor="text1"/>
                <w:lang w:val="en-US"/>
              </w:rPr>
              <w:t>: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Export Rights Controller Start Date in Sound Recording Details </w:t>
            </w:r>
            <w:proofErr w:type="gramStart"/>
            <w:r>
              <w:rPr>
                <w:color w:val="000000" w:themeColor="text1"/>
                <w:lang w:val="en-US"/>
              </w:rPr>
              <w:t>By</w:t>
            </w:r>
            <w:proofErr w:type="gramEnd"/>
            <w:r>
              <w:rPr>
                <w:color w:val="000000" w:themeColor="text1"/>
                <w:lang w:val="en-US"/>
              </w:rPr>
              <w:t xml:space="preserve"> Territory</w:t>
            </w:r>
            <w:r w:rsidR="00DC45C0">
              <w:rPr>
                <w:color w:val="000000" w:themeColor="text1"/>
                <w:lang w:val="en-US"/>
              </w:rPr>
              <w:t xml:space="preserve"> for Non Commercial BPs only</w:t>
            </w:r>
            <w:bookmarkEnd w:id="26"/>
          </w:p>
          <w:p w:rsidR="00C06854" w:rsidRDefault="00C06854" w:rsidP="00C06854">
            <w:pPr>
              <w:rPr>
                <w:b/>
                <w:i/>
                <w:lang w:val="en-US"/>
              </w:rPr>
            </w:pPr>
          </w:p>
          <w:p w:rsidR="00C06854" w:rsidRPr="00A77246" w:rsidRDefault="00C06854" w:rsidP="00C06854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C06854" w:rsidRPr="004F7C2F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>The aim of the user story is to communicate the rights controller start date</w:t>
            </w:r>
          </w:p>
          <w:p w:rsidR="00C06854" w:rsidRDefault="00C06854" w:rsidP="00C06854">
            <w:pPr>
              <w:rPr>
                <w:i/>
                <w:lang w:val="en-US"/>
              </w:rPr>
            </w:pPr>
          </w:p>
          <w:p w:rsidR="00C06854" w:rsidRPr="00A77246" w:rsidRDefault="00C06854" w:rsidP="00C06854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An audio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C06854" w:rsidRPr="001D0644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C06854" w:rsidRPr="007B5D17" w:rsidRDefault="00C06854" w:rsidP="00C06854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C06854" w:rsidRPr="00072A28" w:rsidRDefault="00C06854" w:rsidP="00C06854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ResourceList</w:t>
            </w:r>
            <w:proofErr w:type="spellEnd"/>
            <w:r>
              <w:rPr>
                <w:rFonts w:cstheme="minorHAnsi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lang w:val="en-US"/>
              </w:rPr>
              <w:t xml:space="preserve">, a </w:t>
            </w:r>
            <w:proofErr w:type="spellStart"/>
            <w:r>
              <w:rPr>
                <w:rFonts w:cstheme="minorHAnsi"/>
                <w:lang w:val="en-US"/>
              </w:rPr>
              <w:t>StartDate</w:t>
            </w:r>
            <w:proofErr w:type="spellEnd"/>
            <w:r>
              <w:rPr>
                <w:rFonts w:cstheme="minorHAnsi"/>
                <w:lang w:val="en-US"/>
              </w:rPr>
              <w:t xml:space="preserve"> is</w:t>
            </w:r>
            <w:r w:rsidR="00EB5499">
              <w:rPr>
                <w:rFonts w:cstheme="minorHAnsi"/>
                <w:lang w:val="en-US"/>
              </w:rPr>
              <w:t xml:space="preserve"> set for the rights controller.</w:t>
            </w:r>
          </w:p>
          <w:p w:rsidR="00D16932" w:rsidRDefault="00C86048" w:rsidP="00C06854">
            <w:pPr>
              <w:jc w:val="center"/>
              <w:rPr>
                <w:rFonts w:cstheme="minorHAnsi"/>
                <w:lang w:val="en-US"/>
              </w:rPr>
            </w:pPr>
            <w:r>
              <w:rPr>
                <w:lang w:val="en-US"/>
              </w:rPr>
              <w:pict>
                <v:rect id="_x0000_i1033" style="width:7in;height:1pt" o:hralign="center" o:hrstd="t" o:hrnoshade="t" o:hr="t" fillcolor="#00aeef" stroked="f"/>
              </w:pict>
            </w:r>
          </w:p>
          <w:p w:rsidR="000D5791" w:rsidRPr="009671CD" w:rsidRDefault="000D5791" w:rsidP="000D5791">
            <w:pPr>
              <w:pStyle w:val="Heading3"/>
              <w:rPr>
                <w:color w:val="000000" w:themeColor="text1"/>
                <w:lang w:val="en-US"/>
              </w:rPr>
            </w:pPr>
            <w:bookmarkStart w:id="27" w:name="_Toc338426217"/>
            <w:r w:rsidRPr="009671CD">
              <w:rPr>
                <w:color w:val="000000" w:themeColor="text1"/>
                <w:lang w:val="en-US"/>
              </w:rPr>
              <w:t>UMCHANGE-375_US_</w:t>
            </w:r>
            <w:r>
              <w:rPr>
                <w:color w:val="000000" w:themeColor="text1"/>
                <w:lang w:val="en-US"/>
              </w:rPr>
              <w:t>9:</w:t>
            </w:r>
            <w:r w:rsidRPr="009671CD"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  <w:lang w:val="en-US"/>
              </w:rPr>
              <w:t xml:space="preserve">Export </w:t>
            </w:r>
            <w:proofErr w:type="spellStart"/>
            <w:r>
              <w:rPr>
                <w:color w:val="000000" w:themeColor="text1"/>
                <w:lang w:val="en-US"/>
              </w:rPr>
              <w:t>IsBackfill</w:t>
            </w:r>
            <w:proofErr w:type="spellEnd"/>
            <w:r>
              <w:rPr>
                <w:color w:val="000000" w:themeColor="text1"/>
                <w:lang w:val="en-US"/>
              </w:rPr>
              <w:t xml:space="preserve"> tag</w:t>
            </w:r>
            <w:bookmarkEnd w:id="27"/>
          </w:p>
          <w:p w:rsidR="000D5791" w:rsidRDefault="000D5791" w:rsidP="000D5791">
            <w:pPr>
              <w:rPr>
                <w:b/>
                <w:i/>
                <w:lang w:val="en-US"/>
              </w:rPr>
            </w:pPr>
          </w:p>
          <w:p w:rsidR="000D5791" w:rsidRPr="00A77246" w:rsidRDefault="000D5791" w:rsidP="000D5791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Aim of the user story</w:t>
            </w:r>
          </w:p>
          <w:p w:rsidR="000D5791" w:rsidRPr="004F7C2F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The aim of the user story is to communicate the right value in the </w:t>
            </w:r>
            <w:proofErr w:type="spellStart"/>
            <w:r>
              <w:rPr>
                <w:i/>
                <w:lang w:val="en-US"/>
              </w:rPr>
              <w:t>IsBackfill</w:t>
            </w:r>
            <w:proofErr w:type="spellEnd"/>
            <w:r>
              <w:rPr>
                <w:i/>
                <w:lang w:val="en-US"/>
              </w:rPr>
              <w:t xml:space="preserve"> tag</w:t>
            </w:r>
          </w:p>
          <w:p w:rsidR="000D5791" w:rsidRDefault="000D5791" w:rsidP="000D5791">
            <w:pPr>
              <w:rPr>
                <w:i/>
                <w:lang w:val="en-US"/>
              </w:rPr>
            </w:pPr>
          </w:p>
          <w:p w:rsidR="000D5791" w:rsidRPr="00A77246" w:rsidRDefault="000D5791" w:rsidP="000D5791">
            <w:pPr>
              <w:rPr>
                <w:b/>
                <w:i/>
                <w:lang w:val="en-US"/>
              </w:rPr>
            </w:pPr>
            <w:r w:rsidRPr="00A77246">
              <w:rPr>
                <w:b/>
                <w:i/>
                <w:lang w:val="en-US"/>
              </w:rPr>
              <w:t>Description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A product 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>is ordered for a BP using DDEX plugin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product is proc</w:t>
            </w:r>
            <w:r>
              <w:rPr>
                <w:rFonts w:cstheme="minorHAnsi"/>
                <w:color w:val="000000" w:themeColor="text1"/>
                <w:lang w:val="en-US"/>
              </w:rPr>
              <w:t>essed and delivered with ERN 3.5</w:t>
            </w:r>
            <w:r w:rsidRPr="001D0644">
              <w:rPr>
                <w:rFonts w:cstheme="minorHAnsi"/>
                <w:color w:val="000000" w:themeColor="text1"/>
                <w:lang w:val="en-US"/>
              </w:rPr>
              <w:t xml:space="preserve"> format</w:t>
            </w:r>
          </w:p>
          <w:p w:rsidR="000D5791" w:rsidRPr="001D0644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  <w:lang w:val="en-US"/>
              </w:rPr>
            </w:pPr>
            <w:r w:rsidRPr="001D0644">
              <w:rPr>
                <w:rFonts w:cstheme="minorHAnsi"/>
                <w:color w:val="000000" w:themeColor="text1"/>
                <w:lang w:val="en-US"/>
              </w:rPr>
              <w:t>The binaries are delivered with the BP formats as specified in its delivery configuration</w:t>
            </w:r>
          </w:p>
          <w:p w:rsidR="000D5791" w:rsidRPr="007B5D17" w:rsidRDefault="000D5791" w:rsidP="000D579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Cs w:val="22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file:</w:t>
            </w:r>
          </w:p>
          <w:p w:rsidR="000D5791" w:rsidRPr="00072A28" w:rsidRDefault="00EB5499" w:rsidP="000D5791">
            <w:pPr>
              <w:pStyle w:val="ListParagraph"/>
              <w:numPr>
                <w:ilvl w:val="1"/>
                <w:numId w:val="10"/>
              </w:num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IsBackfill</w:t>
            </w:r>
            <w:proofErr w:type="spellEnd"/>
            <w:r>
              <w:rPr>
                <w:rFonts w:cstheme="minorHAnsi"/>
                <w:lang w:val="en-US"/>
              </w:rPr>
              <w:t xml:space="preserve"> tag is exported and filled with the right value depending on </w:t>
            </w:r>
            <w:proofErr w:type="spellStart"/>
            <w:r>
              <w:rPr>
                <w:rFonts w:cstheme="minorHAnsi"/>
                <w:lang w:val="en-US"/>
              </w:rPr>
              <w:t>wether</w:t>
            </w:r>
            <w:proofErr w:type="spellEnd"/>
            <w:r>
              <w:rPr>
                <w:rFonts w:cstheme="minorHAnsi"/>
                <w:lang w:val="en-US"/>
              </w:rPr>
              <w:t xml:space="preserve"> the order is a Back Catalogue bulk order or not</w:t>
            </w:r>
          </w:p>
          <w:p w:rsidR="000D5791" w:rsidRDefault="00C86048" w:rsidP="000D5791">
            <w:pPr>
              <w:jc w:val="center"/>
              <w:rPr>
                <w:rFonts w:cstheme="minorHAnsi"/>
                <w:lang w:val="en-US"/>
              </w:rPr>
            </w:pPr>
            <w:r>
              <w:rPr>
                <w:lang w:val="en-US"/>
              </w:rPr>
              <w:pict>
                <v:rect id="_x0000_i1034" style="width:7in;height:1pt" o:hralign="center" o:hrstd="t" o:hrnoshade="t" o:hr="t" fillcolor="#00aeef" stroked="f"/>
              </w:pict>
            </w: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F9518B">
            <w:pPr>
              <w:jc w:val="center"/>
              <w:rPr>
                <w:rFonts w:cstheme="minorHAnsi"/>
                <w:lang w:val="en-US"/>
              </w:rPr>
            </w:pPr>
          </w:p>
          <w:p w:rsidR="00EB5499" w:rsidRDefault="00EB5499" w:rsidP="00EB5499">
            <w:pPr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  <w:p w:rsidR="009337FC" w:rsidRPr="00D16932" w:rsidRDefault="009337FC" w:rsidP="00F9518B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9A1F4A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9A1F4A" w:rsidRPr="00B241AC" w:rsidRDefault="00DC12A3" w:rsidP="00E2077D">
            <w:pPr>
              <w:pStyle w:val="Heading1"/>
              <w:spacing w:before="120" w:after="120"/>
              <w:rPr>
                <w:lang w:val="en-US"/>
              </w:rPr>
            </w:pPr>
            <w:bookmarkStart w:id="28" w:name="_Toc338426218"/>
            <w:r>
              <w:rPr>
                <w:lang w:val="en-US"/>
              </w:rPr>
              <w:lastRenderedPageBreak/>
              <w:t>detailed Design</w:t>
            </w:r>
            <w:bookmarkEnd w:id="28"/>
          </w:p>
        </w:tc>
      </w:tr>
      <w:tr w:rsidR="009A1F4A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9A1F4A" w:rsidRPr="00AE661B" w:rsidRDefault="00CA027C" w:rsidP="00AE661B">
            <w:pPr>
              <w:pStyle w:val="FSH2"/>
            </w:pPr>
            <w:bookmarkStart w:id="29" w:name="_Toc338426219"/>
            <w:r w:rsidRPr="00AE661B">
              <w:t>Release date</w:t>
            </w:r>
            <w:bookmarkEnd w:id="29"/>
          </w:p>
          <w:p w:rsidR="009A1F4A" w:rsidRDefault="007942B5" w:rsidP="00AE66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 new tag “Release Date” will be added to the Release List, Release section, in “Release Details By Territory”.</w:t>
            </w:r>
          </w:p>
          <w:p w:rsidR="007942B5" w:rsidRDefault="007942B5" w:rsidP="00AE661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This tag will be populated with territory release date and will have the following definition:</w:t>
            </w:r>
          </w:p>
          <w:p w:rsidR="007942B5" w:rsidRPr="007942B5" w:rsidRDefault="007942B5" w:rsidP="00AE661B">
            <w:pPr>
              <w:jc w:val="both"/>
              <w:rPr>
                <w:i/>
                <w:lang w:val="en-US"/>
              </w:rPr>
            </w:pPr>
            <w:r w:rsidRPr="007942B5">
              <w:rPr>
                <w:i/>
                <w:lang w:val="en-US"/>
              </w:rPr>
              <w:t xml:space="preserve">“A Composite containing details of the Date when the Release is made available. For display </w:t>
            </w:r>
            <w:proofErr w:type="spellStart"/>
            <w:r w:rsidRPr="007942B5">
              <w:rPr>
                <w:i/>
                <w:lang w:val="en-US"/>
              </w:rPr>
              <w:t>purposesonly</w:t>
            </w:r>
            <w:proofErr w:type="spellEnd"/>
            <w:r w:rsidRPr="007942B5">
              <w:rPr>
                <w:i/>
                <w:lang w:val="en-US"/>
              </w:rPr>
              <w:t>. Refer to Deal section for permissions and relevant start and end date.”</w:t>
            </w:r>
          </w:p>
          <w:p w:rsidR="009A1F4A" w:rsidRDefault="009A1F4A" w:rsidP="009A1F4A">
            <w:pPr>
              <w:rPr>
                <w:lang w:val="en-US"/>
              </w:rPr>
            </w:pPr>
          </w:p>
          <w:p w:rsidR="009337FC" w:rsidRDefault="009337FC" w:rsidP="006D209E">
            <w:pPr>
              <w:rPr>
                <w:color w:val="948A54" w:themeColor="background2" w:themeShade="80"/>
                <w:lang w:val="en-US"/>
              </w:rPr>
            </w:pPr>
          </w:p>
          <w:p w:rsidR="009337FC" w:rsidRPr="00CC0126" w:rsidRDefault="009337FC" w:rsidP="006D209E">
            <w:pPr>
              <w:rPr>
                <w:color w:val="948A54" w:themeColor="background2" w:themeShade="80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7AB36CD2" wp14:editId="5062C07B">
                      <wp:extent cx="6357668" cy="3864634"/>
                      <wp:effectExtent l="0" t="0" r="24130" b="21590"/>
                      <wp:docPr id="2" name="Rounded 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7668" cy="386463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CC0126" w:rsidRDefault="00C86048" w:rsidP="009337FC">
                                  <w:pPr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ReleaseList</w:t>
                                  </w:r>
                                  <w:proofErr w:type="spellEnd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720"/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  <w:t>&lt;Release&gt;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&gt;GB&lt;/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&lt;Genre&gt;…&lt;/Genre&gt;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 2012-11-15&lt;/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&gt;FR&lt;/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.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&lt;Genre&gt;…&lt;/Genre&gt;</w:t>
                                  </w:r>
                                </w:p>
                                <w:p w:rsidR="00C86048" w:rsidRPr="00E27F22" w:rsidRDefault="00C86048" w:rsidP="009337FC">
                                  <w:pPr>
                                    <w:ind w:left="2160"/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</w:pP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 xml:space="preserve">&gt; </w:t>
                                  </w:r>
                                  <w:r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2012-11-20</w:t>
                                  </w:r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ReleaseDate</w:t>
                                  </w:r>
                                  <w:proofErr w:type="spellEnd"/>
                                  <w:r w:rsidRPr="00E27F22">
                                    <w:rPr>
                                      <w:color w:val="76923C" w:themeColor="accent3" w:themeShade="BF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CC0126" w:rsidRDefault="00C86048" w:rsidP="009337FC">
                                  <w:pPr>
                                    <w:ind w:left="1440"/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ReleaseDetailsByTerritory</w:t>
                                  </w:r>
                                  <w:proofErr w:type="spellEnd"/>
                                  <w:r w:rsidRPr="00CC0126">
                                    <w:rPr>
                                      <w:color w:val="D99594" w:themeColor="accent2" w:themeTint="99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9337FC">
                                  <w:pPr>
                                    <w:ind w:left="1440"/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C86048" w:rsidRPr="00CC0126" w:rsidRDefault="00C86048" w:rsidP="009337FC">
                                  <w:pPr>
                                    <w:ind w:left="720"/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548DD4" w:themeColor="text2" w:themeTint="99"/>
                                      <w:lang w:val="en-US"/>
                                    </w:rPr>
                                    <w:t>&lt;/Release&gt;</w:t>
                                  </w:r>
                                </w:p>
                                <w:p w:rsidR="00C86048" w:rsidRDefault="00C86048" w:rsidP="009337FC">
                                  <w:pPr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</w:pPr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ReleaseList</w:t>
                                  </w:r>
                                  <w:proofErr w:type="spellEnd"/>
                                  <w:r w:rsidRPr="00CC0126">
                                    <w:rPr>
                                      <w:color w:val="948A54" w:themeColor="background2" w:themeShade="80"/>
                                      <w:lang w:val="en-US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2" o:spid="_x0000_s1030" style="width:500.6pt;height:30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" fillcolor="#dbe5f1 [660]" strokecolor="#95b3d7 [1940]" strokeweight="2pt">
                      <v:textbox>
                        <w:txbxContent>
                          <w:p w:rsidR="00C86048" w:rsidRPr="00CC0126" w:rsidRDefault="00C86048" w:rsidP="009337FC">
                            <w:pPr>
                              <w:rPr>
                                <w:color w:val="948A54" w:themeColor="background2" w:themeShade="80"/>
                                <w:lang w:val="en-US"/>
                              </w:rPr>
                            </w:pPr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ReleaseList</w:t>
                            </w:r>
                            <w:proofErr w:type="spellEnd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&gt;</w:t>
                            </w:r>
                          </w:p>
                          <w:p w:rsidR="00C86048" w:rsidRPr="00CC0126" w:rsidRDefault="00C86048" w:rsidP="009337FC">
                            <w:pPr>
                              <w:ind w:left="720"/>
                              <w:rPr>
                                <w:color w:val="548DD4" w:themeColor="tex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548DD4" w:themeColor="text2" w:themeTint="99"/>
                                <w:lang w:val="en-US"/>
                              </w:rPr>
                              <w:t>&lt;Release&gt;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.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.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&gt;GB&lt;/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&lt;Genre&gt;…&lt;/Genre&gt;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 2012-11-15&lt;/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&gt;FR&lt;/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C86048" w:rsidRPr="00CC0126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CC0126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C86048" w:rsidRPr="00CC0126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CC0126">
                              <w:rPr>
                                <w:color w:val="76923C" w:themeColor="accent3" w:themeShade="BF"/>
                                <w:lang w:val="en-US"/>
                              </w:rPr>
                              <w:t>.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&lt;Genre&gt;…&lt;/Genre&gt;</w:t>
                            </w:r>
                          </w:p>
                          <w:p w:rsidR="00C86048" w:rsidRPr="00E27F22" w:rsidRDefault="00C86048" w:rsidP="009337FC">
                            <w:pPr>
                              <w:ind w:left="2160"/>
                              <w:rPr>
                                <w:color w:val="76923C" w:themeColor="accent3" w:themeShade="BF"/>
                                <w:lang w:val="en-US"/>
                              </w:rPr>
                            </w:pP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color w:val="76923C" w:themeColor="accent3" w:themeShade="BF"/>
                                <w:lang w:val="en-US"/>
                              </w:rPr>
                              <w:t>2012-11-20</w:t>
                            </w:r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ReleaseDate</w:t>
                            </w:r>
                            <w:proofErr w:type="spellEnd"/>
                            <w:r w:rsidRPr="00E27F22">
                              <w:rPr>
                                <w:color w:val="76923C" w:themeColor="accent3" w:themeShade="BF"/>
                                <w:lang w:val="en-US"/>
                              </w:rPr>
                              <w:t>&gt;</w:t>
                            </w:r>
                          </w:p>
                          <w:p w:rsidR="00C86048" w:rsidRPr="00CC0126" w:rsidRDefault="00C86048" w:rsidP="009337FC">
                            <w:pPr>
                              <w:ind w:left="1440"/>
                              <w:rPr>
                                <w:color w:val="D99594" w:themeColor="accen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ReleaseDetailsByTerritory</w:t>
                            </w:r>
                            <w:proofErr w:type="spellEnd"/>
                            <w:r w:rsidRPr="00CC0126">
                              <w:rPr>
                                <w:color w:val="D99594" w:themeColor="accent2" w:themeTint="99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9337FC">
                            <w:pPr>
                              <w:ind w:left="1440"/>
                              <w:rPr>
                                <w:lang w:val="en-US"/>
                              </w:rPr>
                            </w:pPr>
                          </w:p>
                          <w:p w:rsidR="00C86048" w:rsidRPr="00CC0126" w:rsidRDefault="00C86048" w:rsidP="009337FC">
                            <w:pPr>
                              <w:ind w:left="720"/>
                              <w:rPr>
                                <w:color w:val="548DD4" w:themeColor="text2" w:themeTint="99"/>
                                <w:lang w:val="en-US"/>
                              </w:rPr>
                            </w:pPr>
                            <w:r w:rsidRPr="00CC0126">
                              <w:rPr>
                                <w:color w:val="548DD4" w:themeColor="text2" w:themeTint="99"/>
                                <w:lang w:val="en-US"/>
                              </w:rPr>
                              <w:t>&lt;/Release&gt;</w:t>
                            </w:r>
                          </w:p>
                          <w:p w:rsidR="00C86048" w:rsidRDefault="00C86048" w:rsidP="009337FC">
                            <w:pPr>
                              <w:rPr>
                                <w:color w:val="948A54" w:themeColor="background2" w:themeShade="80"/>
                                <w:lang w:val="en-US"/>
                              </w:rPr>
                            </w:pPr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ReleaseList</w:t>
                            </w:r>
                            <w:proofErr w:type="spellEnd"/>
                            <w:r w:rsidRPr="00CC0126">
                              <w:rPr>
                                <w:color w:val="948A54" w:themeColor="background2" w:themeShade="80"/>
                                <w:lang w:val="en-US"/>
                              </w:rPr>
                              <w:t>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215B8F" w:rsidRDefault="002304DC" w:rsidP="00DD69A2">
            <w:pPr>
              <w:pStyle w:val="FSH2"/>
            </w:pPr>
            <w:bookmarkStart w:id="30" w:name="_Toc338426220"/>
            <w:r>
              <w:t>Deal Section</w:t>
            </w:r>
            <w:r w:rsidR="00DD69A2">
              <w:t xml:space="preserve"> </w:t>
            </w:r>
            <w:r>
              <w:t>changes</w:t>
            </w:r>
            <w:bookmarkEnd w:id="30"/>
          </w:p>
          <w:p w:rsidR="00DD69A2" w:rsidRDefault="00801560" w:rsidP="009014B0">
            <w:pPr>
              <w:pStyle w:val="Heading3"/>
              <w:spacing w:before="0"/>
            </w:pPr>
            <w:bookmarkStart w:id="31" w:name="_Toc338426221"/>
            <w:r>
              <w:t xml:space="preserve">Deal </w:t>
            </w:r>
            <w:r w:rsidR="00944924">
              <w:t>O</w:t>
            </w:r>
            <w:r w:rsidR="002304DC">
              <w:t>ptimization</w:t>
            </w:r>
            <w:bookmarkEnd w:id="31"/>
          </w:p>
          <w:p w:rsidR="00801560" w:rsidRDefault="00E06B17" w:rsidP="00801560">
            <w:r>
              <w:t xml:space="preserve">Deal section will be optimized in order to improve the </w:t>
            </w:r>
            <w:r w:rsidR="002304DC">
              <w:t>message readability</w:t>
            </w:r>
            <w:r>
              <w:t xml:space="preserve"> and to reduce its size.</w:t>
            </w:r>
          </w:p>
          <w:p w:rsidR="00E06B17" w:rsidRDefault="00E06B17" w:rsidP="00801560"/>
          <w:p w:rsidR="00D34150" w:rsidRDefault="00D21CF3" w:rsidP="00801560">
            <w:r>
              <w:t xml:space="preserve">Territories where </w:t>
            </w:r>
            <w:r w:rsidR="002304DC">
              <w:t>Identical deals apply will be grouped together in one deal</w:t>
            </w:r>
            <w:r>
              <w:t>.</w:t>
            </w:r>
          </w:p>
          <w:p w:rsidR="00D21CF3" w:rsidRDefault="00D21CF3" w:rsidP="00801560">
            <w:r>
              <w:t>In order to share the same deal, territories should share the same: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Commercial Model Type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Usage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Distribution Channel Type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Price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Start Date</w:t>
            </w:r>
          </w:p>
          <w:p w:rsidR="00D21CF3" w:rsidRDefault="00D21CF3" w:rsidP="00A91BFF">
            <w:pPr>
              <w:pStyle w:val="ListParagraph"/>
              <w:numPr>
                <w:ilvl w:val="0"/>
                <w:numId w:val="29"/>
              </w:numPr>
            </w:pPr>
            <w:r>
              <w:t>End Date</w:t>
            </w:r>
          </w:p>
          <w:p w:rsidR="00E27F22" w:rsidRDefault="003145E4" w:rsidP="003145E4">
            <w:pPr>
              <w:pStyle w:val="Heading3"/>
              <w:spacing w:before="0"/>
            </w:pPr>
            <w:bookmarkStart w:id="32" w:name="_Toc338426222"/>
            <w:r>
              <w:lastRenderedPageBreak/>
              <w:t>XML Examples</w:t>
            </w:r>
            <w:bookmarkEnd w:id="32"/>
          </w:p>
          <w:p w:rsidR="008A2647" w:rsidRDefault="00D21CF3" w:rsidP="00D21CF3">
            <w:pPr>
              <w:rPr>
                <w:u w:val="single"/>
              </w:rPr>
            </w:pPr>
            <w:r w:rsidRPr="00D21CF3">
              <w:rPr>
                <w:u w:val="single"/>
              </w:rPr>
              <w:t>Example</w:t>
            </w:r>
            <w:r w:rsidR="003145E4">
              <w:rPr>
                <w:u w:val="single"/>
              </w:rPr>
              <w:t xml:space="preserve"> 1</w:t>
            </w:r>
            <w:r w:rsidRPr="00D21CF3">
              <w:rPr>
                <w:u w:val="single"/>
              </w:rPr>
              <w:t>:</w:t>
            </w:r>
            <w:r w:rsidR="003145E4">
              <w:rPr>
                <w:u w:val="single"/>
              </w:rPr>
              <w:t xml:space="preserve"> 2 Territories, same Deal</w:t>
            </w:r>
          </w:p>
          <w:tbl>
            <w:tblPr>
              <w:tblStyle w:val="MediumShading1-Accent1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3355"/>
              <w:gridCol w:w="3355"/>
            </w:tblGrid>
            <w:tr w:rsidR="008A2647" w:rsidRPr="008A2647" w:rsidTr="00477E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Release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Deal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8A2647" w:rsidRPr="008A2647" w:rsidRDefault="003145E4" w:rsidP="00D21CF3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Territory</w:t>
                  </w:r>
                </w:p>
              </w:tc>
            </w:tr>
            <w:tr w:rsidR="008A2647" w:rsidRPr="008A2647" w:rsidTr="00477EA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R0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8A2647" w:rsidRPr="008A2647" w:rsidRDefault="008A2647" w:rsidP="00D21C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</w:tbl>
          <w:p w:rsidR="008A2647" w:rsidRPr="00D21CF3" w:rsidRDefault="008A2647" w:rsidP="00D21CF3">
            <w:pPr>
              <w:rPr>
                <w:u w:val="single"/>
              </w:rPr>
            </w:pPr>
          </w:p>
          <w:p w:rsidR="00BB4440" w:rsidRPr="005236DE" w:rsidRDefault="008A2647" w:rsidP="00D21CF3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777F02D3" wp14:editId="5E9C582E">
                      <wp:extent cx="6343650" cy="3700732"/>
                      <wp:effectExtent l="0" t="0" r="19050" b="14605"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370073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675332" w:rsidRDefault="00C86048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&gt;R0&lt;/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="Mobile" Namespace="PA-DPIDA-2012031302- R"&gt;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&gt;SE&lt;/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10317F">
                                  <w:pPr>
                                    <w:ind w:firstLine="720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10317F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&gt;GB&lt;/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690094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90094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90094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&lt;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&gt;2012-04-05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ab/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C86048" w:rsidRPr="00675332" w:rsidRDefault="00C86048" w:rsidP="002B674B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8" o:spid="_x0000_s1031" style="width:499.5pt;height:2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" fillcolor="#dbe5f1 [660]" strokecolor="#95b3d7 [1940]" strokeweight="2pt">
                      <v:textbox>
                        <w:txbxContent>
                          <w:p w:rsidR="00C86048" w:rsidRPr="00675332" w:rsidRDefault="00C86048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&gt;R0&lt;/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&lt;Deal&gt;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="Mobile" Namespace="PA-DPIDA-2012031302- R"&gt;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>&lt;/Usage&gt;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&gt;SE&lt;/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C86048" w:rsidRPr="00675332" w:rsidRDefault="00C86048" w:rsidP="0010317F">
                            <w:pPr>
                              <w:ind w:firstLine="720"/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10317F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&gt;GB&lt;/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C86048" w:rsidRPr="00690094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90094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90094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&gt;2012-04-05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ab/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C86048" w:rsidRPr="00675332" w:rsidRDefault="00C86048" w:rsidP="002B674B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B4440" w:rsidRDefault="00BB444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202030" w:rsidRDefault="0020203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A2647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If multiple Releases share the same </w:t>
            </w:r>
            <w:r w:rsidR="0003415C">
              <w:rPr>
                <w:rFonts w:cstheme="minorHAnsi"/>
                <w:color w:val="000000" w:themeColor="text1"/>
                <w:lang w:val="en-US"/>
              </w:rPr>
              <w:t>Terms of Use</w:t>
            </w:r>
            <w:r>
              <w:rPr>
                <w:rFonts w:cstheme="minorHAnsi"/>
                <w:color w:val="000000" w:themeColor="text1"/>
                <w:lang w:val="en-US"/>
              </w:rPr>
              <w:t>/Territories</w:t>
            </w:r>
            <w:r w:rsidR="00477EA9">
              <w:rPr>
                <w:rFonts w:cstheme="minorHAnsi"/>
                <w:color w:val="000000" w:themeColor="text1"/>
                <w:lang w:val="en-US"/>
              </w:rPr>
              <w:t>/Price</w:t>
            </w:r>
            <w:r>
              <w:rPr>
                <w:rFonts w:cstheme="minorHAnsi"/>
                <w:color w:val="000000" w:themeColor="text1"/>
                <w:lang w:val="en-US"/>
              </w:rPr>
              <w:t>, multiple “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” tags can be </w:t>
            </w:r>
            <w:proofErr w:type="gramStart"/>
            <w:r>
              <w:rPr>
                <w:rFonts w:cstheme="minorHAnsi"/>
                <w:color w:val="000000" w:themeColor="text1"/>
                <w:lang w:val="en-US"/>
              </w:rPr>
              <w:t>set  in</w:t>
            </w:r>
            <w:proofErr w:type="gramEnd"/>
            <w:r>
              <w:rPr>
                <w:rFonts w:cstheme="minorHAnsi"/>
                <w:color w:val="000000" w:themeColor="text1"/>
                <w:lang w:val="en-US"/>
              </w:rPr>
              <w:t xml:space="preserve"> the same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section.</w:t>
            </w:r>
          </w:p>
          <w:p w:rsidR="008A2647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A2647" w:rsidRPr="008A2647" w:rsidRDefault="008A2647" w:rsidP="00D21CF3">
            <w:pPr>
              <w:rPr>
                <w:rFonts w:cstheme="minorHAnsi"/>
                <w:color w:val="000000" w:themeColor="text1"/>
                <w:u w:val="single"/>
                <w:lang w:val="en-US"/>
              </w:rPr>
            </w:pPr>
            <w:r w:rsidRPr="008A2647">
              <w:rPr>
                <w:rFonts w:cstheme="minorHAnsi"/>
                <w:color w:val="000000" w:themeColor="text1"/>
                <w:u w:val="single"/>
                <w:lang w:val="en-US"/>
              </w:rPr>
              <w:t>Example</w:t>
            </w:r>
            <w:r w:rsidR="003145E4">
              <w:rPr>
                <w:rFonts w:cstheme="minorHAnsi"/>
                <w:color w:val="000000" w:themeColor="text1"/>
                <w:u w:val="single"/>
                <w:lang w:val="en-US"/>
              </w:rPr>
              <w:t xml:space="preserve"> 2</w:t>
            </w:r>
            <w:r w:rsidRPr="008A2647">
              <w:rPr>
                <w:rFonts w:cstheme="minorHAnsi"/>
                <w:color w:val="000000" w:themeColor="text1"/>
                <w:u w:val="single"/>
                <w:lang w:val="en-US"/>
              </w:rPr>
              <w:t xml:space="preserve">: </w:t>
            </w:r>
            <w:r w:rsidR="003145E4">
              <w:rPr>
                <w:rFonts w:cstheme="minorHAnsi"/>
                <w:color w:val="000000" w:themeColor="text1"/>
                <w:u w:val="single"/>
                <w:lang w:val="en-US"/>
              </w:rPr>
              <w:t>2 Releases, same Deal</w:t>
            </w:r>
          </w:p>
          <w:tbl>
            <w:tblPr>
              <w:tblStyle w:val="MediumShading1-Accent11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3355"/>
              <w:gridCol w:w="3355"/>
            </w:tblGrid>
            <w:tr w:rsidR="00477EA9" w:rsidRPr="008A2647" w:rsidTr="00477E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Release</w:t>
                  </w:r>
                  <w:r w:rsidR="009014B0">
                    <w:rPr>
                      <w:b w:val="0"/>
                    </w:rPr>
                    <w:t xml:space="preserve"> Reference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Deal</w:t>
                  </w:r>
                </w:p>
              </w:tc>
              <w:tc>
                <w:tcPr>
                  <w:tcW w:w="335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477EA9" w:rsidRPr="008A2647" w:rsidRDefault="0003415C" w:rsidP="00423F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Territory</w:t>
                  </w:r>
                </w:p>
              </w:tc>
            </w:tr>
            <w:tr w:rsidR="00477EA9" w:rsidRPr="008A2647" w:rsidTr="00477EA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</w:t>
                  </w:r>
                  <w:r>
                    <w:rPr>
                      <w:b w:val="0"/>
                    </w:rPr>
                    <w:t>0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  <w:tr w:rsidR="00477EA9" w:rsidRPr="008A2647" w:rsidTr="00477EA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355" w:type="dxa"/>
                  <w:tcBorders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rPr>
                      <w:b w:val="0"/>
                    </w:rPr>
                  </w:pPr>
                  <w:r w:rsidRPr="008A2647">
                    <w:rPr>
                      <w:b w:val="0"/>
                    </w:rPr>
                    <w:t>R</w:t>
                  </w:r>
                  <w:r>
                    <w:rPr>
                      <w:b w:val="0"/>
                    </w:rPr>
                    <w:t>1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  <w:righ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Pay As you Go / Conditional Download / Mobile</w:t>
                  </w:r>
                </w:p>
              </w:tc>
              <w:tc>
                <w:tcPr>
                  <w:tcW w:w="3355" w:type="dxa"/>
                  <w:tcBorders>
                    <w:left w:val="none" w:sz="0" w:space="0" w:color="auto"/>
                  </w:tcBorders>
                </w:tcPr>
                <w:p w:rsidR="00477EA9" w:rsidRPr="008A2647" w:rsidRDefault="00477EA9" w:rsidP="00423F77">
                  <w:pPr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SE, GB</w:t>
                  </w:r>
                </w:p>
              </w:tc>
            </w:tr>
          </w:tbl>
          <w:p w:rsidR="00202030" w:rsidRDefault="00202030" w:rsidP="00D21CF3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BB4440" w:rsidRDefault="008A2647" w:rsidP="00D21CF3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w:lastRenderedPageBreak/>
              <mc:AlternateContent>
                <mc:Choice Requires="wps">
                  <w:drawing>
                    <wp:inline distT="0" distB="0" distL="0" distR="0" wp14:anchorId="2EEFBC8C" wp14:editId="3E21068D">
                      <wp:extent cx="6343650" cy="4218317"/>
                      <wp:effectExtent l="0" t="0" r="19050" b="10795"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421831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675332" w:rsidRDefault="00C86048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&gt;R0&lt;/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477EA9">
                                  <w:pPr>
                                    <w:ind w:left="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10317F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DealReleaseReference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&gt;R1&lt;/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DealReference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&lt;Deal&gt;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PayAsYouGoModel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CommercialModelType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&lt;Usage&gt;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ConditionalDownload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1276" w:hanging="127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UserDefinedValue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="Mobile" Namespace="PA-DPIDA-2012031302- R"&gt;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UserDefined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DistributionChannelType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>&lt;/Usage&gt;</w:t>
                                  </w:r>
                                </w:p>
                                <w:p w:rsidR="00C86048" w:rsidRPr="00E42F2C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&gt;SE&lt;/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0A65F9" w:rsidRDefault="00C86048" w:rsidP="000A65F9">
                                  <w:pPr>
                                    <w:ind w:firstLine="720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</w:pP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</w:t>
                                  </w:r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&lt;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&gt;GB&lt;/</w:t>
                                  </w:r>
                                  <w:proofErr w:type="spellStart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TerritoryCode</w:t>
                                  </w:r>
                                  <w:proofErr w:type="spellEnd"/>
                                  <w:r w:rsidRPr="00E42F2C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highlight w:val="yellow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fr-FR"/>
                                    </w:rPr>
                                    <w:t xml:space="preserve">                    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Namespace="PA-DPIDA-2012031302-R"&gt;TP&lt;/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PriceType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PriceInformation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&lt;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&gt;2012-04-05</w:t>
                                  </w: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StartDate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ValidityPeriod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DealTerms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&lt;/Deal&gt;</w:t>
                                  </w:r>
                                </w:p>
                                <w:p w:rsidR="00C86048" w:rsidRPr="00675332" w:rsidRDefault="00C86048" w:rsidP="008A2647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 xml:space="preserve">               &lt;/</w:t>
                                  </w:r>
                                  <w:proofErr w:type="spellStart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ReleaseDeal</w:t>
                                  </w:r>
                                  <w:proofErr w:type="spellEnd"/>
                                  <w:r w:rsidRPr="0067533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Default="00C86048" w:rsidP="008A264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7" o:spid="_x0000_s1032" style="width:499.5pt;height:33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" fillcolor="#dbe5f1 [660]" strokecolor="#95b3d7 [1940]" strokeweight="2pt">
                      <v:textbox>
                        <w:txbxContent>
                          <w:p w:rsidR="00C86048" w:rsidRPr="00675332" w:rsidRDefault="00C86048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&gt;R0&lt;/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477EA9">
                            <w:pPr>
                              <w:ind w:left="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10317F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DealReleaseReference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&gt;R1&lt;/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DealReference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&lt;Deal&gt;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PayAsYouGoModel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CommercialModelType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&lt;Usage&gt;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ConditionalDownload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ind w:left="1276" w:hanging="127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UserDefinedValue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="Mobile" Namespace="PA-DPIDA-2012031302- R"&gt;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UserDefined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DistributionChannelType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>&lt;/Usage&gt;</w:t>
                            </w:r>
                          </w:p>
                          <w:p w:rsidR="00C86048" w:rsidRPr="00E42F2C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&gt;SE&lt;/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C86048" w:rsidRPr="000A65F9" w:rsidRDefault="00C86048" w:rsidP="000A65F9">
                            <w:pPr>
                              <w:ind w:firstLine="720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</w:pP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</w:t>
                            </w:r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&gt;GB&lt;/</w:t>
                            </w:r>
                            <w:proofErr w:type="spellStart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TerritoryCode</w:t>
                            </w:r>
                            <w:proofErr w:type="spellEnd"/>
                            <w:r w:rsidRPr="00E42F2C">
                              <w:rPr>
                                <w:rFonts w:cstheme="minorHAnsi"/>
                                <w:color w:val="000000" w:themeColor="text1"/>
                                <w:sz w:val="20"/>
                                <w:highlight w:val="yellow"/>
                                <w:lang w:val="fr-FR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fr-FR"/>
                              </w:rPr>
                              <w:t xml:space="preserve">                    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Namespace="PA-DPIDA-2012031302-R"&gt;TP&lt;/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PriceType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PriceInformation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&lt;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&gt;2012-04-05</w:t>
                            </w: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ValidityPeriod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Pr="00675332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DealTerms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&lt;/Deal&gt;</w:t>
                            </w:r>
                          </w:p>
                          <w:p w:rsidR="00C86048" w:rsidRPr="00675332" w:rsidRDefault="00C86048" w:rsidP="008A2647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               &lt;/</w:t>
                            </w:r>
                            <w:proofErr w:type="spellStart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ReleaseDeal</w:t>
                            </w:r>
                            <w:proofErr w:type="spellEnd"/>
                            <w:r w:rsidRPr="00675332">
                              <w:rPr>
                                <w:rFonts w:cstheme="minorHAnsi"/>
                                <w:color w:val="000000" w:themeColor="text1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C86048" w:rsidRDefault="00C86048" w:rsidP="008A2647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046E87" w:rsidRDefault="00A8407A" w:rsidP="00944924">
            <w:pPr>
              <w:pStyle w:val="Heading3"/>
            </w:pPr>
            <w:bookmarkStart w:id="33" w:name="_Toc338426223"/>
            <w:r w:rsidRPr="00A8407A">
              <w:t xml:space="preserve">Steps for </w:t>
            </w:r>
            <w:proofErr w:type="spellStart"/>
            <w:r w:rsidRPr="00A8407A">
              <w:t>DealList</w:t>
            </w:r>
            <w:proofErr w:type="spellEnd"/>
            <w:r w:rsidRPr="00A8407A">
              <w:t xml:space="preserve"> Optimization</w:t>
            </w:r>
            <w:bookmarkEnd w:id="33"/>
          </w:p>
          <w:p w:rsidR="00944924" w:rsidRDefault="00944924" w:rsidP="00944924">
            <w:r>
              <w:t xml:space="preserve">The steps to optimize the </w:t>
            </w:r>
            <w:proofErr w:type="spellStart"/>
            <w:r>
              <w:t>DealList</w:t>
            </w:r>
            <w:proofErr w:type="spellEnd"/>
            <w:r>
              <w:t xml:space="preserve"> section are:</w:t>
            </w:r>
          </w:p>
          <w:p w:rsidR="00944924" w:rsidRDefault="00944924" w:rsidP="00A91BFF">
            <w:pPr>
              <w:pStyle w:val="ListParagraph"/>
              <w:numPr>
                <w:ilvl w:val="0"/>
                <w:numId w:val="29"/>
              </w:numPr>
            </w:pPr>
            <w:r>
              <w:t>For each release, if multiple territories share the same deal, they will be grouped together</w:t>
            </w:r>
          </w:p>
          <w:p w:rsidR="00944924" w:rsidRDefault="00944924" w:rsidP="00A91BFF">
            <w:pPr>
              <w:pStyle w:val="ListParagraph"/>
              <w:numPr>
                <w:ilvl w:val="0"/>
                <w:numId w:val="29"/>
              </w:numPr>
            </w:pPr>
            <w:r>
              <w:t>If multiple releases share the same territories/deals grouping (the result of step 1), they will be grouped together</w:t>
            </w:r>
          </w:p>
          <w:p w:rsidR="00944924" w:rsidRDefault="00944924" w:rsidP="00944924"/>
          <w:p w:rsidR="00944924" w:rsidRPr="00944924" w:rsidRDefault="00944924" w:rsidP="00944924">
            <w:r>
              <w:t>The same steps apply f</w:t>
            </w:r>
            <w:r w:rsidR="00FD1F8C">
              <w:t>or “Takedown”, “</w:t>
            </w:r>
            <w:proofErr w:type="spellStart"/>
            <w:r w:rsidR="00FD1F8C">
              <w:t>AllDealsCancelled</w:t>
            </w:r>
            <w:proofErr w:type="spellEnd"/>
            <w:r w:rsidR="00FD1F8C">
              <w:t>”, “</w:t>
            </w:r>
            <w:proofErr w:type="spellStart"/>
            <w:r w:rsidR="00FD1F8C">
              <w:t>Preorder</w:t>
            </w:r>
            <w:proofErr w:type="spellEnd"/>
            <w:r w:rsidR="00FD1F8C">
              <w:t>” with preview and “</w:t>
            </w:r>
            <w:proofErr w:type="spellStart"/>
            <w:r w:rsidR="00FD1F8C">
              <w:t>Preorder</w:t>
            </w:r>
            <w:proofErr w:type="spellEnd"/>
            <w:r w:rsidR="00FD1F8C">
              <w:t>” without preview deals</w:t>
            </w:r>
            <w:r>
              <w:t>.</w:t>
            </w:r>
          </w:p>
          <w:p w:rsidR="00046E87" w:rsidRDefault="00046E87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Default="000808A5" w:rsidP="00944924">
            <w:pPr>
              <w:rPr>
                <w:rStyle w:val="Strong"/>
              </w:rPr>
            </w:pPr>
          </w:p>
          <w:p w:rsidR="000808A5" w:rsidRPr="00944924" w:rsidRDefault="000808A5" w:rsidP="00944924">
            <w:pPr>
              <w:rPr>
                <w:rStyle w:val="Strong"/>
              </w:rPr>
            </w:pPr>
          </w:p>
          <w:p w:rsidR="00801560" w:rsidRPr="00F22DDD" w:rsidRDefault="00801560" w:rsidP="002304DC">
            <w:pPr>
              <w:pStyle w:val="FSH2"/>
            </w:pPr>
            <w:bookmarkStart w:id="34" w:name="_Toc338426224"/>
            <w:r w:rsidRPr="00F22DDD">
              <w:lastRenderedPageBreak/>
              <w:t>Resource data section</w:t>
            </w:r>
            <w:r w:rsidR="002304DC">
              <w:t xml:space="preserve"> optimization</w:t>
            </w:r>
            <w:bookmarkEnd w:id="34"/>
          </w:p>
          <w:p w:rsidR="009A1F4A" w:rsidRPr="00F22DDD" w:rsidRDefault="00CA5EE0" w:rsidP="009A1F4A">
            <w:pPr>
              <w:rPr>
                <w:lang w:val="en-US"/>
              </w:rPr>
            </w:pPr>
            <w:r w:rsidRPr="00F22DDD">
              <w:rPr>
                <w:lang w:val="en-US"/>
              </w:rPr>
              <w:t>In order to optimize the Resource data section, localization will be reduced to some fields only.</w:t>
            </w:r>
          </w:p>
          <w:p w:rsidR="00CA5EE0" w:rsidRPr="00F22DDD" w:rsidRDefault="00CA5EE0" w:rsidP="009A1F4A">
            <w:pPr>
              <w:rPr>
                <w:lang w:val="en-US"/>
              </w:rPr>
            </w:pPr>
            <w:r w:rsidRPr="00F22DDD">
              <w:rPr>
                <w:lang w:val="en-US"/>
              </w:rPr>
              <w:t xml:space="preserve">The </w:t>
            </w:r>
            <w:proofErr w:type="spellStart"/>
            <w:r w:rsidRPr="00F22DDD">
              <w:rPr>
                <w:lang w:val="en-US"/>
              </w:rPr>
              <w:t>fileds</w:t>
            </w:r>
            <w:proofErr w:type="spellEnd"/>
            <w:r w:rsidRPr="00F22DDD">
              <w:rPr>
                <w:lang w:val="en-US"/>
              </w:rPr>
              <w:t xml:space="preserve"> where localization is allowed are the following:</w:t>
            </w:r>
          </w:p>
          <w:p w:rsidR="00CA5EE0" w:rsidRPr="00F22DDD" w:rsidRDefault="005D0F61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5D0F61" w:rsidRPr="00F22DDD" w:rsidRDefault="006F213A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5D0F61" w:rsidRPr="00F22DDD" w:rsidRDefault="005D0F61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F22DDD">
              <w:rPr>
                <w:lang w:val="en-US"/>
              </w:rPr>
              <w:t>P/C notice</w:t>
            </w:r>
          </w:p>
          <w:p w:rsidR="005D0F61" w:rsidRDefault="005D0F61" w:rsidP="005D0F61">
            <w:pPr>
              <w:rPr>
                <w:highlight w:val="red"/>
                <w:lang w:val="en-US"/>
              </w:rPr>
            </w:pPr>
          </w:p>
          <w:p w:rsidR="000858F7" w:rsidRDefault="00D829C3" w:rsidP="005D0F61">
            <w:pPr>
              <w:rPr>
                <w:lang w:val="en-US"/>
              </w:rPr>
            </w:pPr>
            <w:r>
              <w:rPr>
                <w:lang w:val="en-US"/>
              </w:rPr>
              <w:t xml:space="preserve">The fields listed in the above list should be compared to the Core level fields. </w:t>
            </w:r>
            <w:r w:rsidR="007403DB">
              <w:rPr>
                <w:lang w:val="en-US"/>
              </w:rPr>
              <w:t xml:space="preserve">Whenever a </w:t>
            </w:r>
            <w:r>
              <w:rPr>
                <w:lang w:val="en-US"/>
              </w:rPr>
              <w:t>difference is detected between the core and the local value of the field</w:t>
            </w:r>
            <w:r w:rsidR="007403DB">
              <w:rPr>
                <w:lang w:val="en-US"/>
              </w:rPr>
              <w:t>,</w:t>
            </w:r>
            <w:r w:rsidR="000858F7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a localization</w:t>
            </w:r>
            <w:proofErr w:type="gramEnd"/>
            <w:r>
              <w:rPr>
                <w:lang w:val="en-US"/>
              </w:rPr>
              <w:t xml:space="preserve"> will be taken into consideration and </w:t>
            </w:r>
            <w:r w:rsidR="00C57019">
              <w:rPr>
                <w:b/>
                <w:u w:val="single"/>
                <w:lang w:val="en-US"/>
              </w:rPr>
              <w:t>ALL</w:t>
            </w:r>
            <w:r>
              <w:rPr>
                <w:lang w:val="en-US"/>
              </w:rPr>
              <w:t xml:space="preserve"> fields will be mentioned in the territory section</w:t>
            </w:r>
            <w:r w:rsidR="00C57019">
              <w:rPr>
                <w:lang w:val="en-US"/>
              </w:rPr>
              <w:t xml:space="preserve"> (not only the fields with difference)</w:t>
            </w:r>
            <w:r>
              <w:rPr>
                <w:lang w:val="en-US"/>
              </w:rPr>
              <w:t>.</w:t>
            </w:r>
          </w:p>
          <w:p w:rsidR="00D829C3" w:rsidRDefault="00D829C3" w:rsidP="005D0F61">
            <w:pPr>
              <w:rPr>
                <w:lang w:val="en-US"/>
              </w:rPr>
            </w:pPr>
          </w:p>
          <w:p w:rsidR="000858F7" w:rsidRDefault="003F57F1" w:rsidP="005D0F61">
            <w:pPr>
              <w:rPr>
                <w:lang w:val="en-US"/>
              </w:rPr>
            </w:pPr>
            <w:r>
              <w:rPr>
                <w:lang w:val="en-US"/>
              </w:rPr>
              <w:t>Whenever an optimization (territories grouping) takes place, t</w:t>
            </w:r>
            <w:r w:rsidR="00A674EB">
              <w:rPr>
                <w:lang w:val="en-US"/>
              </w:rPr>
              <w:t xml:space="preserve">he </w:t>
            </w:r>
            <w:proofErr w:type="spellStart"/>
            <w:r w:rsidR="00A674EB">
              <w:rPr>
                <w:lang w:val="en-US"/>
              </w:rPr>
              <w:t>TechnicalResourceDetailsReference</w:t>
            </w:r>
            <w:proofErr w:type="spellEnd"/>
            <w:r w:rsidR="00A674EB">
              <w:rPr>
                <w:lang w:val="en-US"/>
              </w:rPr>
              <w:t xml:space="preserve"> tag in </w:t>
            </w:r>
            <w:proofErr w:type="spellStart"/>
            <w:r w:rsidR="00A674EB">
              <w:rPr>
                <w:lang w:val="en-US"/>
              </w:rPr>
              <w:t>TechnicalSoundRecordingDetails</w:t>
            </w:r>
            <w:proofErr w:type="spellEnd"/>
            <w:r w:rsidR="00A674EB">
              <w:rPr>
                <w:lang w:val="en-US"/>
              </w:rPr>
              <w:t xml:space="preserve"> will no longer include the </w:t>
            </w:r>
            <w:proofErr w:type="spellStart"/>
            <w:r w:rsidR="00A674EB">
              <w:rPr>
                <w:lang w:val="en-US"/>
              </w:rPr>
              <w:t>country_code</w:t>
            </w:r>
            <w:proofErr w:type="spellEnd"/>
            <w:r w:rsidR="00A674EB">
              <w:rPr>
                <w:lang w:val="en-US"/>
              </w:rPr>
              <w:t xml:space="preserve"> in </w:t>
            </w:r>
            <w:proofErr w:type="spellStart"/>
            <w:r w:rsidR="00A674EB">
              <w:rPr>
                <w:lang w:val="en-US"/>
              </w:rPr>
              <w:t>it’s</w:t>
            </w:r>
            <w:proofErr w:type="spellEnd"/>
            <w:r w:rsidR="00A674EB">
              <w:rPr>
                <w:lang w:val="en-US"/>
              </w:rPr>
              <w:t xml:space="preserve"> value for: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Sound Recording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  <w:p w:rsidR="00A674EB" w:rsidRDefault="00A674EB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  <w:p w:rsidR="004A1776" w:rsidRPr="00A674EB" w:rsidRDefault="004A1776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Midi</w:t>
            </w:r>
          </w:p>
          <w:p w:rsidR="003F57F1" w:rsidRDefault="003F57F1" w:rsidP="005D0F61">
            <w:pPr>
              <w:rPr>
                <w:lang w:val="en-US"/>
              </w:rPr>
            </w:pPr>
          </w:p>
          <w:p w:rsidR="00A674EB" w:rsidRPr="00A674EB" w:rsidRDefault="00A674EB" w:rsidP="005D0F61">
            <w:pPr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AS IS</w:t>
            </w:r>
            <w:r w:rsidRPr="00A674EB">
              <w:rPr>
                <w:u w:val="single"/>
                <w:lang w:val="en-US"/>
              </w:rPr>
              <w:t xml:space="preserve"> example:</w:t>
            </w:r>
          </w:p>
          <w:p w:rsidR="00417045" w:rsidRDefault="00A674EB" w:rsidP="005D0F61">
            <w:pPr>
              <w:rPr>
                <w:lang w:val="en-US"/>
              </w:rPr>
            </w:pPr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40511D6" wp14:editId="218A0494">
                      <wp:extent cx="6410325" cy="327804"/>
                      <wp:effectExtent l="0" t="0" r="28575" b="15240"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32780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Default="00C86048" w:rsidP="00A674EB"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&lt;TechnicalResourceDetailsReference&gt;T107415091820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DE</w:t>
                                  </w:r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&lt;/TechnicalResourceDetailsReference&gt;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3" o:spid="_x0000_s1033" style="width:504.75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" fillcolor="#dbe5f1 [660]" strokecolor="#95b3d7 [1940]" strokeweight="2pt">
                      <v:textbox>
                        <w:txbxContent>
                          <w:p w:rsidR="00C86048" w:rsidRDefault="00C86048" w:rsidP="00A674EB"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&lt;TechnicalResourceDetailsReference&gt;T107415091820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DE</w:t>
                            </w:r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&lt;/TechnicalResourceDetailsReference&gt;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C57019" w:rsidRDefault="00C57019" w:rsidP="005D0F61">
            <w:pPr>
              <w:rPr>
                <w:lang w:val="en-US"/>
              </w:rPr>
            </w:pPr>
          </w:p>
          <w:p w:rsidR="006F213A" w:rsidRDefault="00A674EB" w:rsidP="005D0F61">
            <w:pPr>
              <w:rPr>
                <w:u w:val="single"/>
                <w:lang w:val="en-US"/>
              </w:rPr>
            </w:pPr>
            <w:r w:rsidRPr="00A674EB">
              <w:rPr>
                <w:u w:val="single"/>
                <w:lang w:val="en-US"/>
              </w:rPr>
              <w:t>TO BE example:</w:t>
            </w:r>
          </w:p>
          <w:p w:rsidR="00A674EB" w:rsidRPr="00A674EB" w:rsidRDefault="00A674EB" w:rsidP="005D0F61">
            <w:pPr>
              <w:rPr>
                <w:u w:val="single"/>
                <w:lang w:val="en-US"/>
              </w:rPr>
            </w:pPr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46DE6055" wp14:editId="5C226A0E">
                      <wp:extent cx="6410325" cy="327804"/>
                      <wp:effectExtent l="0" t="0" r="28575" b="15240"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32780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Default="00C86048" w:rsidP="00A674EB">
                                  <w:r w:rsidRPr="00A674EB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&lt;TechnicalResourceDetailsReference&gt;T107415091820&lt;/TechnicalResourceDetailsReference&gt;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6" o:spid="_x0000_s1034" style="width:504.75pt;height: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" fillcolor="#dbe5f1 [660]" strokecolor="#95b3d7 [1940]" strokeweight="2pt">
                      <v:textbox>
                        <w:txbxContent>
                          <w:p w:rsidR="00C86048" w:rsidRDefault="00C86048" w:rsidP="00A674EB">
                            <w:r w:rsidRPr="00A674EB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&lt;TechnicalResourceDetailsReference&gt;T107415091820&lt;/TechnicalResourceDetailsReference&gt;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420B2D" w:rsidRDefault="00420B2D" w:rsidP="00420B2D">
            <w:pPr>
              <w:rPr>
                <w:lang w:val="en-US"/>
              </w:rPr>
            </w:pPr>
          </w:p>
          <w:p w:rsidR="003F57F1" w:rsidRDefault="003F57F1" w:rsidP="003F57F1">
            <w:pPr>
              <w:rPr>
                <w:lang w:val="en-US"/>
              </w:rPr>
            </w:pPr>
            <w:r>
              <w:rPr>
                <w:lang w:val="en-US"/>
              </w:rPr>
              <w:t xml:space="preserve">If a territory is not grouped with other territories (ex: in the case of a territory with translation, or a territory where Genre, Parental warning or P/C notice have different values than the core ones), the </w:t>
            </w:r>
            <w:proofErr w:type="spellStart"/>
            <w:r>
              <w:rPr>
                <w:lang w:val="en-US"/>
              </w:rPr>
              <w:t>country_code</w:t>
            </w:r>
            <w:proofErr w:type="spellEnd"/>
            <w:r>
              <w:rPr>
                <w:lang w:val="en-US"/>
              </w:rPr>
              <w:t xml:space="preserve"> will remain in the </w:t>
            </w:r>
            <w:proofErr w:type="spellStart"/>
            <w:r>
              <w:rPr>
                <w:lang w:val="en-US"/>
              </w:rPr>
              <w:t>TechnicalResourceDetailsReference</w:t>
            </w:r>
            <w:proofErr w:type="spellEnd"/>
            <w:r>
              <w:rPr>
                <w:lang w:val="en-US"/>
              </w:rPr>
              <w:t xml:space="preserve"> tag.</w:t>
            </w:r>
          </w:p>
          <w:p w:rsidR="003F57F1" w:rsidRDefault="003F57F1" w:rsidP="00420B2D">
            <w:pPr>
              <w:rPr>
                <w:lang w:val="en-US"/>
              </w:rPr>
            </w:pPr>
          </w:p>
          <w:p w:rsidR="000128CE" w:rsidRDefault="000128CE" w:rsidP="00420B2D">
            <w:pPr>
              <w:rPr>
                <w:lang w:val="en-US"/>
              </w:rPr>
            </w:pPr>
            <w:r>
              <w:rPr>
                <w:lang w:val="en-US"/>
              </w:rPr>
              <w:t>All territories can be grouped together except the following:</w:t>
            </w:r>
          </w:p>
          <w:p w:rsidR="000128CE" w:rsidRDefault="000128CE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All territories with translated metadata (JP, CH, TH, KR, HK etc</w:t>
            </w:r>
            <w:proofErr w:type="gramStart"/>
            <w:r>
              <w:rPr>
                <w:lang w:val="en-US"/>
              </w:rPr>
              <w:t>..)</w:t>
            </w:r>
            <w:proofErr w:type="gramEnd"/>
          </w:p>
          <w:p w:rsidR="00021BC2" w:rsidRDefault="00021BC2" w:rsidP="00823DC9">
            <w:pPr>
              <w:rPr>
                <w:lang w:val="en-US"/>
              </w:rPr>
            </w:pPr>
          </w:p>
          <w:p w:rsidR="00823DC9" w:rsidRDefault="00021BC2" w:rsidP="00823DC9">
            <w:pPr>
              <w:rPr>
                <w:lang w:val="en-US"/>
              </w:rPr>
            </w:pPr>
            <w:r>
              <w:rPr>
                <w:lang w:val="en-US"/>
              </w:rPr>
              <w:t xml:space="preserve">The “Label” tag will be removed from the </w:t>
            </w: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 xml:space="preserve"> section.</w:t>
            </w:r>
          </w:p>
          <w:p w:rsidR="00823DC9" w:rsidRDefault="00823DC9" w:rsidP="00823DC9">
            <w:pPr>
              <w:rPr>
                <w:lang w:val="en-US"/>
              </w:rPr>
            </w:pPr>
          </w:p>
          <w:p w:rsidR="004A1776" w:rsidRDefault="004A1776" w:rsidP="004A1776">
            <w:pPr>
              <w:pStyle w:val="Heading3"/>
              <w:rPr>
                <w:lang w:val="en-US"/>
              </w:rPr>
            </w:pPr>
            <w:bookmarkStart w:id="35" w:name="_Toc338426225"/>
            <w:r>
              <w:rPr>
                <w:lang w:val="en-US"/>
              </w:rPr>
              <w:t>Optimized XML Sample</w:t>
            </w:r>
            <w:bookmarkEnd w:id="35"/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XML sample attached below is an optimized DDEX XML for an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product.</w:t>
            </w: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was </w:t>
            </w:r>
            <w:r w:rsidR="00E1203A">
              <w:rPr>
                <w:rFonts w:cstheme="minorHAnsi"/>
                <w:color w:val="000000" w:themeColor="text1"/>
                <w:lang w:val="en-US"/>
              </w:rPr>
              <w:t>optimized from 4 601 lines to 939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lines (80% of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size reduction).</w:t>
            </w:r>
          </w:p>
          <w:p w:rsidR="004A1776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4A1776" w:rsidRPr="00DA547A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section was op</w:t>
            </w:r>
            <w:r w:rsidR="00E1203A" w:rsidRPr="00DA547A">
              <w:rPr>
                <w:rFonts w:cstheme="minorHAnsi"/>
                <w:color w:val="000000" w:themeColor="text1"/>
                <w:lang w:val="en-US"/>
              </w:rPr>
              <w:t>timized from 17 837 lines to 5</w:t>
            </w:r>
            <w:r w:rsidR="00DA547A" w:rsidRPr="00DA547A">
              <w:rPr>
                <w:rFonts w:cstheme="minorHAnsi"/>
                <w:color w:val="000000" w:themeColor="text1"/>
                <w:lang w:val="en-US"/>
              </w:rPr>
              <w:t>33</w:t>
            </w: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lines (97% of 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section size reduction).</w:t>
            </w:r>
          </w:p>
          <w:p w:rsidR="00A53277" w:rsidRDefault="004A1776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To this sample were added the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EndDate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tags and </w:t>
            </w:r>
            <w:proofErr w:type="spellStart"/>
            <w:r w:rsidRPr="00DA547A">
              <w:rPr>
                <w:rFonts w:cstheme="minorHAnsi"/>
                <w:color w:val="000000" w:themeColor="text1"/>
                <w:lang w:val="en-US"/>
              </w:rPr>
              <w:t>TakeDown</w:t>
            </w:r>
            <w:proofErr w:type="spellEnd"/>
            <w:r w:rsidRPr="00DA547A">
              <w:rPr>
                <w:rFonts w:cstheme="minorHAnsi"/>
                <w:color w:val="000000" w:themeColor="text1"/>
                <w:lang w:val="en-US"/>
              </w:rPr>
              <w:t xml:space="preserve"> deals.</w:t>
            </w:r>
          </w:p>
          <w:p w:rsidR="00A53277" w:rsidRDefault="00A53277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A4655" w:rsidRPr="00DA547A" w:rsidRDefault="005A4655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>The whole XML was opt</w:t>
            </w:r>
            <w:r w:rsidR="00E1203A" w:rsidRPr="00DA547A">
              <w:rPr>
                <w:rFonts w:cstheme="minorHAnsi"/>
                <w:color w:val="000000" w:themeColor="text1"/>
                <w:lang w:val="en-US"/>
              </w:rPr>
              <w:t>imized from 25 847 lines to 4</w:t>
            </w:r>
            <w:proofErr w:type="gramStart"/>
            <w:r w:rsidR="00E1203A" w:rsidRPr="00DA547A">
              <w:rPr>
                <w:rFonts w:cstheme="minorHAnsi"/>
                <w:color w:val="000000" w:themeColor="text1"/>
                <w:lang w:val="en-US"/>
              </w:rPr>
              <w:t xml:space="preserve">  </w:t>
            </w:r>
            <w:r w:rsidR="00DA547A" w:rsidRPr="00DA547A">
              <w:rPr>
                <w:rFonts w:cstheme="minorHAnsi"/>
                <w:color w:val="000000" w:themeColor="text1"/>
                <w:lang w:val="en-US"/>
              </w:rPr>
              <w:t>356</w:t>
            </w:r>
            <w:proofErr w:type="gramEnd"/>
            <w:r w:rsidR="00E1203A" w:rsidRPr="00DA547A">
              <w:rPr>
                <w:rFonts w:cstheme="minorHAnsi"/>
                <w:color w:val="000000" w:themeColor="text1"/>
                <w:lang w:val="en-US"/>
              </w:rPr>
              <w:t xml:space="preserve"> lines (82</w:t>
            </w:r>
            <w:r w:rsidRPr="00DA547A">
              <w:rPr>
                <w:rFonts w:cstheme="minorHAnsi"/>
                <w:color w:val="000000" w:themeColor="text1"/>
                <w:lang w:val="en-US"/>
              </w:rPr>
              <w:t>% of the XML file size reduction).</w:t>
            </w:r>
          </w:p>
          <w:p w:rsidR="00FF2622" w:rsidRPr="00DA547A" w:rsidRDefault="00FF2622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tbl>
            <w:tblPr>
              <w:tblStyle w:val="MediumShading1-Accent11"/>
              <w:tblW w:w="0" w:type="auto"/>
              <w:jc w:val="center"/>
              <w:tblInd w:w="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96"/>
              <w:gridCol w:w="1867"/>
              <w:gridCol w:w="1763"/>
              <w:gridCol w:w="2009"/>
            </w:tblGrid>
            <w:tr w:rsidR="005E5415" w:rsidRPr="00DA547A" w:rsidTr="00FA52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FA52AB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Optimized 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>Section</w:t>
                  </w:r>
                </w:p>
              </w:tc>
              <w:tc>
                <w:tcPr>
                  <w:tcW w:w="1867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Initial Size (lines)</w:t>
                  </w:r>
                </w:p>
              </w:tc>
              <w:tc>
                <w:tcPr>
                  <w:tcW w:w="1763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FA52AB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New Size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 (lines)</w:t>
                  </w:r>
                </w:p>
              </w:tc>
              <w:tc>
                <w:tcPr>
                  <w:tcW w:w="2009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Size Reduction (%)</w:t>
                  </w:r>
                </w:p>
              </w:tc>
            </w:tr>
            <w:tr w:rsidR="005E5415" w:rsidRPr="00DA547A" w:rsidTr="00FA5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proofErr w:type="spellStart"/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ResourceList</w:t>
                  </w:r>
                  <w:proofErr w:type="spellEnd"/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4 601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E1203A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939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80%</w:t>
                  </w:r>
                </w:p>
              </w:tc>
            </w:tr>
            <w:tr w:rsidR="005E5415" w:rsidRPr="00DA547A" w:rsidTr="00FA52A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proofErr w:type="spellStart"/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DealList</w:t>
                  </w:r>
                  <w:proofErr w:type="spellEnd"/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17 837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DA547A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5</w:t>
                  </w:r>
                  <w:r w:rsidR="00DA547A" w:rsidRPr="00DA547A">
                    <w:rPr>
                      <w:rFonts w:cstheme="minorHAnsi"/>
                      <w:color w:val="000000" w:themeColor="text1"/>
                      <w:lang w:val="en-US"/>
                    </w:rPr>
                    <w:t>33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97%</w:t>
                  </w:r>
                </w:p>
              </w:tc>
            </w:tr>
            <w:tr w:rsidR="005E5415" w:rsidRPr="00DA547A" w:rsidTr="00FA52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6" w:type="dxa"/>
                  <w:tcBorders>
                    <w:right w:val="none" w:sz="0" w:space="0" w:color="auto"/>
                  </w:tcBorders>
                </w:tcPr>
                <w:p w:rsidR="005E5415" w:rsidRPr="00DA547A" w:rsidRDefault="005E5415" w:rsidP="004A1776">
                  <w:pPr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Total</w:t>
                  </w:r>
                </w:p>
              </w:tc>
              <w:tc>
                <w:tcPr>
                  <w:tcW w:w="1867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25 847</w:t>
                  </w:r>
                </w:p>
              </w:tc>
              <w:tc>
                <w:tcPr>
                  <w:tcW w:w="1763" w:type="dxa"/>
                  <w:tcBorders>
                    <w:left w:val="none" w:sz="0" w:space="0" w:color="auto"/>
                    <w:right w:val="none" w:sz="0" w:space="0" w:color="auto"/>
                  </w:tcBorders>
                  <w:vAlign w:val="center"/>
                </w:tcPr>
                <w:p w:rsidR="005E5415" w:rsidRPr="00DA547A" w:rsidRDefault="005E5415" w:rsidP="00DA547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 xml:space="preserve">4 </w:t>
                  </w:r>
                  <w:r w:rsidR="00DA547A" w:rsidRPr="00DA547A">
                    <w:rPr>
                      <w:rFonts w:cstheme="minorHAnsi"/>
                      <w:color w:val="000000" w:themeColor="text1"/>
                      <w:lang w:val="en-US"/>
                    </w:rPr>
                    <w:t>356</w:t>
                  </w:r>
                </w:p>
              </w:tc>
              <w:tc>
                <w:tcPr>
                  <w:tcW w:w="2009" w:type="dxa"/>
                  <w:tcBorders>
                    <w:left w:val="none" w:sz="0" w:space="0" w:color="auto"/>
                  </w:tcBorders>
                  <w:vAlign w:val="center"/>
                </w:tcPr>
                <w:p w:rsidR="005E5415" w:rsidRPr="00DA547A" w:rsidRDefault="00E1203A" w:rsidP="005E541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theme="minorHAnsi"/>
                      <w:color w:val="000000" w:themeColor="text1"/>
                      <w:lang w:val="en-US"/>
                    </w:rPr>
                  </w:pPr>
                  <w:r w:rsidRPr="00DA547A">
                    <w:rPr>
                      <w:rFonts w:cstheme="minorHAnsi"/>
                      <w:color w:val="000000" w:themeColor="text1"/>
                      <w:lang w:val="en-US"/>
                    </w:rPr>
                    <w:t>82</w:t>
                  </w:r>
                  <w:r w:rsidR="005E5415" w:rsidRPr="00DA547A">
                    <w:rPr>
                      <w:rFonts w:cstheme="minorHAnsi"/>
                      <w:color w:val="000000" w:themeColor="text1"/>
                      <w:lang w:val="en-US"/>
                    </w:rPr>
                    <w:t>%</w:t>
                  </w:r>
                </w:p>
              </w:tc>
            </w:tr>
          </w:tbl>
          <w:p w:rsidR="005E5415" w:rsidRPr="00DA547A" w:rsidRDefault="005E5415" w:rsidP="004A1776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E5415" w:rsidRPr="00DA547A" w:rsidRDefault="005E5415" w:rsidP="004A1776">
            <w:pPr>
              <w:rPr>
                <w:rFonts w:cstheme="minorHAnsi"/>
                <w:color w:val="000000" w:themeColor="text1"/>
                <w:lang w:val="en-US"/>
              </w:rPr>
            </w:pPr>
            <w:r w:rsidRPr="00DA547A">
              <w:rPr>
                <w:rFonts w:cstheme="minorHAnsi"/>
                <w:color w:val="000000" w:themeColor="text1"/>
                <w:lang w:val="en-US"/>
              </w:rPr>
              <w:t>Optimized XML attached below.</w:t>
            </w:r>
          </w:p>
          <w:p w:rsidR="00A674EB" w:rsidRDefault="00B45C17" w:rsidP="00FE07B1">
            <w:pPr>
              <w:jc w:val="center"/>
            </w:pPr>
            <w:r>
              <w:object w:dxaOrig="2069" w:dyaOrig="1320">
                <v:shape id="_x0000_i1035" type="#_x0000_t75" style="width:103.25pt;height:65.9pt" o:ole="">
                  <v:imagedata r:id="rId19" o:title=""/>
                </v:shape>
                <o:OLEObject Type="Embed" ProgID="Package" ShapeID="_x0000_i1035" DrawAspect="Icon" ObjectID="_1412168301" r:id="rId20"/>
              </w:object>
            </w:r>
          </w:p>
          <w:p w:rsidR="007D5A5B" w:rsidRDefault="007D5A5B" w:rsidP="007D5A5B">
            <w:pPr>
              <w:pStyle w:val="FSH2"/>
            </w:pPr>
            <w:bookmarkStart w:id="36" w:name="_Toc338426226"/>
            <w:r>
              <w:t>ERN Header Scheme Location</w:t>
            </w:r>
            <w:bookmarkEnd w:id="36"/>
          </w:p>
          <w:p w:rsidR="007D5A5B" w:rsidRDefault="007D5A5B" w:rsidP="007D5A5B">
            <w:r>
              <w:t xml:space="preserve">A long form of the ERN header scheme location </w:t>
            </w:r>
            <w:r w:rsidR="009A66CE">
              <w:t>will</w:t>
            </w:r>
            <w:r>
              <w:t xml:space="preserve"> be used instead of the short form used today.</w:t>
            </w:r>
          </w:p>
          <w:p w:rsidR="007D5A5B" w:rsidRDefault="007D5A5B" w:rsidP="007D5A5B"/>
          <w:p w:rsidR="007D5A5B" w:rsidRDefault="007D5A5B" w:rsidP="007D5A5B">
            <w:pPr>
              <w:rPr>
                <w:u w:val="single"/>
              </w:rPr>
            </w:pPr>
            <w:r w:rsidRPr="007D5A5B">
              <w:rPr>
                <w:u w:val="single"/>
              </w:rPr>
              <w:t>TO BE example:</w:t>
            </w:r>
          </w:p>
          <w:p w:rsidR="007D5A5B" w:rsidRPr="00A86605" w:rsidRDefault="00A86605" w:rsidP="00A86605">
            <w:r w:rsidRPr="00A86605">
              <w:rPr>
                <w:noProof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2F4B785F" wp14:editId="7D55B3D1">
                      <wp:extent cx="6410325" cy="888521"/>
                      <wp:effectExtent l="0" t="0" r="28575" b="26035"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0325" cy="8885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C25263" w:rsidRDefault="00C86048" w:rsidP="00C06854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</w:pPr>
                                  <w:proofErr w:type="gram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&lt;?xml</w:t>
                                  </w:r>
                                  <w:proofErr w:type="gram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version="1.0" encoding="UTF-8"?&gt;</w:t>
                                  </w:r>
                                </w:p>
                                <w:p w:rsidR="00C86048" w:rsidRPr="00C06854" w:rsidRDefault="00C86048" w:rsidP="00C06854">
                                  <w:pPr>
                                    <w:ind w:left="360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&lt;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ern</w:t>
                                  </w:r>
                                  <w:proofErr w:type="gram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:NewReleaseMessage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xmlns:ern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1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http://ddex.net/xml/ern/35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xmlns:xs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2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http://www.w3.org/2001/XMLSchema-instance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xs:schemaLocation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hyperlink r:id="rId23" w:history="1">
                                    <w:r w:rsidRPr="004D090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18"/>
                                      </w:rPr>
                                      <w:t>http://ddex.net/xml/ern/35 http://ddex.net/xml/ern/35/release-notification.xsd</w:t>
                                    </w:r>
                                  </w:hyperlink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MessageSchemaVersionId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="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ern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/35"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>LanguageAndScriptCode</w:t>
                                  </w:r>
                                  <w:proofErr w:type="spellEnd"/>
                                  <w:r w:rsidRPr="00C25263">
                                    <w:rPr>
                                      <w:rFonts w:ascii="Arial" w:hAnsi="Arial" w:cs="Arial"/>
                                      <w:color w:val="000000" w:themeColor="text1"/>
                                      <w:sz w:val="18"/>
                                    </w:rPr>
                                    <w:t xml:space="preserve">="en"&gt;   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9" o:spid="_x0000_s1035" style="width:504.75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" fillcolor="#dbe5f1 [660]" strokecolor="#95b3d7 [1940]" strokeweight="2pt">
                      <v:textbox>
                        <w:txbxContent>
                          <w:p w:rsidR="00C86048" w:rsidRPr="00C25263" w:rsidRDefault="00C86048" w:rsidP="00C06854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proofErr w:type="gram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&lt;?xml</w:t>
                            </w:r>
                            <w:proofErr w:type="gram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version="1.0" encoding="UTF-8"?&gt;</w:t>
                            </w:r>
                          </w:p>
                          <w:p w:rsidR="00C86048" w:rsidRPr="00C06854" w:rsidRDefault="00C86048" w:rsidP="00C06854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</w:pPr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&lt;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ern</w:t>
                            </w:r>
                            <w:proofErr w:type="gram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:NewReleaseMessage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xmlns:ern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4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http://ddex.net/xml/ern/35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xmlns:xs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5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http://www.w3.org/2001/XMLSchema-instance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xs:schemaLocation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hyperlink r:id="rId26" w:history="1">
                              <w:r w:rsidRPr="004D090F"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</w:rPr>
                                <w:t>http://ddex.net/xml/ern/35 http://ddex.net/xml/ern/35/release-notification.xsd</w:t>
                              </w:r>
                            </w:hyperlink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MessageSchemaVersionId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="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ern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/35"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>LanguageAndScriptCode</w:t>
                            </w:r>
                            <w:proofErr w:type="spellEnd"/>
                            <w:r w:rsidRPr="00C25263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</w:rPr>
                              <w:t xml:space="preserve">="en"&gt;    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A86605" w:rsidRDefault="00A86605" w:rsidP="00A86605">
            <w:pPr>
              <w:rPr>
                <w:u w:val="single"/>
              </w:rPr>
            </w:pPr>
          </w:p>
          <w:p w:rsidR="009308F3" w:rsidRDefault="00A24EB9" w:rsidP="00A24EB9">
            <w:pPr>
              <w:pStyle w:val="FSH2"/>
            </w:pPr>
            <w:bookmarkStart w:id="37" w:name="_Toc338426227"/>
            <w:r>
              <w:t>Monopoly Resource</w:t>
            </w:r>
            <w:bookmarkEnd w:id="37"/>
          </w:p>
          <w:p w:rsidR="00A74D4F" w:rsidRDefault="008118D8" w:rsidP="00A74D4F">
            <w:r>
              <w:t xml:space="preserve">Monopoly resources will be populated in </w:t>
            </w:r>
            <w:proofErr w:type="spellStart"/>
            <w:r>
              <w:t>ResourceList</w:t>
            </w:r>
            <w:proofErr w:type="spellEnd"/>
            <w:proofErr w:type="gramStart"/>
            <w:r>
              <w:t>,  MIDI</w:t>
            </w:r>
            <w:proofErr w:type="gramEnd"/>
            <w:r>
              <w:t xml:space="preserve"> section.</w:t>
            </w:r>
          </w:p>
          <w:p w:rsidR="004F0750" w:rsidRDefault="004F0750" w:rsidP="004F0750">
            <w:pPr>
              <w:jc w:val="center"/>
            </w:pPr>
            <w:r>
              <w:object w:dxaOrig="8551" w:dyaOrig="2079">
                <v:shape id="_x0000_i1036" type="#_x0000_t75" style="width:426.55pt;height:103.9pt" o:ole="">
                  <v:imagedata r:id="rId27" o:title=""/>
                </v:shape>
                <o:OLEObject Type="Embed" ProgID="Visio.Drawing.11" ShapeID="_x0000_i1036" DrawAspect="Content" ObjectID="_1412168302" r:id="rId28"/>
              </w:object>
            </w:r>
          </w:p>
          <w:p w:rsidR="008B155C" w:rsidRPr="00FE312D" w:rsidRDefault="00FE312D" w:rsidP="00A74D4F">
            <w:r>
              <w:t xml:space="preserve">The </w:t>
            </w:r>
            <w:proofErr w:type="spellStart"/>
            <w:r>
              <w:t>MidiId</w:t>
            </w:r>
            <w:proofErr w:type="spellEnd"/>
            <w:r>
              <w:t xml:space="preserve"> tag will include the </w:t>
            </w:r>
            <w:proofErr w:type="spellStart"/>
            <w:r>
              <w:t>ProprietaryId</w:t>
            </w:r>
            <w:proofErr w:type="spellEnd"/>
            <w:r>
              <w:t xml:space="preserve"> and will be set to the DISRC of the Monopoly resource.</w:t>
            </w:r>
          </w:p>
          <w:p w:rsidR="008B155C" w:rsidRDefault="008B155C" w:rsidP="00A74D4F">
            <w:pPr>
              <w:rPr>
                <w:u w:val="single"/>
              </w:rPr>
            </w:pPr>
          </w:p>
          <w:p w:rsidR="00046E87" w:rsidRDefault="00046E87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7725C3" w:rsidRDefault="007725C3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0808A5" w:rsidRDefault="000808A5" w:rsidP="00A74D4F">
            <w:pPr>
              <w:rPr>
                <w:u w:val="single"/>
              </w:rPr>
            </w:pPr>
          </w:p>
          <w:p w:rsidR="008118D8" w:rsidRPr="00423F77" w:rsidRDefault="00423F77" w:rsidP="00A74D4F">
            <w:pPr>
              <w:rPr>
                <w:u w:val="single"/>
              </w:rPr>
            </w:pPr>
            <w:r w:rsidRPr="00423F77">
              <w:rPr>
                <w:u w:val="single"/>
              </w:rPr>
              <w:lastRenderedPageBreak/>
              <w:t>XML example:</w:t>
            </w:r>
          </w:p>
          <w:p w:rsidR="008118D8" w:rsidRDefault="00423F77" w:rsidP="00A74D4F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BE05AED" wp14:editId="490D15A2">
                      <wp:extent cx="6343650" cy="6276975"/>
                      <wp:effectExtent l="0" t="0" r="19050" b="28575"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3650" cy="62769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&lt;Midi&gt;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ProprietaryId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&gt;SEBKB9802010 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ProprietaryId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MidiId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ResourceReference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&gt;A20000000011086&lt;/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ResourceReference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ReferenceTitle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&gt;My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Favourite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Game&lt;/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ReferenceTitle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IsBonusResource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&gt;false&lt;/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IsBonusResource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&lt;Duration&gt;PT0M30.000S&lt;/Duration&gt;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MidiDetailsByTerritory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TerritoryCode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&lt;Title&gt;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&gt;My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Favourite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Game&lt;/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TitleText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&lt;/Title&gt;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DisplayArtist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SequenceNumber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="1"&gt;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PartyName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FullName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gram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The</w:t>
                                  </w:r>
                                  <w:proofErr w:type="gram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Cardigans&lt;/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FullName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PartyName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ArtistRole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MainArtist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ArtistRole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DisplayArtist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="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ReleaseLabel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"&gt;Universal Music&lt;/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LabelName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&gt;(C) 2008 Universal Music AB&lt;/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CLine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MarketingComment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&gt;Marketing Test&lt;/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MarketingComment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&lt;Genre&gt;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GenreText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&gt;Pop&lt;/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GenreText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&lt;/Genre&gt;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               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ParentalWarningType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NoAdviceAvailable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ParentalWarningType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TechnicalMidiDetails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709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&lt;TechnicalRe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sourceDetailsReference&gt;T111111</w:t>
                                  </w: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&lt;/TechnicalResourceDetailsReference&gt;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&lt;Duration&gt;PT0M30.000S&lt;/Duration&gt;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IsPreview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&gt;false&lt;/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IsPreview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&lt;File&gt;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FileName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&gt;FILENAME EXAMPLE&lt;/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FileName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&gt;c30252ac9f045a2ga18168f13986f0f2&lt;/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    &lt;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HashSumAlgorithmType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&gt;MD5&lt;/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HashSumAlgorithmType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HashSum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    &lt;/File&gt;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TechnicalMidiDetails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    &lt;/</w:t>
                                  </w:r>
                                  <w:proofErr w:type="spellStart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MidiDetailsByTerritory</w:t>
                                  </w:r>
                                  <w:proofErr w:type="spellEnd"/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:rsidR="00C86048" w:rsidRPr="00521DFA" w:rsidRDefault="00C86048" w:rsidP="00521DFA">
                                  <w:pPr>
                                    <w:ind w:left="-426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521DFA"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    &lt;/Midi&gt;</w:t>
                                  </w:r>
                                </w:p>
                                <w:p w:rsidR="00C86048" w:rsidRDefault="00C86048" w:rsidP="00423F77">
                                  <w:pPr>
                                    <w:ind w:firstLine="1135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10" o:spid="_x0000_s1036" style="width:499.5pt;height:4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" fillcolor="#dbe5f1 [660]" strokecolor="#95b3d7 [1940]" strokeweight="2pt">
                      <v:textbox>
                        <w:txbxContent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&lt;Midi&gt;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ProprietaryId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&gt;SEBKB9802010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ProprietaryId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MidiId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ResourceReference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&gt;A20000000011086&lt;/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ResourceReference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ReferenceTitle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&gt;My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Favourite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Game&lt;/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ReferenceTitle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IsBonusResource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IsBonusResource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&lt;Duration&gt;PT0M30.000S&lt;/Duration&gt;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MidiDetailsByTerritory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TerritoryCode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&lt;Title&gt;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&gt;My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Favourite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Game&lt;/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TitleText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&lt;/Title&gt;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DisplayArtist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SequenceNumber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="1"&gt;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PartyName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gram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Cardigans&lt;/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FullName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PartyName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ArtistRole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MainArtist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ArtistRole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DisplayArtist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="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ReleaseLabel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"&gt;Universal Music&lt;/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LabelName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&gt;(C) 2008 Universal Music AB&lt;/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CLine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MarketingComment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&gt;Marketing Test&lt;/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MarketingComment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&lt;Genre&gt;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GenreText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&gt;Pop&lt;/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GenreText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&lt;/Genre&gt;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 xml:space="preserve">                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ParentalWarningType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NoAdviceAvailable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ParentalWarningType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TechnicalMidiDetails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709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&lt;TechnicalRe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sourceDetailsReference&gt;T111111</w:t>
                            </w: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&lt;/TechnicalResourceDetailsReference&gt;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&lt;Duration&gt;PT0M30.000S&lt;/Duration&gt;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IsPreview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&gt;false&lt;/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IsPreview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&lt;File&gt;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FileName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&gt;FILENAME EXAMPLE&lt;/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FileName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&gt;c30252ac9f045a2ga18168f13986f0f2&lt;/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    &lt;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HashSumAlgorithmType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&gt;MD5&lt;/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HashSumAlgorithmType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HashSum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    &lt;/File&gt;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TechnicalMidiDetails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&lt;/</w:t>
                            </w:r>
                            <w:proofErr w:type="spellStart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MidiDetailsByTerritory</w:t>
                            </w:r>
                            <w:proofErr w:type="spellEnd"/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&gt;</w:t>
                            </w:r>
                          </w:p>
                          <w:p w:rsidR="00C86048" w:rsidRPr="00521DFA" w:rsidRDefault="00C86048" w:rsidP="00521DFA">
                            <w:pPr>
                              <w:ind w:left="-426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1DFA"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&lt;/Midi&gt;</w:t>
                            </w:r>
                          </w:p>
                          <w:p w:rsidR="00C86048" w:rsidRDefault="00C86048" w:rsidP="00423F77">
                            <w:pPr>
                              <w:ind w:firstLine="1135"/>
                              <w:jc w:val="center"/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4D5F31" w:rsidRDefault="004D5F31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521DFA" w:rsidRDefault="00521DFA" w:rsidP="00A74D4F"/>
          <w:p w:rsidR="00F21357" w:rsidRDefault="00F21357" w:rsidP="002B56DA">
            <w:pPr>
              <w:pStyle w:val="FSH2"/>
            </w:pPr>
          </w:p>
          <w:p w:rsidR="00A3761E" w:rsidRDefault="002B56DA" w:rsidP="002B56DA">
            <w:pPr>
              <w:pStyle w:val="FSH2"/>
            </w:pPr>
            <w:bookmarkStart w:id="38" w:name="_Toc338426228"/>
            <w:r>
              <w:lastRenderedPageBreak/>
              <w:t>Classical Release</w:t>
            </w:r>
            <w:bookmarkEnd w:id="38"/>
          </w:p>
          <w:p w:rsidR="008411BB" w:rsidRDefault="008411BB" w:rsidP="008411BB">
            <w:r>
              <w:t xml:space="preserve">In the Product release section, Release Type, a classical product won’t be exported as a </w:t>
            </w:r>
            <w:proofErr w:type="spellStart"/>
            <w:r>
              <w:t>UserDefinedValue</w:t>
            </w:r>
            <w:proofErr w:type="spellEnd"/>
            <w:r>
              <w:t xml:space="preserve"> anymore. Instead the allowed release type value ‘</w:t>
            </w:r>
            <w:proofErr w:type="spellStart"/>
            <w:r>
              <w:t>ClassicalAlbum</w:t>
            </w:r>
            <w:proofErr w:type="spellEnd"/>
            <w:r>
              <w:t>’ will be used.</w:t>
            </w:r>
          </w:p>
          <w:p w:rsidR="008411BB" w:rsidRDefault="008411BB" w:rsidP="008411BB"/>
          <w:p w:rsidR="00D815DC" w:rsidRDefault="008411BB" w:rsidP="008411BB">
            <w:r>
              <w:t xml:space="preserve">A classical album release type will be determined by the existence of a work group, instead of music type. If at least one work group exists on the product the </w:t>
            </w:r>
            <w:proofErr w:type="spellStart"/>
            <w:r>
              <w:t>ReleaseType</w:t>
            </w:r>
            <w:proofErr w:type="spellEnd"/>
            <w:r>
              <w:t xml:space="preserve"> will </w:t>
            </w:r>
            <w:proofErr w:type="gramStart"/>
            <w:r>
              <w:t>be  ‘</w:t>
            </w:r>
            <w:proofErr w:type="spellStart"/>
            <w:r>
              <w:t>ClassicalAlbum</w:t>
            </w:r>
            <w:proofErr w:type="spellEnd"/>
            <w:r>
              <w:t>’</w:t>
            </w:r>
            <w:proofErr w:type="gramEnd"/>
            <w:r>
              <w:t xml:space="preserve">. If no work group exists the </w:t>
            </w:r>
            <w:proofErr w:type="spellStart"/>
            <w:r>
              <w:t>ReleaseType</w:t>
            </w:r>
            <w:proofErr w:type="spellEnd"/>
            <w:r>
              <w:t xml:space="preserve"> will be ‘Album’.</w:t>
            </w:r>
          </w:p>
          <w:p w:rsidR="000852B1" w:rsidRDefault="000852B1" w:rsidP="008411BB"/>
          <w:p w:rsidR="000852B1" w:rsidRDefault="000852B1" w:rsidP="008411BB">
            <w:r>
              <w:t>The work group will be illustrated in the resource grouping in the product release.</w:t>
            </w:r>
          </w:p>
          <w:p w:rsidR="008411BB" w:rsidRDefault="008411BB" w:rsidP="008411BB"/>
          <w:p w:rsidR="00D815DC" w:rsidRDefault="00D815DC" w:rsidP="00D815DC">
            <w:pPr>
              <w:rPr>
                <w:u w:val="single"/>
              </w:rPr>
            </w:pPr>
            <w:r w:rsidRPr="00D815DC">
              <w:rPr>
                <w:u w:val="single"/>
              </w:rPr>
              <w:t>Example</w:t>
            </w:r>
          </w:p>
          <w:p w:rsidR="00D815DC" w:rsidRDefault="00D815DC" w:rsidP="00D815DC">
            <w:r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1603B209" wp14:editId="26D1B001">
                      <wp:extent cx="6286500" cy="466725"/>
                      <wp:effectExtent l="0" t="0" r="19050" b="28575"/>
                      <wp:docPr id="4" name="Rounded 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4667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D60D29" w:rsidRDefault="00C86048" w:rsidP="00D815DC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  <w:proofErr w:type="spellStart"/>
                                  <w:r w:rsidRPr="002D567C">
                                    <w:rPr>
                                      <w:color w:val="000000" w:themeColor="text1"/>
                                      <w:sz w:val="20"/>
                                      <w:highlight w:val="yellow"/>
                                    </w:rPr>
                                    <w:t>ClassicalAlbum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2D567C" w:rsidRDefault="00C86048" w:rsidP="00D815DC">
                                  <w:pPr>
                                    <w:rPr>
                                      <w:rFonts w:cstheme="minorHAnsi"/>
                                      <w:strike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D60D29" w:rsidRDefault="00C86048" w:rsidP="00D815DC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4" o:spid="_x0000_s1037" style="width:495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" fillcolor="#dbe5f1 [660]" strokecolor="#95b3d7 [1940]" strokeweight="2pt">
                      <v:textbox>
                        <w:txbxContent>
                          <w:p w:rsidR="00C86048" w:rsidRPr="00D60D29" w:rsidRDefault="00C86048" w:rsidP="00D815DC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2D567C">
                              <w:rPr>
                                <w:color w:val="000000" w:themeColor="text1"/>
                                <w:sz w:val="20"/>
                                <w:highlight w:val="yellow"/>
                              </w:rPr>
                              <w:t>ClassicalAlbum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2D567C" w:rsidRDefault="00C86048" w:rsidP="00D815DC">
                            <w:pPr>
                              <w:rPr>
                                <w:rFonts w:cstheme="minorHAnsi"/>
                                <w:strike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D60D29" w:rsidRDefault="00C86048" w:rsidP="00D815DC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2D567C" w:rsidRDefault="002D567C" w:rsidP="00D815DC"/>
          <w:p w:rsidR="002D567C" w:rsidRDefault="002D567C" w:rsidP="00D815DC">
            <w:r>
              <w:t xml:space="preserve">The </w:t>
            </w:r>
            <w:proofErr w:type="spellStart"/>
            <w:r>
              <w:t>UserDefinedValue</w:t>
            </w:r>
            <w:proofErr w:type="spellEnd"/>
            <w:r>
              <w:t xml:space="preserve"> for a classical release will also be removed at Track level.</w:t>
            </w:r>
          </w:p>
          <w:p w:rsidR="002D567C" w:rsidRDefault="002D567C" w:rsidP="00D815DC">
            <w:r>
              <w:t xml:space="preserve">The </w:t>
            </w:r>
            <w:proofErr w:type="spellStart"/>
            <w:r>
              <w:t>ReleaseType</w:t>
            </w:r>
            <w:proofErr w:type="spellEnd"/>
            <w:r>
              <w:t xml:space="preserve"> at Track level will always be set to “</w:t>
            </w:r>
            <w:proofErr w:type="spellStart"/>
            <w:r>
              <w:t>TrackRelease</w:t>
            </w:r>
            <w:proofErr w:type="spellEnd"/>
            <w:r>
              <w:t>”</w:t>
            </w:r>
            <w:r w:rsidR="00E203B4">
              <w:t>.</w:t>
            </w:r>
          </w:p>
          <w:p w:rsidR="002D567C" w:rsidRDefault="002D567C" w:rsidP="00D815DC"/>
          <w:p w:rsidR="002D567C" w:rsidRDefault="002D567C" w:rsidP="00D815DC">
            <w:pPr>
              <w:rPr>
                <w:u w:val="single"/>
              </w:rPr>
            </w:pPr>
            <w:r w:rsidRPr="002D567C">
              <w:rPr>
                <w:u w:val="single"/>
              </w:rPr>
              <w:t>Example</w:t>
            </w:r>
          </w:p>
          <w:p w:rsidR="002D567C" w:rsidRDefault="002D567C" w:rsidP="00D815DC">
            <w:r w:rsidRPr="00FD6A70">
              <w:rPr>
                <w:rFonts w:cstheme="minorHAnsi"/>
                <w:noProof/>
                <w:color w:val="000000" w:themeColor="text1"/>
                <w:lang w:val="fr-FR" w:eastAsia="fr-FR"/>
              </w:rPr>
              <mc:AlternateContent>
                <mc:Choice Requires="wps">
                  <w:drawing>
                    <wp:inline distT="0" distB="0" distL="0" distR="0" wp14:anchorId="5559DAB2" wp14:editId="7327D1AD">
                      <wp:extent cx="6286500" cy="495300"/>
                      <wp:effectExtent l="0" t="0" r="19050" b="19050"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4953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048" w:rsidRPr="00D60D29" w:rsidRDefault="00C86048" w:rsidP="002D567C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  <w:proofErr w:type="spellStart"/>
                                  <w:r w:rsidRPr="002D567C">
                                    <w:rPr>
                                      <w:color w:val="000000" w:themeColor="text1"/>
                                      <w:sz w:val="20"/>
                                      <w:highlight w:val="yellow"/>
                                    </w:rPr>
                                    <w:t>TrackRelease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D60D29">
                                    <w:rPr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2D567C" w:rsidRDefault="00C86048" w:rsidP="002D567C">
                                  <w:pPr>
                                    <w:rPr>
                                      <w:rFonts w:cstheme="minorHAnsi"/>
                                      <w:strike/>
                                      <w:color w:val="000000" w:themeColor="text1"/>
                                      <w:sz w:val="20"/>
                                      <w:lang w:val="en-US"/>
                                    </w:rPr>
                                  </w:pP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UserDefinedValue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="</w:t>
                                  </w:r>
                                  <w:proofErr w:type="spellStart"/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ClassicalRelease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 Namespace="</w:t>
                                  </w:r>
                                  <w:r w:rsidRPr="002D567C">
                                    <w:rPr>
                                      <w:b/>
                                      <w:bCs/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UMGI_DPID</w:t>
                                  </w:r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"&gt;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UserDefined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&lt;/</w:t>
                                  </w:r>
                                  <w:proofErr w:type="spellStart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ReleaseType</w:t>
                                  </w:r>
                                  <w:proofErr w:type="spellEnd"/>
                                  <w:r w:rsidRPr="002D567C">
                                    <w:rPr>
                                      <w:strike/>
                                      <w:color w:val="000000" w:themeColor="text1"/>
                                      <w:sz w:val="20"/>
                                    </w:rPr>
                                    <w:t>&gt;</w:t>
                                  </w:r>
                                </w:p>
                                <w:p w:rsidR="00C86048" w:rsidRPr="00D60D29" w:rsidRDefault="00C86048" w:rsidP="002D567C">
                                  <w:pPr>
                                    <w:ind w:left="567"/>
                                    <w:rPr>
                                      <w:rFonts w:cstheme="minorHAnsi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Rounded Rectangle 5" o:spid="_x0000_s1038" style="width:49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" fillcolor="#dbe5f1 [660]" strokecolor="#95b3d7 [1940]" strokeweight="2pt">
                      <v:textbox>
                        <w:txbxContent>
                          <w:p w:rsidR="00C86048" w:rsidRPr="00D60D29" w:rsidRDefault="00C86048" w:rsidP="002D567C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2D567C">
                              <w:rPr>
                                <w:color w:val="000000" w:themeColor="text1"/>
                                <w:sz w:val="20"/>
                                <w:highlight w:val="yellow"/>
                              </w:rPr>
                              <w:t>TrackRelease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D60D29">
                              <w:rPr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2D567C" w:rsidRDefault="00C86048" w:rsidP="002D567C">
                            <w:pPr>
                              <w:rPr>
                                <w:rFonts w:cstheme="minorHAnsi"/>
                                <w:strike/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UserDefinedValue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="</w:t>
                            </w:r>
                            <w:proofErr w:type="spellStart"/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ClassicalRelease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 Namespace="</w:t>
                            </w:r>
                            <w:r w:rsidRPr="002D567C">
                              <w:rPr>
                                <w:b/>
                                <w:bCs/>
                                <w:strike/>
                                <w:color w:val="000000" w:themeColor="text1"/>
                                <w:sz w:val="20"/>
                              </w:rPr>
                              <w:t>UMGI_DPID</w:t>
                            </w:r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"&gt;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UserDefined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&lt;/</w:t>
                            </w:r>
                            <w:proofErr w:type="spellStart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ReleaseType</w:t>
                            </w:r>
                            <w:proofErr w:type="spellEnd"/>
                            <w:r w:rsidRPr="002D567C">
                              <w:rPr>
                                <w:strike/>
                                <w:color w:val="000000" w:themeColor="text1"/>
                                <w:sz w:val="20"/>
                              </w:rPr>
                              <w:t>&gt;</w:t>
                            </w:r>
                          </w:p>
                          <w:p w:rsidR="00C86048" w:rsidRPr="00D60D29" w:rsidRDefault="00C86048" w:rsidP="002D567C">
                            <w:pPr>
                              <w:ind w:left="567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FD6A70" w:rsidRDefault="00FD6A70" w:rsidP="00D815DC"/>
          <w:p w:rsidR="00A70AE4" w:rsidRDefault="00B4643B" w:rsidP="00A70AE4">
            <w:pPr>
              <w:pStyle w:val="FSH2"/>
            </w:pPr>
            <w:bookmarkStart w:id="39" w:name="_Toc338426229"/>
            <w:r>
              <w:t>Updated/Added Tags</w:t>
            </w:r>
            <w:r w:rsidR="002E6B04">
              <w:t xml:space="preserve"> and Fields</w:t>
            </w:r>
            <w:bookmarkEnd w:id="39"/>
          </w:p>
          <w:p w:rsidR="00B4643B" w:rsidRDefault="00B4643B" w:rsidP="00B4643B">
            <w:pPr>
              <w:pStyle w:val="Heading3"/>
            </w:pPr>
            <w:bookmarkStart w:id="40" w:name="_Toc338426230"/>
            <w:proofErr w:type="spellStart"/>
            <w:r>
              <w:t>ArtistRole</w:t>
            </w:r>
            <w:bookmarkEnd w:id="40"/>
            <w:proofErr w:type="spellEnd"/>
          </w:p>
          <w:p w:rsidR="00046E87" w:rsidRDefault="003C084A" w:rsidP="00A70AE4">
            <w:pPr>
              <w:autoSpaceDE w:val="0"/>
              <w:autoSpaceDN w:val="0"/>
              <w:adjustRightInd w:val="0"/>
            </w:pPr>
            <w:r>
              <w:t>A contributor exported as Artist</w:t>
            </w:r>
            <w:r w:rsidR="00A70AE4">
              <w:t xml:space="preserve"> </w:t>
            </w:r>
            <w:r>
              <w:t>(</w:t>
            </w:r>
            <w:proofErr w:type="spellStart"/>
            <w:r w:rsidR="00A70AE4">
              <w:t>ArtistRole</w:t>
            </w:r>
            <w:proofErr w:type="spellEnd"/>
            <w:r w:rsidR="00A70AE4">
              <w:t xml:space="preserve"> tag</w:t>
            </w:r>
            <w:r>
              <w:t>)</w:t>
            </w:r>
            <w:r w:rsidR="00A70AE4">
              <w:t xml:space="preserve"> will be</w:t>
            </w:r>
            <w:r w:rsidR="00046E87">
              <w:t xml:space="preserve"> mandatory.</w:t>
            </w:r>
          </w:p>
          <w:p w:rsidR="00A70AE4" w:rsidRDefault="00046E87" w:rsidP="00A70AE4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8"/>
                <w:szCs w:val="24"/>
                <w:lang w:val="en-US"/>
              </w:rPr>
            </w:pPr>
            <w:r>
              <w:t xml:space="preserve">The cardinality for this tag will be </w:t>
            </w:r>
            <w:r w:rsidR="00A70AE4">
              <w:t>updated from 0-</w:t>
            </w:r>
            <w:r w:rsidR="00A70AE4" w:rsidRPr="00A70AE4">
              <w:rPr>
                <w:rFonts w:ascii="Calibri" w:hAnsi="Calibri" w:cs="Calibri"/>
                <w:sz w:val="28"/>
                <w:szCs w:val="24"/>
                <w:lang w:val="en-US"/>
              </w:rPr>
              <w:t>∞</w:t>
            </w:r>
            <w:r w:rsidR="00A70AE4">
              <w:rPr>
                <w:rFonts w:ascii="Calibri" w:hAnsi="Calibri" w:cs="Calibri"/>
                <w:sz w:val="28"/>
                <w:szCs w:val="24"/>
                <w:lang w:val="en-US"/>
              </w:rPr>
              <w:t xml:space="preserve"> </w:t>
            </w:r>
            <w:r w:rsidR="00A70AE4" w:rsidRPr="00A70AE4">
              <w:rPr>
                <w:rFonts w:ascii="Calibri" w:hAnsi="Calibri" w:cs="Calibri"/>
                <w:szCs w:val="24"/>
                <w:lang w:val="en-US"/>
              </w:rPr>
              <w:t>to 1-</w:t>
            </w:r>
            <w:r w:rsidR="00A70AE4" w:rsidRPr="00A70AE4">
              <w:rPr>
                <w:rFonts w:ascii="Calibri" w:hAnsi="Calibri" w:cs="Calibri"/>
                <w:sz w:val="28"/>
                <w:szCs w:val="24"/>
                <w:lang w:val="en-US"/>
              </w:rPr>
              <w:t>∞</w:t>
            </w:r>
            <w:r>
              <w:rPr>
                <w:rFonts w:ascii="Calibri" w:hAnsi="Calibri" w:cs="Calibri"/>
                <w:sz w:val="28"/>
                <w:szCs w:val="24"/>
                <w:lang w:val="en-US"/>
              </w:rPr>
              <w:t>.</w:t>
            </w:r>
          </w:p>
          <w:p w:rsidR="00046E87" w:rsidRPr="00A70AE4" w:rsidRDefault="00046E87" w:rsidP="00A70AE4">
            <w:pPr>
              <w:autoSpaceDE w:val="0"/>
              <w:autoSpaceDN w:val="0"/>
              <w:adjustRightInd w:val="0"/>
              <w:rPr>
                <w:rFonts w:ascii="MS Shell Dlg 2" w:hAnsi="MS Shell Dlg 2" w:cs="MS Shell Dlg 2"/>
                <w:sz w:val="17"/>
                <w:szCs w:val="17"/>
                <w:lang w:val="en-US"/>
              </w:rPr>
            </w:pPr>
          </w:p>
          <w:p w:rsidR="00A70AE4" w:rsidRDefault="00A70AE4" w:rsidP="00A70AE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ArtistRole</w:t>
            </w:r>
            <w:proofErr w:type="spellEnd"/>
            <w:r>
              <w:rPr>
                <w:lang w:val="en-US"/>
              </w:rPr>
              <w:t xml:space="preserve"> tag exists in the following sections:</w:t>
            </w:r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SoundRecording</w:t>
            </w:r>
            <w:proofErr w:type="spellEnd"/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/Midi</w:t>
            </w:r>
          </w:p>
          <w:p w:rsid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/Video</w:t>
            </w:r>
          </w:p>
          <w:p w:rsidR="00311229" w:rsidRDefault="00311229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/Image</w:t>
            </w:r>
          </w:p>
          <w:p w:rsidR="00311229" w:rsidRDefault="00311229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ResourceList</w:t>
            </w:r>
            <w:proofErr w:type="spellEnd"/>
            <w:r>
              <w:rPr>
                <w:lang w:val="en-US"/>
              </w:rPr>
              <w:t>/Text</w:t>
            </w:r>
          </w:p>
          <w:p w:rsidR="00A70AE4" w:rsidRPr="00A70AE4" w:rsidRDefault="00A70AE4" w:rsidP="00A91BFF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ReleaseList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Release</w:t>
            </w:r>
            <w:r w:rsidR="00DF47BA">
              <w:rPr>
                <w:lang w:val="en-US"/>
              </w:rPr>
              <w:t>DetailsByTerritory</w:t>
            </w:r>
            <w:proofErr w:type="spellEnd"/>
          </w:p>
          <w:p w:rsidR="00B4643B" w:rsidRDefault="00B4643B" w:rsidP="00B4643B">
            <w:pPr>
              <w:pStyle w:val="Heading3"/>
              <w:rPr>
                <w:lang w:val="en-US"/>
              </w:rPr>
            </w:pPr>
            <w:bookmarkStart w:id="41" w:name="_Toc338426231"/>
            <w:proofErr w:type="spellStart"/>
            <w:r>
              <w:rPr>
                <w:lang w:val="en-US"/>
              </w:rPr>
              <w:t>RightsControllerType</w:t>
            </w:r>
            <w:bookmarkEnd w:id="41"/>
            <w:proofErr w:type="spellEnd"/>
          </w:p>
          <w:p w:rsidR="00B4643B" w:rsidRPr="00AC5D09" w:rsidRDefault="00B4643B" w:rsidP="00B4643B">
            <w:r w:rsidRPr="00AC5D09">
              <w:t>This tag is positioned in the following section:</w:t>
            </w:r>
          </w:p>
          <w:p w:rsidR="00B4643B" w:rsidRPr="00AC5D09" w:rsidRDefault="00B4643B" w:rsidP="00B4643B">
            <w:pPr>
              <w:rPr>
                <w:lang w:val="en-US"/>
              </w:rPr>
            </w:pPr>
            <w:proofErr w:type="spellStart"/>
            <w:r w:rsidRPr="00AC5D09">
              <w:rPr>
                <w:lang w:val="en-US"/>
              </w:rPr>
              <w:t>ResourceList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SoundRecordingDetailsByTerritory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</w:p>
          <w:p w:rsidR="00B4643B" w:rsidRDefault="00B4643B" w:rsidP="00B4643B">
            <w:pPr>
              <w:rPr>
                <w:lang w:val="en-US"/>
              </w:rPr>
            </w:pPr>
          </w:p>
          <w:p w:rsidR="008051CD" w:rsidRDefault="008051CD" w:rsidP="00B4643B">
            <w:pPr>
              <w:rPr>
                <w:lang w:val="en-US"/>
              </w:rPr>
            </w:pPr>
            <w:r>
              <w:rPr>
                <w:lang w:val="en-US"/>
              </w:rPr>
              <w:t xml:space="preserve">The value of this tag will be the </w:t>
            </w:r>
            <w:proofErr w:type="spellStart"/>
            <w:r>
              <w:rPr>
                <w:lang w:val="en-US"/>
              </w:rPr>
              <w:t>the</w:t>
            </w:r>
            <w:proofErr w:type="spellEnd"/>
            <w:r>
              <w:rPr>
                <w:lang w:val="en-US"/>
              </w:rPr>
              <w:t xml:space="preserve"> core value (rights controller type of the owning territory) for all the Territories.</w:t>
            </w:r>
          </w:p>
          <w:p w:rsidR="002E6B04" w:rsidRDefault="002E6B04" w:rsidP="00B4643B">
            <w:pPr>
              <w:rPr>
                <w:lang w:val="en-US"/>
              </w:rPr>
            </w:pPr>
          </w:p>
          <w:p w:rsidR="002E6B04" w:rsidRDefault="002E6B04" w:rsidP="002E6B04">
            <w:pPr>
              <w:pStyle w:val="Heading3"/>
              <w:rPr>
                <w:lang w:val="en-US"/>
              </w:rPr>
            </w:pPr>
            <w:bookmarkStart w:id="42" w:name="_Toc338426232"/>
            <w:proofErr w:type="spellStart"/>
            <w:r>
              <w:rPr>
                <w:lang w:val="en-US"/>
              </w:rPr>
              <w:lastRenderedPageBreak/>
              <w:t>ReleaseResourceType</w:t>
            </w:r>
            <w:bookmarkEnd w:id="42"/>
            <w:proofErr w:type="spellEnd"/>
          </w:p>
          <w:p w:rsidR="002E6B04" w:rsidRDefault="002E6B04" w:rsidP="002E6B04">
            <w:pPr>
              <w:rPr>
                <w:lang w:val="en-US"/>
              </w:rPr>
            </w:pPr>
            <w:r>
              <w:rPr>
                <w:lang w:val="en-US"/>
              </w:rPr>
              <w:t>The values that “</w:t>
            </w:r>
            <w:proofErr w:type="spellStart"/>
            <w:r>
              <w:rPr>
                <w:lang w:val="en-US"/>
              </w:rPr>
              <w:t>ReleaseResourceType</w:t>
            </w:r>
            <w:proofErr w:type="spellEnd"/>
            <w:r>
              <w:rPr>
                <w:lang w:val="en-US"/>
              </w:rPr>
              <w:t xml:space="preserve">” tag can have in the </w:t>
            </w:r>
            <w:proofErr w:type="spellStart"/>
            <w:r>
              <w:rPr>
                <w:lang w:val="en-US"/>
              </w:rPr>
              <w:t>ReleaseList</w:t>
            </w:r>
            <w:proofErr w:type="spellEnd"/>
            <w:r>
              <w:rPr>
                <w:lang w:val="en-US"/>
              </w:rPr>
              <w:t xml:space="preserve"> section, </w:t>
            </w:r>
            <w:proofErr w:type="spellStart"/>
            <w:r>
              <w:rPr>
                <w:lang w:val="en-US"/>
              </w:rPr>
              <w:t>ReleaseResourceReferenceList</w:t>
            </w:r>
            <w:proofErr w:type="spellEnd"/>
            <w:r>
              <w:rPr>
                <w:lang w:val="en-US"/>
              </w:rPr>
              <w:t xml:space="preserve"> part will be updated to the following:</w:t>
            </w:r>
          </w:p>
          <w:p w:rsidR="002E6B04" w:rsidRPr="002E6B04" w:rsidRDefault="002E6B04" w:rsidP="002E6B04">
            <w:pPr>
              <w:pStyle w:val="ListParagraph"/>
              <w:numPr>
                <w:ilvl w:val="0"/>
                <w:numId w:val="35"/>
              </w:numPr>
              <w:rPr>
                <w:lang w:val="en-US"/>
              </w:rPr>
            </w:pPr>
            <w:r w:rsidRPr="002E6B04">
              <w:rPr>
                <w:lang w:val="en-US"/>
              </w:rPr>
              <w:t>"</w:t>
            </w:r>
            <w:proofErr w:type="spellStart"/>
            <w:r w:rsidRPr="002E6B04">
              <w:rPr>
                <w:lang w:val="en-US"/>
              </w:rPr>
              <w:t>PrimaryResource</w:t>
            </w:r>
            <w:proofErr w:type="spellEnd"/>
            <w:r w:rsidRPr="002E6B04">
              <w:rPr>
                <w:lang w:val="en-US"/>
              </w:rPr>
              <w:t>" for sequenced assets</w:t>
            </w:r>
          </w:p>
          <w:p w:rsidR="002E6B04" w:rsidRPr="002E6B04" w:rsidRDefault="002E6B04" w:rsidP="002E6B04">
            <w:pPr>
              <w:pStyle w:val="ListParagraph"/>
              <w:numPr>
                <w:ilvl w:val="0"/>
                <w:numId w:val="35"/>
              </w:numPr>
              <w:rPr>
                <w:lang w:val="en-US"/>
              </w:rPr>
            </w:pPr>
            <w:r w:rsidRPr="002E6B04">
              <w:rPr>
                <w:lang w:val="en-US"/>
              </w:rPr>
              <w:t>"</w:t>
            </w:r>
            <w:proofErr w:type="spellStart"/>
            <w:r w:rsidRPr="002E6B04">
              <w:rPr>
                <w:lang w:val="en-US"/>
              </w:rPr>
              <w:t>SecondaryResource</w:t>
            </w:r>
            <w:proofErr w:type="spellEnd"/>
            <w:r w:rsidRPr="002E6B04">
              <w:rPr>
                <w:lang w:val="en-US"/>
              </w:rPr>
              <w:t>" for un-sequenced assets</w:t>
            </w:r>
          </w:p>
          <w:p w:rsidR="002E6B04" w:rsidRPr="002E6B04" w:rsidRDefault="002E6B04" w:rsidP="002E6B04">
            <w:pPr>
              <w:pStyle w:val="Heading3"/>
              <w:rPr>
                <w:lang w:val="en-US"/>
              </w:rPr>
            </w:pPr>
            <w:bookmarkStart w:id="43" w:name="_Toc338426233"/>
            <w:r w:rsidRPr="002E6B04">
              <w:rPr>
                <w:lang w:val="en-US"/>
              </w:rPr>
              <w:t>Date fields</w:t>
            </w:r>
            <w:bookmarkEnd w:id="43"/>
          </w:p>
          <w:p w:rsidR="002E6B04" w:rsidRPr="002E6B04" w:rsidRDefault="002E6B04" w:rsidP="002E6B04">
            <w:r w:rsidRPr="002E6B04">
              <w:t>The date fields in DDEX XML will no longer include the date concatenated to the letter “Z”.</w:t>
            </w:r>
          </w:p>
          <w:p w:rsidR="002E6B04" w:rsidRPr="002E6B04" w:rsidRDefault="002E6B04" w:rsidP="002E6B04">
            <w:r w:rsidRPr="002E6B04">
              <w:t>This will affect all the tags that might include a date value in the XML.</w:t>
            </w:r>
          </w:p>
          <w:p w:rsidR="008B155C" w:rsidRDefault="00FA080C" w:rsidP="00FA080C">
            <w:pPr>
              <w:pStyle w:val="FSH2"/>
            </w:pPr>
            <w:bookmarkStart w:id="44" w:name="_Toc338426234"/>
            <w:r>
              <w:t>New Mandatory Tags</w:t>
            </w:r>
            <w:bookmarkEnd w:id="44"/>
          </w:p>
          <w:p w:rsidR="00FA080C" w:rsidRDefault="004869D8" w:rsidP="00FA080C">
            <w:r>
              <w:t>2 new mandatory tags have been added to DDEX ERN 3.5</w:t>
            </w:r>
          </w:p>
          <w:p w:rsidR="004869D8" w:rsidRDefault="004869D8" w:rsidP="004869D8">
            <w:pPr>
              <w:pStyle w:val="Heading3"/>
            </w:pPr>
            <w:bookmarkStart w:id="45" w:name="_Toc338426235"/>
            <w:proofErr w:type="spellStart"/>
            <w:r>
              <w:t>IsBackfill</w:t>
            </w:r>
            <w:bookmarkEnd w:id="45"/>
            <w:proofErr w:type="spellEnd"/>
          </w:p>
          <w:p w:rsidR="004869D8" w:rsidRPr="004869D8" w:rsidRDefault="004869D8" w:rsidP="004869D8">
            <w:r w:rsidRPr="004869D8">
              <w:t xml:space="preserve">A Flag indicating whether the </w:t>
            </w:r>
            <w:proofErr w:type="spellStart"/>
            <w:r w:rsidRPr="004869D8">
              <w:t>NewReleaseMessage</w:t>
            </w:r>
            <w:proofErr w:type="spellEnd"/>
            <w:r w:rsidRPr="004869D8">
              <w:t xml:space="preserve"> is sent as part of a backfill activity (as opposed to providing </w:t>
            </w:r>
            <w:proofErr w:type="spellStart"/>
            <w:r w:rsidRPr="004869D8">
              <w:t>ongoing</w:t>
            </w:r>
            <w:proofErr w:type="spellEnd"/>
            <w:r w:rsidRPr="004869D8">
              <w:t xml:space="preserve"> deliveries of frontline </w:t>
            </w:r>
            <w:proofErr w:type="spellStart"/>
            <w:r w:rsidRPr="004869D8">
              <w:t>ddex</w:t>
            </w:r>
            <w:proofErr w:type="gramStart"/>
            <w:r w:rsidRPr="004869D8">
              <w:t>:Releases</w:t>
            </w:r>
            <w:proofErr w:type="spellEnd"/>
            <w:proofErr w:type="gramEnd"/>
            <w:r w:rsidRPr="004869D8">
              <w:t>) (=True) or not (=False). When this element is not present, the context is assumed to be False.</w:t>
            </w:r>
          </w:p>
          <w:p w:rsidR="004869D8" w:rsidRDefault="004869D8" w:rsidP="004869D8"/>
          <w:p w:rsidR="00991F14" w:rsidRDefault="004869D8" w:rsidP="004869D8">
            <w:r>
              <w:t xml:space="preserve">The </w:t>
            </w:r>
            <w:proofErr w:type="spellStart"/>
            <w:r>
              <w:t>IsBackfill</w:t>
            </w:r>
            <w:proofErr w:type="spellEnd"/>
            <w:r>
              <w:t xml:space="preserve"> tag will be </w:t>
            </w:r>
            <w:r w:rsidR="00991F14">
              <w:t>set to TRUE i</w:t>
            </w:r>
            <w:r>
              <w:t xml:space="preserve">f a bulk order was created </w:t>
            </w:r>
            <w:r w:rsidR="00991F14">
              <w:t>and the following 3 conditions were united:</w:t>
            </w:r>
          </w:p>
          <w:p w:rsidR="00991F14" w:rsidRP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 product in the order has already been delivered to the BP</w:t>
            </w:r>
          </w:p>
          <w:p w:rsidR="00991F14" w:rsidRP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There is no update concerning the product (binary update, metadata update, price update etc…)</w:t>
            </w:r>
          </w:p>
          <w:p w:rsidR="00991F14" w:rsidRDefault="00991F14" w:rsidP="00991F14">
            <w:pPr>
              <w:pStyle w:val="ListParagraph"/>
              <w:numPr>
                <w:ilvl w:val="0"/>
                <w:numId w:val="32"/>
              </w:numPr>
            </w:pPr>
            <w:r w:rsidRPr="00991F14">
              <w:t>The concerned batch is not rationalized with another one</w:t>
            </w:r>
          </w:p>
          <w:p w:rsidR="00991F14" w:rsidRDefault="00991F14" w:rsidP="004869D8"/>
          <w:p w:rsidR="004869D8" w:rsidRDefault="004869D8" w:rsidP="004869D8">
            <w:r>
              <w:t>Otherwise, it will be set to FALSE.</w:t>
            </w:r>
          </w:p>
          <w:p w:rsidR="004869D8" w:rsidRPr="00AC5D09" w:rsidRDefault="004869D8" w:rsidP="004869D8">
            <w:pPr>
              <w:pStyle w:val="Heading3"/>
            </w:pPr>
            <w:bookmarkStart w:id="46" w:name="_Toc338426236"/>
            <w:proofErr w:type="spellStart"/>
            <w:r w:rsidRPr="00AC5D09">
              <w:t>StartDate</w:t>
            </w:r>
            <w:bookmarkEnd w:id="46"/>
            <w:proofErr w:type="spellEnd"/>
          </w:p>
          <w:p w:rsidR="004869D8" w:rsidRPr="00AC5D09" w:rsidRDefault="0042147C" w:rsidP="004869D8">
            <w:r w:rsidRPr="00AC5D09">
              <w:t>This tag is positioned in the following section:</w:t>
            </w:r>
          </w:p>
          <w:p w:rsidR="0042147C" w:rsidRPr="00AC5D09" w:rsidRDefault="0042147C" w:rsidP="004869D8">
            <w:pPr>
              <w:rPr>
                <w:lang w:val="en-US"/>
              </w:rPr>
            </w:pPr>
            <w:proofErr w:type="spellStart"/>
            <w:r w:rsidRPr="00AC5D09">
              <w:rPr>
                <w:lang w:val="en-US"/>
              </w:rPr>
              <w:t>ResourceList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SoundRecordingDetailsByTerritory</w:t>
            </w:r>
            <w:proofErr w:type="spellEnd"/>
            <w:r w:rsidRPr="00AC5D09">
              <w:rPr>
                <w:lang w:val="en-US"/>
              </w:rPr>
              <w:t xml:space="preserve"> &gt;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</w:p>
          <w:p w:rsidR="0042147C" w:rsidRPr="00AC5D09" w:rsidRDefault="0042147C" w:rsidP="004869D8">
            <w:pPr>
              <w:rPr>
                <w:lang w:val="en-US"/>
              </w:rPr>
            </w:pPr>
          </w:p>
          <w:p w:rsidR="0042147C" w:rsidRDefault="0042147C" w:rsidP="0042147C">
            <w:pPr>
              <w:rPr>
                <w:lang w:val="en-US"/>
              </w:rPr>
            </w:pPr>
            <w:r w:rsidRPr="00AC5D09">
              <w:rPr>
                <w:lang w:val="en-US"/>
              </w:rPr>
              <w:t xml:space="preserve">The </w:t>
            </w:r>
            <w:proofErr w:type="spellStart"/>
            <w:r w:rsidRPr="00AC5D09">
              <w:rPr>
                <w:lang w:val="en-US"/>
              </w:rPr>
              <w:t>StartDate</w:t>
            </w:r>
            <w:proofErr w:type="spellEnd"/>
            <w:r w:rsidRPr="00AC5D09">
              <w:rPr>
                <w:lang w:val="en-US"/>
              </w:rPr>
              <w:t xml:space="preserve"> tag will have </w:t>
            </w:r>
            <w:r w:rsidR="00AC5D09" w:rsidRPr="00AC5D09">
              <w:rPr>
                <w:lang w:val="en-US"/>
              </w:rPr>
              <w:t>the Product territory release date</w:t>
            </w:r>
            <w:r w:rsidRPr="00AC5D09">
              <w:rPr>
                <w:lang w:val="en-US"/>
              </w:rPr>
              <w:t xml:space="preserve"> as value.</w:t>
            </w: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944924" w:rsidRDefault="00944924" w:rsidP="0042147C">
            <w:pPr>
              <w:rPr>
                <w:lang w:val="en-US"/>
              </w:rPr>
            </w:pPr>
          </w:p>
          <w:p w:rsidR="00A53277" w:rsidRDefault="00A5327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F21357" w:rsidRDefault="00F21357" w:rsidP="0042147C">
            <w:pPr>
              <w:rPr>
                <w:lang w:val="en-US"/>
              </w:rPr>
            </w:pPr>
          </w:p>
          <w:p w:rsidR="00944924" w:rsidRPr="004869D8" w:rsidRDefault="00944924" w:rsidP="002E6B04"/>
        </w:tc>
      </w:tr>
      <w:tr w:rsidR="00E75777" w:rsidRPr="00391A57" w:rsidTr="00B241AC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75777" w:rsidRPr="00391A57" w:rsidRDefault="00E75777" w:rsidP="00E2077D">
            <w:pPr>
              <w:pStyle w:val="Heading1"/>
              <w:spacing w:before="120" w:after="120"/>
              <w:rPr>
                <w:rFonts w:cs="Arial"/>
                <w:color w:val="FFFFFF" w:themeColor="background1"/>
                <w:lang w:val="en-US"/>
              </w:rPr>
            </w:pPr>
            <w:bookmarkStart w:id="47" w:name="_Toc338426237"/>
            <w:r w:rsidRPr="00B241AC">
              <w:rPr>
                <w:lang w:val="en-US"/>
              </w:rPr>
              <w:lastRenderedPageBreak/>
              <w:t>impacts</w:t>
            </w:r>
            <w:bookmarkEnd w:id="47"/>
          </w:p>
        </w:tc>
      </w:tr>
      <w:tr w:rsidR="00E75777" w:rsidRPr="00391A57" w:rsidTr="00671896">
        <w:tc>
          <w:tcPr>
            <w:tcW w:w="10296" w:type="dxa"/>
            <w:shd w:val="clear" w:color="auto" w:fill="939F98"/>
          </w:tcPr>
          <w:p w:rsidR="00E75777" w:rsidRPr="00073A11" w:rsidRDefault="003912B0" w:rsidP="00073A11">
            <w:pPr>
              <w:pStyle w:val="Heading2"/>
              <w:rPr>
                <w:szCs w:val="22"/>
              </w:rPr>
            </w:pPr>
            <w:bookmarkStart w:id="48" w:name="_Toc338426238"/>
            <w:r w:rsidRPr="00073A11">
              <w:rPr>
                <w:szCs w:val="22"/>
              </w:rPr>
              <w:t>Data Impacts</w:t>
            </w:r>
            <w:bookmarkEnd w:id="48"/>
          </w:p>
        </w:tc>
      </w:tr>
      <w:tr w:rsidR="003912B0" w:rsidRPr="00391A57" w:rsidTr="008D62F1">
        <w:tc>
          <w:tcPr>
            <w:tcW w:w="10296" w:type="dxa"/>
          </w:tcPr>
          <w:p w:rsidR="003912B0" w:rsidRPr="00EC0D61" w:rsidRDefault="00EC0D61" w:rsidP="00662D4A">
            <w:pPr>
              <w:jc w:val="both"/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</w:pPr>
            <w:r w:rsidRPr="00F357C5"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  <w:t>None</w:t>
            </w:r>
          </w:p>
        </w:tc>
      </w:tr>
      <w:tr w:rsidR="006121D1" w:rsidRPr="00391A57" w:rsidTr="00671896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121D1" w:rsidRPr="00671896" w:rsidRDefault="00E27F22" w:rsidP="00073A11">
            <w:pPr>
              <w:pStyle w:val="Heading2"/>
              <w:rPr>
                <w:rFonts w:cs="Arial"/>
                <w:lang w:val="en-US"/>
              </w:rPr>
            </w:pPr>
            <w:bookmarkStart w:id="49" w:name="_Toc338426239"/>
            <w:r w:rsidRPr="00073A11">
              <w:t xml:space="preserve">Business Partner </w:t>
            </w:r>
            <w:r w:rsidR="006121D1" w:rsidRPr="00671896">
              <w:rPr>
                <w:lang w:val="en-US"/>
              </w:rPr>
              <w:t>impacts</w:t>
            </w:r>
            <w:bookmarkEnd w:id="49"/>
          </w:p>
        </w:tc>
      </w:tr>
      <w:tr w:rsidR="006121D1" w:rsidRPr="00391A57" w:rsidTr="001A6C6D">
        <w:tc>
          <w:tcPr>
            <w:tcW w:w="10296" w:type="dxa"/>
          </w:tcPr>
          <w:p w:rsidR="00F357C5" w:rsidRDefault="00F357C5" w:rsidP="00F357C5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 w:rsidRPr="00F357C5">
              <w:rPr>
                <w:lang w:val="en-US"/>
              </w:rPr>
              <w:t>BPs will start to receive all data with DDEX ERN 3.5</w:t>
            </w:r>
          </w:p>
          <w:p w:rsidR="006121D1" w:rsidRDefault="00F357C5" w:rsidP="00785419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A new A&amp;M guide will be provided to DDEX BPs 2 months before the deployment</w:t>
            </w:r>
          </w:p>
          <w:p w:rsidR="00823DC9" w:rsidRPr="00785419" w:rsidRDefault="00823DC9" w:rsidP="00785419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XML Samples </w:t>
            </w:r>
            <w:r w:rsidR="007725C3">
              <w:rPr>
                <w:lang w:val="en-US"/>
              </w:rPr>
              <w:t xml:space="preserve">for all Products – Regression tests </w:t>
            </w:r>
            <w:r>
              <w:rPr>
                <w:lang w:val="en-US"/>
              </w:rPr>
              <w:t>will be provided to the BPs</w:t>
            </w:r>
          </w:p>
        </w:tc>
      </w:tr>
    </w:tbl>
    <w:p w:rsidR="006D11F1" w:rsidRPr="006D11F1" w:rsidRDefault="006D11F1" w:rsidP="00E75777"/>
    <w:tbl>
      <w:tblPr>
        <w:tblpPr w:leftFromText="180" w:rightFromText="180" w:vertAnchor="text" w:horzAnchor="margin" w:tblpY="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6D11F1" w:rsidRPr="00391A57" w:rsidTr="003A290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D11F1" w:rsidRPr="003A2903" w:rsidRDefault="006D11F1" w:rsidP="00073A11">
            <w:pPr>
              <w:pStyle w:val="Heading2"/>
              <w:rPr>
                <w:lang w:val="en-US"/>
              </w:rPr>
            </w:pPr>
            <w:bookmarkStart w:id="50" w:name="_Toc338426240"/>
            <w:r w:rsidRPr="003A2903">
              <w:rPr>
                <w:lang w:val="en-US"/>
              </w:rPr>
              <w:t>User Interface impacts</w:t>
            </w:r>
            <w:bookmarkEnd w:id="50"/>
          </w:p>
        </w:tc>
      </w:tr>
      <w:tr w:rsidR="006D11F1" w:rsidRPr="007F45BB" w:rsidTr="006D11F1">
        <w:tc>
          <w:tcPr>
            <w:tcW w:w="10296" w:type="dxa"/>
          </w:tcPr>
          <w:p w:rsidR="006D11F1" w:rsidRPr="00F357C5" w:rsidRDefault="00244E91" w:rsidP="00F357C5">
            <w:pPr>
              <w:jc w:val="both"/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</w:pPr>
            <w:r w:rsidRPr="00F357C5">
              <w:rPr>
                <w:rFonts w:cs="Calibri"/>
                <w:b/>
                <w:i/>
                <w:color w:val="000000" w:themeColor="text1"/>
                <w:szCs w:val="22"/>
                <w:lang w:val="en-US"/>
              </w:rPr>
              <w:t>None</w:t>
            </w:r>
          </w:p>
          <w:p w:rsidR="006D11F1" w:rsidRPr="007F45BB" w:rsidRDefault="006D11F1" w:rsidP="006D11F1">
            <w:pPr>
              <w:jc w:val="both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  <w:tr w:rsidR="00671345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671345" w:rsidRPr="00073A11" w:rsidRDefault="00671345" w:rsidP="00073A11">
            <w:pPr>
              <w:pStyle w:val="Heading2"/>
            </w:pPr>
            <w:bookmarkStart w:id="51" w:name="_Toc338426241"/>
            <w:r w:rsidRPr="00073A11">
              <w:t>plug-in impacts</w:t>
            </w:r>
            <w:bookmarkEnd w:id="51"/>
          </w:p>
        </w:tc>
      </w:tr>
      <w:tr w:rsidR="00671345" w:rsidRPr="007F45BB" w:rsidTr="00355B7A">
        <w:tc>
          <w:tcPr>
            <w:tcW w:w="10296" w:type="dxa"/>
          </w:tcPr>
          <w:p w:rsidR="00A27C4F" w:rsidRDefault="00A27C4F" w:rsidP="00A27C4F">
            <w:pPr>
              <w:pStyle w:val="ListParagraph"/>
              <w:numPr>
                <w:ilvl w:val="0"/>
                <w:numId w:val="23"/>
              </w:numPr>
            </w:pPr>
            <w:r>
              <w:t>The following plugins will be updated to export release data with DDEX ERN 3.5:</w:t>
            </w:r>
          </w:p>
          <w:p w:rsidR="00A27C4F" w:rsidRDefault="00A27C4F" w:rsidP="00A27C4F">
            <w:pPr>
              <w:pStyle w:val="ListParagraph"/>
              <w:numPr>
                <w:ilvl w:val="1"/>
                <w:numId w:val="23"/>
              </w:numPr>
            </w:pPr>
            <w:r>
              <w:t>DDEX Standard</w:t>
            </w:r>
            <w:r w:rsidR="00C24A0B">
              <w:t xml:space="preserve"> (In DSC, TP is called DDEX STANDRAD)</w:t>
            </w:r>
          </w:p>
          <w:p w:rsidR="00A27C4F" w:rsidRDefault="00A27C4F" w:rsidP="00A27C4F">
            <w:pPr>
              <w:pStyle w:val="ListParagraph"/>
              <w:numPr>
                <w:ilvl w:val="1"/>
                <w:numId w:val="23"/>
              </w:numPr>
            </w:pPr>
            <w:r>
              <w:t>DDEX Dual Delivery</w:t>
            </w:r>
          </w:p>
          <w:p w:rsidR="00A27C4F" w:rsidRDefault="00A27C4F" w:rsidP="00A27C4F"/>
          <w:p w:rsidR="00D92672" w:rsidRPr="00A27C4F" w:rsidRDefault="00A27C4F" w:rsidP="00A27C4F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t>All changes and data mapping is described in the Detailed Design chapter.</w:t>
            </w:r>
          </w:p>
          <w:p w:rsidR="00A27C4F" w:rsidRPr="00A27C4F" w:rsidRDefault="00A27C4F" w:rsidP="00A27C4F">
            <w:pPr>
              <w:pStyle w:val="ListParagraph"/>
              <w:ind w:left="360"/>
              <w:rPr>
                <w:lang w:val="en-US"/>
              </w:rPr>
            </w:pPr>
          </w:p>
          <w:p w:rsidR="00A27C4F" w:rsidRPr="00A27C4F" w:rsidRDefault="00A27C4F" w:rsidP="00A27C4F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t xml:space="preserve">No impact on the </w:t>
            </w:r>
            <w:proofErr w:type="spellStart"/>
            <w:r>
              <w:t>fulfil</w:t>
            </w:r>
            <w:r w:rsidR="00A5139C">
              <w:t>l</w:t>
            </w:r>
            <w:r>
              <w:t>ment</w:t>
            </w:r>
            <w:proofErr w:type="spellEnd"/>
            <w:r>
              <w:t xml:space="preserve"> XML for the 2 impacted plugins.</w:t>
            </w:r>
          </w:p>
        </w:tc>
      </w:tr>
      <w:tr w:rsidR="00BE02D6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BE02D6" w:rsidRPr="00073A11" w:rsidRDefault="00E27F22" w:rsidP="00073A11">
            <w:pPr>
              <w:pStyle w:val="Heading2"/>
            </w:pPr>
            <w:bookmarkStart w:id="52" w:name="_Toc338426242"/>
            <w:r>
              <w:t xml:space="preserve">Operational </w:t>
            </w:r>
            <w:r w:rsidR="00BE02D6" w:rsidRPr="00073A11">
              <w:t>impacts</w:t>
            </w:r>
            <w:bookmarkEnd w:id="52"/>
          </w:p>
        </w:tc>
      </w:tr>
      <w:tr w:rsidR="00BE02D6" w:rsidRPr="007F45BB" w:rsidTr="00355B7A">
        <w:tc>
          <w:tcPr>
            <w:tcW w:w="10296" w:type="dxa"/>
          </w:tcPr>
          <w:p w:rsidR="003472A8" w:rsidRDefault="003472A8" w:rsidP="003472A8">
            <w:pPr>
              <w:pStyle w:val="ListParagraph"/>
              <w:numPr>
                <w:ilvl w:val="0"/>
                <w:numId w:val="19"/>
              </w:numPr>
              <w:ind w:left="360"/>
              <w:rPr>
                <w:lang w:val="en-US"/>
              </w:rPr>
            </w:pPr>
            <w:r w:rsidRPr="003472A8">
              <w:rPr>
                <w:lang w:val="en-US"/>
              </w:rPr>
              <w:t>When DDEX ERN 3.5 change will Go Live, all the BPs will have their plugin switched to the new DDEX plugin.</w:t>
            </w:r>
            <w:r w:rsidR="00F357C5">
              <w:rPr>
                <w:lang w:val="en-US"/>
              </w:rPr>
              <w:t xml:space="preserve"> </w:t>
            </w:r>
          </w:p>
          <w:p w:rsidR="00F357C5" w:rsidRPr="00F357C5" w:rsidRDefault="00F357C5" w:rsidP="00F357C5">
            <w:pPr>
              <w:pStyle w:val="ListParagraph"/>
              <w:rPr>
                <w:lang w:val="en-US"/>
              </w:rPr>
            </w:pPr>
          </w:p>
          <w:p w:rsidR="00C24A0B" w:rsidRPr="000931EB" w:rsidRDefault="00F357C5" w:rsidP="00C24A0B">
            <w:pPr>
              <w:pStyle w:val="ListParagraph"/>
              <w:numPr>
                <w:ilvl w:val="0"/>
                <w:numId w:val="19"/>
              </w:numPr>
              <w:ind w:left="360"/>
              <w:jc w:val="both"/>
              <w:rPr>
                <w:lang w:val="en-US"/>
              </w:rPr>
            </w:pPr>
            <w:r w:rsidRPr="00F357C5">
              <w:rPr>
                <w:lang w:val="en-US"/>
              </w:rPr>
              <w:t>The new DDEX Plugin will support only DDEX ERN 3.5 version and the BPs will receive one XML version (DDEX ERN 3.5).</w:t>
            </w:r>
            <w:r w:rsidR="003472A8" w:rsidRPr="00F357C5">
              <w:rPr>
                <w:lang w:val="en-US"/>
              </w:rPr>
              <w:t xml:space="preserve">In case of a problem with the deliveries, the BP’s plugin will not be rolled back to DDEX ERN 3.3. Instead, the new plugin will </w:t>
            </w:r>
            <w:proofErr w:type="gramStart"/>
            <w:r w:rsidR="003472A8" w:rsidRPr="00F357C5">
              <w:rPr>
                <w:lang w:val="en-US"/>
              </w:rPr>
              <w:t>updated</w:t>
            </w:r>
            <w:proofErr w:type="gramEnd"/>
            <w:r w:rsidR="003472A8" w:rsidRPr="00F357C5">
              <w:rPr>
                <w:lang w:val="en-US"/>
              </w:rPr>
              <w:t>.</w:t>
            </w:r>
            <w:r w:rsidR="00C24A0B">
              <w:rPr>
                <w:lang w:val="en-US"/>
              </w:rPr>
              <w:t xml:space="preserve"> When the new DDEX Plugin is published, no order </w:t>
            </w:r>
            <w:proofErr w:type="gramStart"/>
            <w:r w:rsidR="00C24A0B">
              <w:rPr>
                <w:lang w:val="en-US"/>
              </w:rPr>
              <w:t>validation  will</w:t>
            </w:r>
            <w:proofErr w:type="gramEnd"/>
            <w:r w:rsidR="00C24A0B">
              <w:rPr>
                <w:lang w:val="en-US"/>
              </w:rPr>
              <w:t xml:space="preserve"> be needed.</w:t>
            </w:r>
          </w:p>
          <w:p w:rsidR="00F357C5" w:rsidRPr="00F357C5" w:rsidRDefault="00F357C5" w:rsidP="00F357C5">
            <w:pPr>
              <w:pStyle w:val="ListParagraph"/>
              <w:rPr>
                <w:lang w:val="en-US"/>
              </w:rPr>
            </w:pPr>
          </w:p>
          <w:p w:rsidR="00F357C5" w:rsidRPr="00F357C5" w:rsidRDefault="00F357C5" w:rsidP="003472A8">
            <w:pPr>
              <w:pStyle w:val="ListParagraph"/>
              <w:numPr>
                <w:ilvl w:val="0"/>
                <w:numId w:val="19"/>
              </w:numPr>
              <w:ind w:left="360"/>
              <w:jc w:val="both"/>
              <w:rPr>
                <w:lang w:val="en-US"/>
              </w:rPr>
            </w:pPr>
            <w:r>
              <w:rPr>
                <w:lang w:val="en-US"/>
              </w:rPr>
              <w:t>The Dual Delivery plugin (UMGI Standard + DDEX) will be updated to support the new DDEX ERN 3.5 version.</w:t>
            </w:r>
          </w:p>
          <w:p w:rsidR="003472A8" w:rsidRDefault="003472A8" w:rsidP="003472A8">
            <w:pPr>
              <w:jc w:val="both"/>
              <w:rPr>
                <w:lang w:val="en-US"/>
              </w:rPr>
            </w:pPr>
          </w:p>
          <w:p w:rsidR="003472A8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On deployment of this CR all content exported to BPs using DDEX Standard and DDEX Dual delivery BPs will receive content exported with DDEX ERN 3.5.</w:t>
            </w:r>
          </w:p>
          <w:p w:rsidR="00236320" w:rsidRDefault="00236320" w:rsidP="00236320">
            <w:pPr>
              <w:pStyle w:val="ListParagraph"/>
            </w:pPr>
          </w:p>
          <w:p w:rsidR="00236320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Already exported content on UCS will be kept as-is (exported with DDEX ERN 3.3).</w:t>
            </w:r>
          </w:p>
          <w:p w:rsidR="00236320" w:rsidRDefault="00236320" w:rsidP="00236320">
            <w:pPr>
              <w:pStyle w:val="ListParagraph"/>
            </w:pPr>
          </w:p>
          <w:p w:rsidR="00236320" w:rsidRDefault="00236320" w:rsidP="003472A8">
            <w:pPr>
              <w:pStyle w:val="ListParagraph"/>
              <w:numPr>
                <w:ilvl w:val="0"/>
                <w:numId w:val="19"/>
              </w:numPr>
              <w:ind w:left="360"/>
            </w:pPr>
            <w:r>
              <w:t>A new version of the DDEX reader tool supporting the new version will be provided to the BP Team.</w:t>
            </w:r>
          </w:p>
          <w:p w:rsidR="00944924" w:rsidRDefault="00944924" w:rsidP="00944924">
            <w:pPr>
              <w:pStyle w:val="ListParagraph"/>
            </w:pPr>
          </w:p>
          <w:p w:rsidR="00944924" w:rsidRDefault="00944924" w:rsidP="00944924"/>
          <w:p w:rsidR="00944924" w:rsidRDefault="00944924" w:rsidP="00944924"/>
          <w:p w:rsidR="00944924" w:rsidRPr="009E7B02" w:rsidRDefault="00944924" w:rsidP="00944924"/>
        </w:tc>
      </w:tr>
      <w:tr w:rsidR="009E7B02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9E7B02" w:rsidRPr="009E7B02" w:rsidRDefault="00785419" w:rsidP="00785419">
            <w:pPr>
              <w:pStyle w:val="Heading2"/>
              <w:spacing w:before="120" w:after="120"/>
              <w:rPr>
                <w:highlight w:val="yellow"/>
              </w:rPr>
            </w:pPr>
            <w:bookmarkStart w:id="53" w:name="_Toc338426243"/>
            <w:r>
              <w:lastRenderedPageBreak/>
              <w:t>Documents</w:t>
            </w:r>
            <w:r w:rsidR="009E7B02" w:rsidRPr="00675332">
              <w:t xml:space="preserve"> requirements</w:t>
            </w:r>
            <w:bookmarkEnd w:id="53"/>
          </w:p>
        </w:tc>
      </w:tr>
      <w:tr w:rsidR="009E7B02" w:rsidRPr="00391A57" w:rsidTr="009E7B02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E7B02" w:rsidRPr="009E7B02" w:rsidRDefault="009E7B02" w:rsidP="009E7B02">
            <w:pPr>
              <w:rPr>
                <w:lang w:val="en-US"/>
              </w:rPr>
            </w:pPr>
            <w:r w:rsidRPr="009E7B02">
              <w:rPr>
                <w:lang w:val="en-US"/>
              </w:rPr>
              <w:t>The following document is required to release DDEX ERN :</w:t>
            </w:r>
          </w:p>
          <w:p w:rsidR="009E7B02" w:rsidRPr="009E7B02" w:rsidRDefault="009E7B02" w:rsidP="009E7B02">
            <w:pPr>
              <w:pStyle w:val="ListParagraph"/>
              <w:numPr>
                <w:ilvl w:val="0"/>
                <w:numId w:val="9"/>
              </w:numPr>
            </w:pPr>
            <w:r w:rsidRPr="009E7B02">
              <w:rPr>
                <w:lang w:val="en-US"/>
              </w:rPr>
              <w:t>DDEX Asset &amp; Metadata Guide: This document describes the XML structure sent and the associated metadata, and should enlighten the ingestion rules to be applied by the BP. The A&amp;M guide will be ready to be published to partners two months before the actual release in order for them to be ready for the changes.</w:t>
            </w:r>
          </w:p>
          <w:p w:rsidR="009E7B02" w:rsidRPr="009F4926" w:rsidRDefault="009E7B02" w:rsidP="009E7B02">
            <w:pPr>
              <w:pStyle w:val="ListParagraph"/>
              <w:numPr>
                <w:ilvl w:val="0"/>
                <w:numId w:val="9"/>
              </w:numPr>
            </w:pPr>
            <w:r>
              <w:rPr>
                <w:lang w:val="en-US"/>
              </w:rPr>
              <w:t>XML Samples (</w:t>
            </w:r>
            <w:r w:rsidR="006C51A0">
              <w:rPr>
                <w:lang w:val="en-US"/>
              </w:rPr>
              <w:t>Updated samples of already used products)</w:t>
            </w:r>
          </w:p>
          <w:p w:rsidR="009F4926" w:rsidRPr="00073A11" w:rsidRDefault="009F4926" w:rsidP="009E7B02">
            <w:pPr>
              <w:pStyle w:val="ListParagraph"/>
              <w:numPr>
                <w:ilvl w:val="0"/>
                <w:numId w:val="9"/>
              </w:numPr>
            </w:pPr>
            <w:r>
              <w:t>BP conformance document</w:t>
            </w:r>
          </w:p>
        </w:tc>
      </w:tr>
      <w:tr w:rsidR="00D350AF" w:rsidRPr="00391A57" w:rsidTr="009E7B02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D350AF" w:rsidRPr="00073A11" w:rsidRDefault="00671345" w:rsidP="009E7B02">
            <w:pPr>
              <w:pStyle w:val="Heading2"/>
            </w:pPr>
            <w:bookmarkStart w:id="54" w:name="_Toc338426244"/>
            <w:r w:rsidRPr="00073A11">
              <w:t>performance impacts</w:t>
            </w:r>
            <w:bookmarkEnd w:id="54"/>
          </w:p>
        </w:tc>
      </w:tr>
      <w:tr w:rsidR="00D350AF" w:rsidRPr="007F45BB" w:rsidTr="00AC1C5B">
        <w:tc>
          <w:tcPr>
            <w:tcW w:w="10296" w:type="dxa"/>
          </w:tcPr>
          <w:p w:rsidR="00046E87" w:rsidRPr="00F60B1F" w:rsidRDefault="00FF1C86" w:rsidP="00F60B1F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 w:rsidRPr="00FF1C86">
              <w:rPr>
                <w:lang w:val="en-US"/>
              </w:rPr>
              <w:t xml:space="preserve">Packaging performance testing should be conducted to ensure there </w:t>
            </w:r>
            <w:proofErr w:type="gramStart"/>
            <w:r w:rsidRPr="00FF1C86">
              <w:rPr>
                <w:lang w:val="en-US"/>
              </w:rPr>
              <w:t>is no impacts</w:t>
            </w:r>
            <w:proofErr w:type="gramEnd"/>
            <w:r w:rsidRPr="00FF1C86">
              <w:rPr>
                <w:lang w:val="en-US"/>
              </w:rPr>
              <w:t>.</w:t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E75777" w:rsidRPr="00391A57" w:rsidTr="00B673C3">
        <w:trPr>
          <w:trHeight w:val="453"/>
        </w:trPr>
        <w:tc>
          <w:tcPr>
            <w:tcW w:w="10296" w:type="dxa"/>
            <w:tcBorders>
              <w:bottom w:val="single" w:sz="4" w:space="0" w:color="auto"/>
            </w:tcBorders>
            <w:shd w:val="clear" w:color="auto" w:fill="939F98"/>
            <w:vAlign w:val="center"/>
          </w:tcPr>
          <w:p w:rsidR="00E75777" w:rsidRPr="00073A11" w:rsidRDefault="00E75777" w:rsidP="00073A11">
            <w:pPr>
              <w:pStyle w:val="Heading2"/>
            </w:pPr>
            <w:bookmarkStart w:id="55" w:name="_Toc338426245"/>
            <w:r w:rsidRPr="00073A11">
              <w:t>Other impacts</w:t>
            </w:r>
            <w:bookmarkEnd w:id="55"/>
          </w:p>
        </w:tc>
      </w:tr>
      <w:tr w:rsidR="00E75777" w:rsidRPr="007F45BB" w:rsidTr="008D62F1">
        <w:tc>
          <w:tcPr>
            <w:tcW w:w="10296" w:type="dxa"/>
          </w:tcPr>
          <w:p w:rsidR="009A66CE" w:rsidRDefault="009A66CE" w:rsidP="009A66CE">
            <w:pPr>
              <w:pStyle w:val="FSH2"/>
            </w:pPr>
            <w:bookmarkStart w:id="56" w:name="_Toc338426246"/>
            <w:r>
              <w:t>XML Reader Tool</w:t>
            </w:r>
            <w:bookmarkEnd w:id="56"/>
          </w:p>
          <w:p w:rsidR="00E75777" w:rsidRPr="009A66CE" w:rsidRDefault="009A66CE" w:rsidP="008D62F1">
            <w:r>
              <w:t xml:space="preserve">The XML reader tool will be updated to </w:t>
            </w:r>
            <w:proofErr w:type="gramStart"/>
            <w:r>
              <w:t>support  the</w:t>
            </w:r>
            <w:proofErr w:type="gramEnd"/>
            <w:r>
              <w:t xml:space="preserve"> optimizations discussed in the Deal and </w:t>
            </w:r>
            <w:proofErr w:type="spellStart"/>
            <w:r>
              <w:t>Ressource</w:t>
            </w:r>
            <w:proofErr w:type="spellEnd"/>
            <w:r>
              <w:t xml:space="preserve"> Data sections.</w:t>
            </w:r>
          </w:p>
          <w:p w:rsidR="00D350AF" w:rsidRPr="00B525D1" w:rsidRDefault="00D350AF" w:rsidP="00B525D1">
            <w:pPr>
              <w:jc w:val="both"/>
              <w:rPr>
                <w:rFonts w:cs="Calibri"/>
                <w:color w:val="000000" w:themeColor="text1"/>
                <w:szCs w:val="22"/>
                <w:lang w:val="en-US"/>
              </w:rPr>
            </w:pPr>
          </w:p>
        </w:tc>
      </w:tr>
    </w:tbl>
    <w:p w:rsidR="00E75777" w:rsidRDefault="00E75777" w:rsidP="00E75777">
      <w:pPr>
        <w:rPr>
          <w:color w:val="000000" w:themeColor="text1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E75777" w:rsidRPr="00391A57" w:rsidTr="00E2077D">
        <w:trPr>
          <w:trHeight w:val="632"/>
        </w:trPr>
        <w:tc>
          <w:tcPr>
            <w:tcW w:w="10296" w:type="dxa"/>
            <w:shd w:val="clear" w:color="auto" w:fill="FFFFFF" w:themeFill="background1"/>
          </w:tcPr>
          <w:p w:rsidR="00E75777" w:rsidRPr="00D37179" w:rsidRDefault="00E75777" w:rsidP="008D62F1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ascii="Calibri" w:hAnsi="Calibri" w:cs="Arial"/>
                <w:b/>
                <w:color w:val="FFFFFF" w:themeColor="background1"/>
                <w:sz w:val="10"/>
                <w:szCs w:val="10"/>
                <w:lang w:val="en-US"/>
              </w:rPr>
            </w:pPr>
          </w:p>
          <w:p w:rsidR="00E75777" w:rsidRPr="00E2077D" w:rsidRDefault="00E75777" w:rsidP="00E2077D">
            <w:pPr>
              <w:pStyle w:val="Heading1"/>
              <w:spacing w:before="120" w:after="120"/>
              <w:rPr>
                <w:sz w:val="16"/>
                <w:szCs w:val="16"/>
                <w:lang w:val="en-US"/>
              </w:rPr>
            </w:pPr>
            <w:bookmarkStart w:id="57" w:name="_Toc338426247"/>
            <w:r w:rsidRPr="00391A57">
              <w:rPr>
                <w:lang w:val="en-US"/>
              </w:rPr>
              <w:t>User acceptance criteria</w:t>
            </w:r>
            <w:bookmarkEnd w:id="57"/>
          </w:p>
        </w:tc>
      </w:tr>
      <w:tr w:rsidR="00E75777" w:rsidRPr="00391A57" w:rsidTr="00287B54">
        <w:tc>
          <w:tcPr>
            <w:tcW w:w="10296" w:type="dxa"/>
            <w:shd w:val="clear" w:color="auto" w:fill="939F98"/>
          </w:tcPr>
          <w:p w:rsidR="00E75777" w:rsidRPr="00287B54" w:rsidRDefault="00E75777" w:rsidP="00E2077D">
            <w:pPr>
              <w:pStyle w:val="Heading2"/>
              <w:spacing w:before="120" w:after="120"/>
              <w:rPr>
                <w:lang w:val="en-US"/>
              </w:rPr>
            </w:pPr>
            <w:r w:rsidRPr="00391A57">
              <w:rPr>
                <w:color w:val="FFFFFF"/>
                <w:lang w:val="en-US"/>
              </w:rPr>
              <w:tab/>
            </w:r>
            <w:bookmarkStart w:id="58" w:name="_Toc338426248"/>
            <w:r w:rsidRPr="00287B54">
              <w:rPr>
                <w:lang w:val="en-US"/>
              </w:rPr>
              <w:t>Functional tests</w:t>
            </w:r>
            <w:bookmarkEnd w:id="58"/>
          </w:p>
        </w:tc>
      </w:tr>
      <w:tr w:rsidR="00E75777" w:rsidRPr="00391A57" w:rsidTr="008D62F1">
        <w:tc>
          <w:tcPr>
            <w:tcW w:w="10296" w:type="dxa"/>
          </w:tcPr>
          <w:p w:rsidR="0096363D" w:rsidRPr="007F45BB" w:rsidRDefault="004C7C69" w:rsidP="00E2077D">
            <w:pPr>
              <w:pStyle w:val="Heading3"/>
              <w:rPr>
                <w:color w:val="000000" w:themeColor="text1"/>
                <w:lang w:val="en-US"/>
              </w:rPr>
            </w:pPr>
            <w:bookmarkStart w:id="59" w:name="_Toc338426249"/>
            <w:r>
              <w:rPr>
                <w:color w:val="000000" w:themeColor="text1"/>
                <w:lang w:val="en-US"/>
              </w:rPr>
              <w:t>UMCHANGE-375 – SC-1: Territory Release Date</w:t>
            </w:r>
            <w:bookmarkEnd w:id="59"/>
            <w:r>
              <w:rPr>
                <w:color w:val="000000" w:themeColor="text1"/>
                <w:lang w:val="en-US"/>
              </w:rPr>
              <w:t xml:space="preserve"> </w:t>
            </w:r>
          </w:p>
          <w:p w:rsidR="00F57A4A" w:rsidRPr="004C7C69" w:rsidRDefault="004C7C69" w:rsidP="0096363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F57A4A" w:rsidRPr="007F45BB" w:rsidRDefault="00AD7555" w:rsidP="00F57A4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Territory Release Date is well exported in the XML file</w:t>
            </w:r>
            <w:r w:rsidR="00331E7B">
              <w:rPr>
                <w:rFonts w:cstheme="minorHAnsi"/>
                <w:color w:val="000000" w:themeColor="text1"/>
                <w:lang w:val="en-US"/>
              </w:rPr>
              <w:t xml:space="preserve"> at Product and Track levels</w:t>
            </w:r>
          </w:p>
          <w:p w:rsidR="0050714C" w:rsidRPr="007F45BB" w:rsidRDefault="0050714C" w:rsidP="00F57A4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50714C" w:rsidRPr="007F45BB" w:rsidRDefault="0050714C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50714C" w:rsidRPr="000A0749" w:rsidRDefault="00AD755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0A0749" w:rsidRPr="00AD7555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="00EB61D9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 w:rsidR="00EB61D9"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0A0749" w:rsidRPr="00EB61D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 xml:space="preserve">type </w:t>
            </w:r>
            <w:proofErr w:type="spellStart"/>
            <w:r w:rsidR="00EB61D9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EB61D9" w:rsidRPr="000A0749" w:rsidRDefault="00EB61D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0A0749" w:rsidRPr="00EB61D9" w:rsidRDefault="00EB61D9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has 10/09/2012</w:t>
            </w:r>
            <w:r w:rsidR="000A0749">
              <w:rPr>
                <w:rFonts w:cstheme="minorHAnsi"/>
                <w:color w:val="000000" w:themeColor="text1"/>
                <w:lang w:val="en-US"/>
              </w:rPr>
              <w:t xml:space="preserve"> as release date</w:t>
            </w:r>
          </w:p>
          <w:p w:rsidR="00EB61D9" w:rsidRPr="007F45BB" w:rsidRDefault="00EB61D9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 has 15/08/2012 as release date</w:t>
            </w:r>
          </w:p>
          <w:p w:rsidR="003468E1" w:rsidRPr="007F45BB" w:rsidRDefault="003468E1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0714C" w:rsidRPr="007F45BB" w:rsidRDefault="0050714C" w:rsidP="00F57A4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0A0749" w:rsidRPr="000A074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130AE3" w:rsidRPr="00EB61D9" w:rsidRDefault="000A074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EB61D9" w:rsidRPr="000A0749" w:rsidRDefault="00EB61D9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FF2D4D" w:rsidRPr="000A0749" w:rsidRDefault="00FF2D4D" w:rsidP="00FF2D4D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FF2D4D" w:rsidRPr="007F45BB" w:rsidRDefault="00FF2D4D" w:rsidP="00FF2D4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37789" w:rsidRDefault="00537789" w:rsidP="0053778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file: </w:t>
            </w:r>
          </w:p>
          <w:p w:rsidR="00537789" w:rsidRPr="00E06A61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, </w:t>
            </w:r>
            <w:proofErr w:type="spellStart"/>
            <w:r w:rsidRPr="00AC5D09">
              <w:rPr>
                <w:lang w:val="en-US"/>
              </w:rPr>
              <w:t>RightsController</w:t>
            </w:r>
            <w:proofErr w:type="spellEnd"/>
            <w:r>
              <w:rPr>
                <w:lang w:val="en-US"/>
              </w:rPr>
              <w:t>, the following tags should appear:</w:t>
            </w:r>
          </w:p>
          <w:p w:rsidR="00537789" w:rsidRDefault="00BD50AC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GB: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&gt;2012-09-10</w:t>
            </w:r>
            <w:r w:rsidR="00537789">
              <w:rPr>
                <w:rFonts w:cstheme="minorHAnsi"/>
                <w:color w:val="000000" w:themeColor="text1"/>
                <w:lang w:val="en-US"/>
              </w:rPr>
              <w:t>&lt;/</w:t>
            </w:r>
            <w:proofErr w:type="spellStart"/>
            <w:r w:rsidR="00537789"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 w:rsidR="00537789"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Pr="00E06A61" w:rsidRDefault="00BD50AC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FR: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&gt;2012-08-15</w:t>
            </w:r>
            <w:r w:rsidR="00537789">
              <w:rPr>
                <w:rFonts w:cstheme="minorHAnsi"/>
                <w:color w:val="000000" w:themeColor="text1"/>
                <w:lang w:val="en-US"/>
              </w:rPr>
              <w:t>&lt;/</w:t>
            </w:r>
            <w:proofErr w:type="spellStart"/>
            <w:r w:rsidR="00537789">
              <w:rPr>
                <w:rFonts w:cstheme="minorHAnsi"/>
                <w:color w:val="000000" w:themeColor="text1"/>
                <w:lang w:val="en-US"/>
              </w:rPr>
              <w:t>StartDate</w:t>
            </w:r>
            <w:proofErr w:type="spellEnd"/>
            <w:r w:rsidR="00537789"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, the following tags should appear:</w:t>
            </w:r>
          </w:p>
          <w:p w:rsidR="00537789" w:rsidRDefault="00BD50AC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GB: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&gt;2012-09-10</w:t>
            </w:r>
            <w:r w:rsidR="00537789">
              <w:rPr>
                <w:rFonts w:cstheme="minorHAnsi"/>
                <w:color w:val="000000" w:themeColor="text1"/>
                <w:lang w:val="en-US"/>
              </w:rPr>
              <w:t>&lt;/</w:t>
            </w:r>
            <w:proofErr w:type="spellStart"/>
            <w:r w:rsidR="00537789"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 w:rsidR="00537789"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537789" w:rsidRPr="00E06A61" w:rsidRDefault="00BD50AC" w:rsidP="00537789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For FR: &lt;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&gt;2012-08-15</w:t>
            </w:r>
            <w:r w:rsidR="00537789">
              <w:rPr>
                <w:rFonts w:cstheme="minorHAnsi"/>
                <w:color w:val="000000" w:themeColor="text1"/>
                <w:lang w:val="en-US"/>
              </w:rPr>
              <w:t>&lt;/</w:t>
            </w:r>
            <w:proofErr w:type="spellStart"/>
            <w:r w:rsidR="00537789">
              <w:rPr>
                <w:rFonts w:cstheme="minorHAnsi"/>
                <w:color w:val="000000" w:themeColor="text1"/>
                <w:lang w:val="en-US"/>
              </w:rPr>
              <w:t>ReleaseDate</w:t>
            </w:r>
            <w:proofErr w:type="spellEnd"/>
            <w:r w:rsidR="00537789">
              <w:rPr>
                <w:rFonts w:cstheme="minorHAnsi"/>
                <w:color w:val="000000" w:themeColor="text1"/>
                <w:lang w:val="en-US"/>
              </w:rPr>
              <w:t>&gt;</w:t>
            </w:r>
          </w:p>
          <w:p w:rsidR="00E75777" w:rsidRDefault="00C86048" w:rsidP="00B525D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 w14:anchorId="1C4316DB">
                <v:rect id="_x0000_i1037" style="width:7in;height:1pt" o:hralign="center" o:hrstd="t" o:hrnoshade="t" o:hr="t" fillcolor="#00aeef" stroked="f"/>
              </w:pict>
            </w:r>
          </w:p>
          <w:p w:rsidR="009D5C14" w:rsidRPr="007F45BB" w:rsidRDefault="00AC76E1" w:rsidP="009D5C14">
            <w:pPr>
              <w:pStyle w:val="Heading3"/>
              <w:rPr>
                <w:color w:val="000000" w:themeColor="text1"/>
                <w:lang w:val="en-US"/>
              </w:rPr>
            </w:pPr>
            <w:bookmarkStart w:id="60" w:name="_Toc338426250"/>
            <w:r>
              <w:rPr>
                <w:color w:val="000000" w:themeColor="text1"/>
                <w:lang w:val="en-US"/>
              </w:rPr>
              <w:t xml:space="preserve">UMCHANGE-375 – SC-2: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</w:t>
            </w:r>
            <w:r w:rsidR="009D5C14">
              <w:rPr>
                <w:color w:val="000000" w:themeColor="text1"/>
                <w:lang w:val="en-US"/>
              </w:rPr>
              <w:t xml:space="preserve">ptimization </w:t>
            </w:r>
            <w:r w:rsidR="00866322">
              <w:rPr>
                <w:color w:val="000000" w:themeColor="text1"/>
                <w:lang w:val="en-US"/>
              </w:rPr>
              <w:t>–</w:t>
            </w:r>
            <w:r>
              <w:rPr>
                <w:color w:val="000000" w:themeColor="text1"/>
                <w:lang w:val="en-US"/>
              </w:rPr>
              <w:t xml:space="preserve"> Single Track P</w:t>
            </w:r>
            <w:r w:rsidR="00866322">
              <w:rPr>
                <w:color w:val="000000" w:themeColor="text1"/>
                <w:lang w:val="en-US"/>
              </w:rPr>
              <w:t>roduct</w:t>
            </w:r>
            <w:bookmarkEnd w:id="60"/>
          </w:p>
          <w:p w:rsidR="009D5C14" w:rsidRPr="004C7C69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9D5C14" w:rsidRPr="007F45BB" w:rsidRDefault="009D5C14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test that the 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>territories with the same deals are grouped within one deal</w:t>
            </w:r>
          </w:p>
          <w:p w:rsidR="009D5C14" w:rsidRPr="007F45BB" w:rsidRDefault="009D5C14" w:rsidP="009D5C14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9D5C14" w:rsidRPr="00B75F9C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B75F9C" w:rsidRPr="00B75F9C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B75F9C" w:rsidRP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B75F9C" w:rsidRP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9D5C14" w:rsidRPr="00EB61D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UPC1: full track product of</w:t>
            </w:r>
            <w:r w:rsidR="002768FA">
              <w:rPr>
                <w:rFonts w:cstheme="minorHAnsi"/>
                <w:color w:val="000000" w:themeColor="text1"/>
                <w:lang w:val="en-US"/>
              </w:rPr>
              <w:t xml:space="preserve"> type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9D5C14" w:rsidRPr="00B75F9C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UPC1 has 2 territories: GB and FR</w:t>
            </w:r>
          </w:p>
          <w:p w:rsidR="00B75F9C" w:rsidRPr="000A0749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9D5C14" w:rsidRPr="00EB61D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9D5C14" w:rsidRPr="000A0749" w:rsidRDefault="009D5C1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9D5C14" w:rsidRPr="000A0749" w:rsidRDefault="009D5C14" w:rsidP="009D5C14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9D5C14" w:rsidRPr="007F45BB" w:rsidRDefault="009D5C14" w:rsidP="009D5C14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9D5C14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</w:t>
            </w:r>
            <w:r w:rsidR="009D5C14">
              <w:rPr>
                <w:rFonts w:cstheme="minorHAnsi"/>
                <w:color w:val="000000" w:themeColor="text1"/>
                <w:lang w:val="en-US"/>
              </w:rPr>
              <w:t>List</w:t>
            </w:r>
            <w:proofErr w:type="spellEnd"/>
            <w:r w:rsidR="009D5C14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,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</w:t>
            </w:r>
          </w:p>
          <w:p w:rsidR="00866322" w:rsidRDefault="00B75F9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</w:t>
            </w:r>
            <w:r w:rsidR="00866322">
              <w:rPr>
                <w:rFonts w:cstheme="minorHAnsi"/>
                <w:color w:val="000000" w:themeColor="text1"/>
                <w:lang w:val="en-US"/>
              </w:rPr>
              <w:t>seDeal</w:t>
            </w:r>
            <w:proofErr w:type="spellEnd"/>
            <w:r w:rsidR="00866322"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B75F9C" w:rsidRDefault="00B75F9C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B75F9C" w:rsidRDefault="00B75F9C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B75F9C" w:rsidRDefault="00B75F9C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track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9D5C14" w:rsidRDefault="00C86048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38" style="width:7in;height:1pt" o:hralign="center" o:hrstd="t" o:hrnoshade="t" o:hr="t" fillcolor="#00aeef" stroked="f"/>
              </w:pict>
            </w:r>
          </w:p>
          <w:p w:rsidR="00866322" w:rsidRPr="007F45BB" w:rsidRDefault="00EC0692" w:rsidP="00866322">
            <w:pPr>
              <w:pStyle w:val="Heading3"/>
              <w:rPr>
                <w:color w:val="000000" w:themeColor="text1"/>
                <w:lang w:val="en-US"/>
              </w:rPr>
            </w:pPr>
            <w:bookmarkStart w:id="61" w:name="_Toc338426251"/>
            <w:r>
              <w:rPr>
                <w:color w:val="000000" w:themeColor="text1"/>
                <w:lang w:val="en-US"/>
              </w:rPr>
              <w:t>UMCHANGE-375 – SC-3</w:t>
            </w:r>
            <w:r w:rsidR="00AC76E1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AC76E1">
              <w:rPr>
                <w:color w:val="000000" w:themeColor="text1"/>
                <w:lang w:val="en-US"/>
              </w:rPr>
              <w:t>DealList</w:t>
            </w:r>
            <w:proofErr w:type="spellEnd"/>
            <w:r w:rsidR="00AC76E1">
              <w:rPr>
                <w:color w:val="000000" w:themeColor="text1"/>
                <w:lang w:val="en-US"/>
              </w:rPr>
              <w:t xml:space="preserve"> Section O</w:t>
            </w:r>
            <w:r w:rsidR="00866322">
              <w:rPr>
                <w:color w:val="000000" w:themeColor="text1"/>
                <w:lang w:val="en-US"/>
              </w:rPr>
              <w:t xml:space="preserve">ptimization – Multiple </w:t>
            </w:r>
            <w:r w:rsidR="00AC76E1">
              <w:rPr>
                <w:color w:val="000000" w:themeColor="text1"/>
                <w:lang w:val="en-US"/>
              </w:rPr>
              <w:t>Tracks P</w:t>
            </w:r>
            <w:r w:rsidR="00866322">
              <w:rPr>
                <w:color w:val="000000" w:themeColor="text1"/>
                <w:lang w:val="en-US"/>
              </w:rPr>
              <w:t>roduct</w:t>
            </w:r>
            <w:r w:rsidR="00617D6D">
              <w:rPr>
                <w:color w:val="000000" w:themeColor="text1"/>
                <w:lang w:val="en-US"/>
              </w:rPr>
              <w:t xml:space="preserve"> (Same ToU, Price and Dates for all the Tracks)</w:t>
            </w:r>
            <w:bookmarkEnd w:id="61"/>
          </w:p>
          <w:p w:rsidR="00866322" w:rsidRPr="004C7C69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866322" w:rsidRPr="007F45BB" w:rsidRDefault="00866322" w:rsidP="00866322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866322" w:rsidRPr="007F45BB" w:rsidRDefault="00866322" w:rsidP="00866322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866322" w:rsidRPr="00B75F9C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866322" w:rsidRPr="00B75F9C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866322" w:rsidRP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866322" w:rsidRPr="00EB61D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tracks</w:t>
            </w:r>
          </w:p>
          <w:p w:rsidR="00866322" w:rsidRPr="00B75F9C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866322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Pr="007F45BB" w:rsidRDefault="000808A5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lastRenderedPageBreak/>
              <w:t>Step 1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866322" w:rsidRPr="00EB61D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866322" w:rsidRPr="000A0749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866322" w:rsidRPr="000A0749" w:rsidRDefault="00866322" w:rsidP="00866322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866322" w:rsidRPr="007F45BB" w:rsidRDefault="00866322" w:rsidP="00866322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866322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866322" w:rsidRDefault="00866322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866322" w:rsidRDefault="00866322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66322" w:rsidRDefault="00C86048" w:rsidP="009D5C14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39" style="width:7in;height:1pt" o:hralign="center" o:hrstd="t" o:hrnoshade="t" o:hr="t" fillcolor="#00aeef" stroked="f"/>
              </w:pict>
            </w:r>
          </w:p>
          <w:p w:rsidR="00617D6D" w:rsidRPr="007F45BB" w:rsidRDefault="00617D6D" w:rsidP="00617D6D">
            <w:pPr>
              <w:pStyle w:val="Heading3"/>
              <w:rPr>
                <w:color w:val="000000" w:themeColor="text1"/>
                <w:lang w:val="en-US"/>
              </w:rPr>
            </w:pPr>
            <w:bookmarkStart w:id="62" w:name="_Toc338426252"/>
            <w:r>
              <w:rPr>
                <w:color w:val="000000" w:themeColor="text1"/>
                <w:lang w:val="en-US"/>
              </w:rPr>
              <w:t xml:space="preserve">UMCHANGE-375 – SC-4: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Optimization – Multiple Tracks Product (Tracks with Different </w:t>
            </w:r>
            <w:proofErr w:type="spellStart"/>
            <w:r>
              <w:rPr>
                <w:color w:val="000000" w:themeColor="text1"/>
                <w:lang w:val="en-US"/>
              </w:rPr>
              <w:t>ToUs</w:t>
            </w:r>
            <w:proofErr w:type="spellEnd"/>
            <w:r>
              <w:rPr>
                <w:color w:val="000000" w:themeColor="text1"/>
                <w:lang w:val="en-US"/>
              </w:rPr>
              <w:t>)</w:t>
            </w:r>
            <w:bookmarkEnd w:id="62"/>
          </w:p>
          <w:p w:rsidR="00617D6D" w:rsidRPr="004C7C69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17D6D" w:rsidRPr="007F45BB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617D6D" w:rsidRPr="007F45BB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617D6D" w:rsidRPr="00B75F9C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617D6D" w:rsidRPr="00B75F9C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</w:p>
          <w:p w:rsidR="00617D6D" w:rsidRPr="00866322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17D6D" w:rsidRP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 tracks (T1, T2 and T3)</w:t>
            </w:r>
          </w:p>
          <w:p w:rsidR="00617D6D" w:rsidRP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T1 and T2 have “</w:t>
            </w:r>
            <w:r w:rsidRPr="00617D6D">
              <w:rPr>
                <w:rFonts w:cstheme="minorHAnsi"/>
                <w:color w:val="000000" w:themeColor="text1"/>
                <w:lang w:val="en-US"/>
              </w:rPr>
              <w:t>Permanent Download Subscription / Online</w:t>
            </w:r>
            <w:r>
              <w:rPr>
                <w:rFonts w:cstheme="minorHAnsi"/>
                <w:color w:val="000000" w:themeColor="text1"/>
                <w:lang w:val="en-US"/>
              </w:rPr>
              <w:t>” as ToU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T3 has “</w:t>
            </w:r>
            <w:r w:rsidRPr="00B75F9C">
              <w:rPr>
                <w:rFonts w:cstheme="minorHAnsi"/>
                <w:color w:val="000000" w:themeColor="text1"/>
                <w:lang w:val="en-US"/>
              </w:rPr>
              <w:t>Time Limited Download Ad-funded / Mobile</w:t>
            </w:r>
            <w:r>
              <w:rPr>
                <w:rFonts w:cstheme="minorHAnsi"/>
                <w:color w:val="000000" w:themeColor="text1"/>
                <w:lang w:val="en-US"/>
              </w:rPr>
              <w:t>” as ToU</w:t>
            </w:r>
          </w:p>
          <w:p w:rsidR="00617D6D" w:rsidRPr="00B75F9C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617D6D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808A5" w:rsidRPr="007F45BB" w:rsidRDefault="000808A5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lastRenderedPageBreak/>
              <w:t>Step 1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17D6D" w:rsidRPr="00EB61D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17D6D" w:rsidRPr="000A0749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17D6D" w:rsidRPr="000A0749" w:rsidRDefault="00617D6D" w:rsidP="00617D6D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617D6D" w:rsidRPr="007F45BB" w:rsidRDefault="00617D6D" w:rsidP="00617D6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3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 (one for T1 &amp; T2, and one for T3)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T1 &amp; T2: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(for T1 &amp; T2) 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7D6D" w:rsidRDefault="00617D6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T3:</w:t>
            </w:r>
          </w:p>
          <w:p w:rsidR="00617D6D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</w:t>
            </w:r>
            <w:r w:rsidR="00617D6D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="00617D6D"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 w:rsidR="00617D6D">
              <w:rPr>
                <w:rFonts w:cstheme="minorHAnsi"/>
                <w:color w:val="000000" w:themeColor="text1"/>
                <w:lang w:val="en-US"/>
              </w:rPr>
              <w:t xml:space="preserve"> tags should appear (for T3)  having the 1 tracks </w:t>
            </w:r>
            <w:proofErr w:type="spellStart"/>
            <w:r w:rsidR="00617D6D"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 w:rsidR="00617D6D"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7D6D" w:rsidRDefault="00617D6D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7D6D" w:rsidRDefault="00617D6D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876585" w:rsidRDefault="00C86048" w:rsidP="00617D6D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40" style="width:7in;height:1pt" o:hralign="center" o:hrstd="t" o:hrnoshade="t" o:hr="t" fillcolor="#00aeef" stroked="f"/>
              </w:pict>
            </w:r>
          </w:p>
          <w:p w:rsidR="00617D6D" w:rsidRDefault="00617D6D" w:rsidP="00617D6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pStyle w:val="Heading3"/>
              <w:rPr>
                <w:color w:val="000000" w:themeColor="text1"/>
                <w:lang w:val="en-US"/>
              </w:rPr>
            </w:pPr>
            <w:bookmarkStart w:id="63" w:name="_Toc338426253"/>
            <w:r>
              <w:rPr>
                <w:color w:val="000000" w:themeColor="text1"/>
                <w:lang w:val="en-US"/>
              </w:rPr>
              <w:t xml:space="preserve">UMCHANGE-375 – SC-5: </w:t>
            </w:r>
            <w:proofErr w:type="spellStart"/>
            <w:r>
              <w:rPr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color w:val="000000" w:themeColor="text1"/>
                <w:lang w:val="en-US"/>
              </w:rPr>
              <w:t xml:space="preserve"> Section Optimization – Multiple Tracks Product (with a Bund</w:t>
            </w:r>
            <w:r w:rsidR="00B2074D">
              <w:rPr>
                <w:color w:val="000000" w:themeColor="text1"/>
                <w:lang w:val="en-US"/>
              </w:rPr>
              <w:t>le O</w:t>
            </w:r>
            <w:r>
              <w:rPr>
                <w:color w:val="000000" w:themeColor="text1"/>
                <w:lang w:val="en-US"/>
              </w:rPr>
              <w:t>nly Track)</w:t>
            </w:r>
            <w:bookmarkEnd w:id="63"/>
          </w:p>
          <w:p w:rsidR="00611411" w:rsidRPr="004C7C69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11411" w:rsidRPr="007F45BB" w:rsidRDefault="00611411" w:rsidP="0061141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scenario is to test that the territories with the same deals are grouped within one deal</w:t>
            </w:r>
          </w:p>
          <w:p w:rsidR="00611411" w:rsidRPr="007F45BB" w:rsidRDefault="00611411" w:rsidP="00611411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Terms of Use are as following:</w:t>
            </w:r>
          </w:p>
          <w:p w:rsidR="00611411" w:rsidRPr="00B75F9C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i/>
                <w:color w:val="000000" w:themeColor="text1"/>
                <w:lang w:val="fr-FR"/>
              </w:rPr>
            </w:pPr>
            <w:r w:rsidRPr="00B75F9C">
              <w:rPr>
                <w:rFonts w:cstheme="minorHAnsi"/>
                <w:color w:val="000000" w:themeColor="text1"/>
                <w:lang w:val="fr-FR"/>
              </w:rPr>
              <w:t xml:space="preserve">Permanent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Download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fr-FR"/>
              </w:rPr>
              <w:t>Subscription</w:t>
            </w:r>
            <w:proofErr w:type="spellEnd"/>
            <w:r>
              <w:rPr>
                <w:rFonts w:cstheme="minorHAnsi"/>
                <w:color w:val="000000" w:themeColor="text1"/>
                <w:lang w:val="fr-FR"/>
              </w:rPr>
              <w:t xml:space="preserve"> / Online</w:t>
            </w:r>
          </w:p>
          <w:p w:rsidR="00611411" w:rsidRPr="00866322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11411" w:rsidRPr="00617D6D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 tracks (T1, T2 and T3)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T3 is bundle only</w:t>
            </w:r>
          </w:p>
          <w:p w:rsidR="00611411" w:rsidRPr="00B75F9C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No campaign exists for UPC1</w:t>
            </w: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11411" w:rsidRPr="00EB61D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11411" w:rsidRPr="000A0749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11411" w:rsidRPr="000A0749" w:rsidRDefault="00611411" w:rsidP="00611411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611411" w:rsidRPr="007F45BB" w:rsidRDefault="00611411" w:rsidP="00611411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3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exist: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 and 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track releases (one for T1 &amp; T2, and one for T3)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the Product release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having the product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 Deals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B75F9C">
              <w:rPr>
                <w:rFonts w:cstheme="minorHAnsi"/>
                <w:color w:val="000000" w:themeColor="text1"/>
                <w:lang w:val="en-US"/>
              </w:rPr>
              <w:t>AdvertisementSupportedModel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ConditionalDownload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Mobile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T1 &amp; T2: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2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appear (for T1 &amp; T2)  having the 2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values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SubscriptionModel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PermanentDownload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FixedLine</w:t>
            </w:r>
            <w:proofErr w:type="spellEnd"/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61141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ReleaseDeal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for T3: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DealReleaseReference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appear (for T3)  having the 1 tracks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 Deal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Deals Cancelled</w:t>
            </w:r>
          </w:p>
          <w:p w:rsidR="00611411" w:rsidRDefault="00611411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each Deal, 2 territory codes should appear: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</w:t>
            </w:r>
          </w:p>
          <w:p w:rsidR="00611411" w:rsidRDefault="00611411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FR</w:t>
            </w:r>
          </w:p>
          <w:p w:rsidR="00611411" w:rsidRDefault="00C86048" w:rsidP="00611411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41" style="width:7in;height:1pt" o:hralign="center" o:hrstd="t" o:hrnoshade="t" o:hr="t" fillcolor="#00aeef" stroked="f"/>
              </w:pict>
            </w:r>
          </w:p>
          <w:p w:rsidR="00A35DFE" w:rsidRPr="007F45BB" w:rsidRDefault="00611411" w:rsidP="00A35DFE">
            <w:pPr>
              <w:pStyle w:val="Heading3"/>
              <w:rPr>
                <w:color w:val="000000" w:themeColor="text1"/>
                <w:lang w:val="en-US"/>
              </w:rPr>
            </w:pPr>
            <w:bookmarkStart w:id="64" w:name="_Toc338426254"/>
            <w:r>
              <w:rPr>
                <w:color w:val="000000" w:themeColor="text1"/>
                <w:lang w:val="en-US"/>
              </w:rPr>
              <w:t>UMCHANGE-375 – SC-6</w:t>
            </w:r>
            <w:r w:rsidR="00A35DFE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A35DFE">
              <w:rPr>
                <w:color w:val="000000" w:themeColor="text1"/>
                <w:lang w:val="en-US"/>
              </w:rPr>
              <w:t>ResourceList</w:t>
            </w:r>
            <w:proofErr w:type="spellEnd"/>
            <w:r w:rsidR="00A35DFE">
              <w:rPr>
                <w:color w:val="000000" w:themeColor="text1"/>
                <w:lang w:val="en-US"/>
              </w:rPr>
              <w:t xml:space="preserve"> Section Optimization</w:t>
            </w:r>
            <w:bookmarkEnd w:id="64"/>
            <w:r w:rsidR="00A35DFE">
              <w:rPr>
                <w:color w:val="000000" w:themeColor="text1"/>
                <w:lang w:val="en-US"/>
              </w:rPr>
              <w:t xml:space="preserve"> </w:t>
            </w:r>
          </w:p>
          <w:p w:rsidR="00A35DFE" w:rsidRPr="004C7C69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331E7B" w:rsidRDefault="00331E7B" w:rsidP="00331E7B">
            <w:pPr>
              <w:pStyle w:val="CommentText"/>
            </w:pPr>
            <w:r>
              <w:t>The aim of this scenario is to test that resources with no localization, have all the same information</w:t>
            </w:r>
            <w:r w:rsidR="00F37424">
              <w:t xml:space="preserve"> and are grouped together</w:t>
            </w:r>
            <w:r>
              <w:t>.</w:t>
            </w:r>
          </w:p>
          <w:p w:rsidR="00A35DFE" w:rsidRPr="00331E7B" w:rsidRDefault="00A35DFE" w:rsidP="00A35DFE">
            <w:pPr>
              <w:rPr>
                <w:rFonts w:cstheme="minorHAnsi"/>
                <w:color w:val="000000" w:themeColor="text1"/>
              </w:rPr>
            </w:pP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A35DFE" w:rsidRPr="00B75F9C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A35DFE" w:rsidRPr="00A35DFE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A35DFE" w:rsidRPr="00FD4935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2 territories: GB and FR</w:t>
            </w:r>
          </w:p>
          <w:p w:rsidR="00FD4935" w:rsidRP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and FR should have the following same information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F64D7">
              <w:rPr>
                <w:lang w:val="en-US"/>
              </w:rPr>
              <w:t>/C</w:t>
            </w:r>
            <w:r w:rsidRPr="00F22DDD">
              <w:rPr>
                <w:lang w:val="en-US"/>
              </w:rPr>
              <w:t xml:space="preserve"> notice</w:t>
            </w: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A35DFE" w:rsidRPr="007F45BB" w:rsidRDefault="00A35DFE" w:rsidP="00A35DFE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A35DFE" w:rsidRPr="00EB61D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A35DFE" w:rsidRPr="000A0749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A35DFE" w:rsidRPr="000A0749" w:rsidRDefault="00A35DFE" w:rsidP="00A35DFE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35DFE" w:rsidRPr="007F45BB" w:rsidRDefault="00A35DFE" w:rsidP="00A35DFE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A35DFE" w:rsidRDefault="00A35DF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A35DFE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1</w:t>
            </w:r>
            <w:r w:rsidR="00A35DFE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 should exist</w:t>
            </w:r>
          </w:p>
          <w:p w:rsid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GB and FR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</w:p>
          <w:p w:rsidR="00B35D56" w:rsidRDefault="00B35D5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TechnicalSoundRecordingDetails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TechnicalResourceDetailsReference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should not include a country code in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it’s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value</w:t>
            </w:r>
          </w:p>
          <w:p w:rsidR="00A35DFE" w:rsidRDefault="00C86048" w:rsidP="00A35DFE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pict>
                <v:rect id="_x0000_i1042" style="width:7in;height:1pt" o:hralign="center" o:hrstd="t" o:hrnoshade="t" o:hr="t" fillcolor="#00aeef" stroked="f"/>
              </w:pict>
            </w:r>
          </w:p>
          <w:p w:rsidR="00FD4935" w:rsidRPr="007F45BB" w:rsidRDefault="00611411" w:rsidP="00FD4935">
            <w:pPr>
              <w:pStyle w:val="Heading3"/>
              <w:rPr>
                <w:color w:val="000000" w:themeColor="text1"/>
                <w:lang w:val="en-US"/>
              </w:rPr>
            </w:pPr>
            <w:bookmarkStart w:id="65" w:name="_Toc338426255"/>
            <w:r>
              <w:rPr>
                <w:color w:val="000000" w:themeColor="text1"/>
                <w:lang w:val="en-US"/>
              </w:rPr>
              <w:t>UMCHANGE-375 – SC-7</w:t>
            </w:r>
            <w:r w:rsidR="00FD4935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FD4935">
              <w:rPr>
                <w:color w:val="000000" w:themeColor="text1"/>
                <w:lang w:val="en-US"/>
              </w:rPr>
              <w:t>ResourceList</w:t>
            </w:r>
            <w:proofErr w:type="spellEnd"/>
            <w:r w:rsidR="00FD4935">
              <w:rPr>
                <w:color w:val="000000" w:themeColor="text1"/>
                <w:lang w:val="en-US"/>
              </w:rPr>
              <w:t xml:space="preserve"> Section Optimiz</w:t>
            </w:r>
            <w:r w:rsidR="007725C3">
              <w:rPr>
                <w:color w:val="000000" w:themeColor="text1"/>
                <w:lang w:val="en-US"/>
              </w:rPr>
              <w:t>ation (Translated Territory</w:t>
            </w:r>
            <w:r w:rsidR="00FD4935">
              <w:rPr>
                <w:color w:val="000000" w:themeColor="text1"/>
                <w:lang w:val="en-US"/>
              </w:rPr>
              <w:t>)</w:t>
            </w:r>
            <w:bookmarkEnd w:id="65"/>
          </w:p>
          <w:p w:rsidR="00FD4935" w:rsidRPr="004C7C69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FD4935" w:rsidRPr="007F45BB" w:rsidRDefault="00FD4935" w:rsidP="00FD4935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test that the territories with the same </w:t>
            </w:r>
            <w:proofErr w:type="spellStart"/>
            <w:r w:rsidR="003D7BD0">
              <w:rPr>
                <w:rFonts w:cstheme="minorHAnsi"/>
                <w:color w:val="000000" w:themeColor="text1"/>
                <w:lang w:val="en-US"/>
              </w:rPr>
              <w:t>informations</w:t>
            </w:r>
            <w:proofErr w:type="spellEnd"/>
            <w:r w:rsidR="003D7BD0">
              <w:rPr>
                <w:rFonts w:cstheme="minorHAnsi"/>
                <w:color w:val="000000" w:themeColor="text1"/>
                <w:lang w:val="en-US"/>
              </w:rPr>
              <w:t xml:space="preserve"> are listed within the same </w:t>
            </w:r>
            <w:proofErr w:type="spellStart"/>
            <w:r w:rsidR="003D7BD0"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 w:rsidR="003D7BD0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</w:p>
          <w:p w:rsidR="00FD4935" w:rsidRPr="007F45BB" w:rsidRDefault="00FD4935" w:rsidP="00FD4935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FD4935" w:rsidRPr="00B75F9C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FD4935" w:rsidRPr="00A35DFE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FD4935" w:rsidRPr="00FD4935" w:rsidRDefault="007725C3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3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territories: GB, FR, JP</w:t>
            </w:r>
          </w:p>
          <w:p w:rsidR="00FD4935" w:rsidRP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GB and FR should have the following same information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Genre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 w:rsidRPr="00F22DDD">
              <w:rPr>
                <w:lang w:val="en-US"/>
              </w:rPr>
              <w:t>Parental warning</w:t>
            </w:r>
          </w:p>
          <w:p w:rsidR="00FD4935" w:rsidRPr="00F22DDD" w:rsidRDefault="00FD4935" w:rsidP="002C03D2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F64D7">
              <w:rPr>
                <w:lang w:val="en-US"/>
              </w:rPr>
              <w:t>/C</w:t>
            </w:r>
            <w:r w:rsidRPr="00F22DDD">
              <w:rPr>
                <w:lang w:val="en-US"/>
              </w:rPr>
              <w:t xml:space="preserve"> notice</w:t>
            </w: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FD4935" w:rsidRPr="00EB61D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FD4935" w:rsidRPr="000A0749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FD4935" w:rsidRDefault="00FD4935" w:rsidP="00FD4935">
            <w:pPr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FD4935" w:rsidRPr="007F45BB" w:rsidRDefault="00FD4935" w:rsidP="00FD4935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FD4935" w:rsidRDefault="00FD4935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XML file,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section, 1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FD4935" w:rsidRDefault="007725C3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2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proofErr w:type="spellStart"/>
            <w:r w:rsidR="00FD4935"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 w:rsidR="00FD4935"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  <w:r w:rsidR="003D7BD0">
              <w:rPr>
                <w:rFonts w:cstheme="minorHAnsi"/>
                <w:color w:val="000000" w:themeColor="text1"/>
                <w:lang w:val="en-US"/>
              </w:rPr>
              <w:t>s</w:t>
            </w:r>
            <w:r w:rsidR="00FD4935">
              <w:rPr>
                <w:rFonts w:cstheme="minorHAnsi"/>
                <w:color w:val="000000" w:themeColor="text1"/>
                <w:lang w:val="en-US"/>
              </w:rPr>
              <w:t xml:space="preserve"> should exist</w:t>
            </w:r>
          </w:p>
          <w:p w:rsidR="00FD4935" w:rsidRDefault="00FD4935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GB and FR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in the same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</w:p>
          <w:p w:rsidR="00FD4935" w:rsidRDefault="00FD4935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JP should be listed 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TerritoryCode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in a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SoundRecordingDetailsByTerritory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</w:t>
            </w:r>
          </w:p>
          <w:p w:rsidR="00B35D56" w:rsidRDefault="00A5327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 xml:space="preserve">For GB and FR, </w:t>
            </w:r>
            <w:r w:rsidR="00B35D56"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 w:rsidR="00B35D56">
              <w:rPr>
                <w:rFonts w:cstheme="minorHAnsi"/>
                <w:color w:val="000000" w:themeColor="text1"/>
                <w:lang w:val="en-US"/>
              </w:rPr>
              <w:t>TechnicalSoundRecordingDetails</w:t>
            </w:r>
            <w:proofErr w:type="spellEnd"/>
            <w:r w:rsidR="00B35D56">
              <w:rPr>
                <w:rFonts w:cstheme="minorHAnsi"/>
                <w:color w:val="000000" w:themeColor="text1"/>
                <w:lang w:val="en-US"/>
              </w:rPr>
              <w:t xml:space="preserve"> sections, the </w:t>
            </w:r>
            <w:proofErr w:type="spellStart"/>
            <w:r w:rsidR="00B35D56">
              <w:rPr>
                <w:rFonts w:cstheme="minorHAnsi"/>
                <w:color w:val="000000" w:themeColor="text1"/>
                <w:lang w:val="en-US"/>
              </w:rPr>
              <w:t>TechnicalResourceDetailsReference</w:t>
            </w:r>
            <w:proofErr w:type="spellEnd"/>
            <w:r w:rsidR="00B35D56">
              <w:rPr>
                <w:rFonts w:cstheme="minorHAnsi"/>
                <w:color w:val="000000" w:themeColor="text1"/>
                <w:lang w:val="en-US"/>
              </w:rPr>
              <w:t xml:space="preserve"> tags should not include a country </w:t>
            </w:r>
            <w:r>
              <w:rPr>
                <w:rFonts w:cstheme="minorHAnsi"/>
                <w:color w:val="000000" w:themeColor="text1"/>
                <w:lang w:val="en-US"/>
              </w:rPr>
              <w:t>code</w:t>
            </w:r>
          </w:p>
          <w:p w:rsidR="00A53277" w:rsidRDefault="00A53277" w:rsidP="00A53277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For </w:t>
            </w:r>
            <w:r>
              <w:rPr>
                <w:rFonts w:cstheme="minorHAnsi"/>
                <w:color w:val="000000" w:themeColor="text1"/>
                <w:lang w:val="en-US"/>
              </w:rPr>
              <w:t>JP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, 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TechnicalSoundRecordingDetails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sections,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TechnicalResourceD</w:t>
            </w:r>
            <w:r>
              <w:rPr>
                <w:rFonts w:cstheme="minorHAnsi"/>
                <w:color w:val="000000" w:themeColor="text1"/>
                <w:lang w:val="en-US"/>
              </w:rPr>
              <w:t>etailsReference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tags should </w:t>
            </w:r>
            <w:r>
              <w:rPr>
                <w:rFonts w:cstheme="minorHAnsi"/>
                <w:color w:val="000000" w:themeColor="text1"/>
                <w:lang w:val="en-US"/>
              </w:rPr>
              <w:t>include a country code</w:t>
            </w:r>
          </w:p>
          <w:p w:rsidR="00785419" w:rsidRPr="00785419" w:rsidRDefault="00C86048" w:rsidP="00785419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3" style="width:7in;height:1pt" o:hralign="center" o:hrstd="t" o:hrnoshade="t" o:hr="t" fillcolor="#00aeef" stroked="f"/>
              </w:pict>
            </w:r>
          </w:p>
          <w:p w:rsidR="00AA759B" w:rsidRPr="007F45BB" w:rsidRDefault="00611411" w:rsidP="00AA759B">
            <w:pPr>
              <w:pStyle w:val="Heading3"/>
              <w:rPr>
                <w:color w:val="000000" w:themeColor="text1"/>
                <w:lang w:val="en-US"/>
              </w:rPr>
            </w:pPr>
            <w:bookmarkStart w:id="66" w:name="_Toc338426256"/>
            <w:r>
              <w:rPr>
                <w:color w:val="000000" w:themeColor="text1"/>
                <w:lang w:val="en-US"/>
              </w:rPr>
              <w:t>UMCHANGE-375 – SC-8</w:t>
            </w:r>
            <w:r w:rsidR="00AA759B">
              <w:rPr>
                <w:color w:val="000000" w:themeColor="text1"/>
                <w:lang w:val="en-US"/>
              </w:rPr>
              <w:t xml:space="preserve">: </w:t>
            </w:r>
            <w:r w:rsidR="00FB771A">
              <w:rPr>
                <w:color w:val="000000" w:themeColor="text1"/>
                <w:lang w:val="en-US"/>
              </w:rPr>
              <w:t>ERN Header Scheme</w:t>
            </w:r>
            <w:r w:rsidR="00AA759B">
              <w:rPr>
                <w:color w:val="000000" w:themeColor="text1"/>
                <w:lang w:val="en-US"/>
              </w:rPr>
              <w:t xml:space="preserve"> Loca</w:t>
            </w:r>
            <w:bookmarkStart w:id="67" w:name="_GoBack"/>
            <w:bookmarkEnd w:id="67"/>
            <w:r w:rsidR="00AA759B">
              <w:rPr>
                <w:color w:val="000000" w:themeColor="text1"/>
                <w:lang w:val="en-US"/>
              </w:rPr>
              <w:t>tion</w:t>
            </w:r>
            <w:bookmarkEnd w:id="66"/>
          </w:p>
          <w:p w:rsidR="00AA759B" w:rsidRPr="004C7C69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A759B" w:rsidRPr="007F45BB" w:rsidRDefault="007B724B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 of the scenario is to make sure that a </w:t>
            </w:r>
            <w:r>
              <w:t>long form of the ERN header scheme location will be exported in the XML</w:t>
            </w:r>
          </w:p>
          <w:p w:rsidR="00AA759B" w:rsidRPr="007F45BB" w:rsidRDefault="00AA759B" w:rsidP="00AA759B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7B724B" w:rsidRPr="00AD7555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7B724B" w:rsidRPr="00EB61D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7B724B" w:rsidRPr="007B724B" w:rsidRDefault="007B724B" w:rsidP="007B724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7B724B" w:rsidRPr="00EB61D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7B724B" w:rsidRPr="000A0749" w:rsidRDefault="007B724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7B724B" w:rsidRDefault="007B724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37789" w:rsidRPr="007F45BB" w:rsidRDefault="00537789" w:rsidP="00537789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37789" w:rsidRDefault="00537789" w:rsidP="00537789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In the XML header; the following should appear: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gramStart"/>
            <w:r w:rsidRPr="008D5027">
              <w:rPr>
                <w:rFonts w:cstheme="minorHAnsi"/>
                <w:color w:val="000000" w:themeColor="text1"/>
                <w:lang w:val="en-US"/>
              </w:rPr>
              <w:t>&lt;?xml</w:t>
            </w:r>
            <w:proofErr w:type="gramEnd"/>
            <w:r w:rsidRPr="008D5027">
              <w:rPr>
                <w:rFonts w:cstheme="minorHAnsi"/>
                <w:color w:val="000000" w:themeColor="text1"/>
                <w:lang w:val="en-US"/>
              </w:rPr>
              <w:t xml:space="preserve"> version="1.0" encoding="UTF-8"?&gt;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ern:NewReleaseMessage</w:t>
            </w:r>
            <w:proofErr w:type="spellEnd"/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xmlns:ern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29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http://ddex.net/xml/ern/35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xmlns:xs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30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http://www.w3.org/2001/XMLSchema-instance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xs:schemaLocation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hyperlink r:id="rId31" w:history="1">
              <w:r w:rsidRPr="008D5027">
                <w:rPr>
                  <w:rFonts w:cstheme="minorHAnsi"/>
                  <w:color w:val="000000" w:themeColor="text1"/>
                  <w:lang w:val="en-US"/>
                </w:rPr>
                <w:t>http://ddex.net/xml/ern/35 http://ddex.net/xml/ern/35/release-notification.xsd</w:t>
              </w:r>
            </w:hyperlink>
            <w:r w:rsidRPr="008D5027">
              <w:rPr>
                <w:rFonts w:cstheme="minorHAnsi"/>
                <w:color w:val="000000" w:themeColor="text1"/>
                <w:lang w:val="en-US"/>
              </w:rPr>
              <w:t>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MessageSchemaVersionId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</w:t>
            </w: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ern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/35"</w:t>
            </w:r>
          </w:p>
          <w:p w:rsidR="00537789" w:rsidRPr="008D5027" w:rsidRDefault="00537789" w:rsidP="00537789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proofErr w:type="spellStart"/>
            <w:r w:rsidRPr="008D5027">
              <w:rPr>
                <w:rFonts w:cstheme="minorHAnsi"/>
                <w:color w:val="000000" w:themeColor="text1"/>
                <w:lang w:val="en-US"/>
              </w:rPr>
              <w:t>LanguageAndScriptCode</w:t>
            </w:r>
            <w:proofErr w:type="spellEnd"/>
            <w:r w:rsidRPr="008D5027">
              <w:rPr>
                <w:rFonts w:cstheme="minorHAnsi"/>
                <w:color w:val="000000" w:themeColor="text1"/>
                <w:lang w:val="en-US"/>
              </w:rPr>
              <w:t>="en"</w:t>
            </w:r>
          </w:p>
          <w:p w:rsidR="00FD4935" w:rsidRDefault="00C86048" w:rsidP="00785419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4" style="width:7in;height:1pt" o:hralign="center" o:hrstd="t" o:hrnoshade="t" o:hr="t" fillcolor="#00aeef" stroked="f"/>
              </w:pict>
            </w:r>
          </w:p>
          <w:p w:rsidR="00AA759B" w:rsidRPr="007F45BB" w:rsidRDefault="00611411" w:rsidP="00AA759B">
            <w:pPr>
              <w:pStyle w:val="Heading3"/>
              <w:rPr>
                <w:color w:val="000000" w:themeColor="text1"/>
                <w:lang w:val="en-US"/>
              </w:rPr>
            </w:pPr>
            <w:bookmarkStart w:id="68" w:name="_Toc338426257"/>
            <w:r>
              <w:rPr>
                <w:color w:val="000000" w:themeColor="text1"/>
                <w:lang w:val="en-US"/>
              </w:rPr>
              <w:t>UMCHANGE-375 – SC-9</w:t>
            </w:r>
            <w:r w:rsidR="00AA759B">
              <w:rPr>
                <w:color w:val="000000" w:themeColor="text1"/>
                <w:lang w:val="en-US"/>
              </w:rPr>
              <w:t xml:space="preserve">: </w:t>
            </w:r>
            <w:r w:rsidR="009E7B02">
              <w:rPr>
                <w:color w:val="000000" w:themeColor="text1"/>
                <w:lang w:val="en-US"/>
              </w:rPr>
              <w:t xml:space="preserve">Ordering a </w:t>
            </w:r>
            <w:proofErr w:type="spellStart"/>
            <w:r w:rsidR="009E7B02">
              <w:rPr>
                <w:color w:val="000000" w:themeColor="text1"/>
                <w:lang w:val="en-US"/>
              </w:rPr>
              <w:t>MonoPoly</w:t>
            </w:r>
            <w:proofErr w:type="spellEnd"/>
            <w:r w:rsidR="009E7B02">
              <w:rPr>
                <w:color w:val="000000" w:themeColor="text1"/>
                <w:lang w:val="en-US"/>
              </w:rPr>
              <w:t xml:space="preserve"> </w:t>
            </w:r>
            <w:r w:rsidR="00BB4CDC">
              <w:rPr>
                <w:color w:val="000000" w:themeColor="text1"/>
                <w:lang w:val="en-US"/>
              </w:rPr>
              <w:t>Product</w:t>
            </w:r>
            <w:bookmarkEnd w:id="68"/>
          </w:p>
          <w:p w:rsidR="00AA759B" w:rsidRPr="004C7C69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A759B" w:rsidRPr="007F45BB" w:rsidRDefault="009E7B02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aim of the sce</w:t>
            </w:r>
            <w:r w:rsidR="007B724B">
              <w:rPr>
                <w:rFonts w:cstheme="minorHAnsi"/>
                <w:color w:val="000000" w:themeColor="text1"/>
                <w:lang w:val="en-US"/>
              </w:rPr>
              <w:t>nario is to make sure a monopoly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="00BB4CDC">
              <w:rPr>
                <w:rFonts w:cstheme="minorHAnsi"/>
                <w:color w:val="000000" w:themeColor="text1"/>
                <w:lang w:val="en-US"/>
              </w:rPr>
              <w:t>product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 is exported with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Midi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 resources</w:t>
            </w:r>
          </w:p>
          <w:p w:rsidR="00AA759B" w:rsidRPr="007F45BB" w:rsidRDefault="00AA759B" w:rsidP="00AA759B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E62BC6" w:rsidRPr="00AD7555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MonoPoly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E62BC6" w:rsidRPr="00A301DB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MonoPoly</w:t>
            </w:r>
            <w:proofErr w:type="spellEnd"/>
          </w:p>
          <w:p w:rsidR="00A301DB" w:rsidRPr="000808A5" w:rsidRDefault="00A301DB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UPC1 has 1 track</w:t>
            </w:r>
          </w:p>
          <w:p w:rsidR="000808A5" w:rsidRPr="00EB61D9" w:rsidRDefault="000808A5" w:rsidP="000808A5">
            <w:pPr>
              <w:pStyle w:val="ListParagraph"/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E62BC6" w:rsidRPr="00EB61D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E62BC6" w:rsidRPr="000A0749" w:rsidRDefault="00E62BC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Once delivered, download the XML file</w:t>
            </w:r>
          </w:p>
          <w:p w:rsidR="00AA759B" w:rsidRPr="000A0749" w:rsidRDefault="00AA759B" w:rsidP="00E62BC6">
            <w:pPr>
              <w:pStyle w:val="ListParagraph"/>
              <w:rPr>
                <w:rFonts w:cstheme="minorHAnsi"/>
                <w:i/>
                <w:color w:val="000000" w:themeColor="text1"/>
                <w:lang w:val="en-US"/>
              </w:rPr>
            </w:pPr>
          </w:p>
          <w:p w:rsidR="00AA759B" w:rsidRPr="007F45BB" w:rsidRDefault="00AA759B" w:rsidP="00AA759B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AA759B" w:rsidRDefault="00354A4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>, a Midi section should exist</w:t>
            </w:r>
          </w:p>
          <w:p w:rsidR="00354A46" w:rsidRDefault="00354A46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Midi section should contain the following information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ID / Proprietary ID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Midi /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ResourceReference</w:t>
            </w:r>
            <w:proofErr w:type="spellEnd"/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Reference Title / Title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Is Bonus Resource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Duration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Territory Code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Title / Title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Display Artist / Party Name / Full Name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Display Artist / Artist Role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Label Name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Cline / Cline Text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Marketing Comment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Genre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Parental Warning Type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Technical Resource Details Reference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Duration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Is Preview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File Name</w:t>
            </w:r>
          </w:p>
          <w:p w:rsidR="00354A46" w:rsidRP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Hash Sum / Hash Sum</w:t>
            </w:r>
          </w:p>
          <w:p w:rsidR="00354A46" w:rsidRDefault="00354A46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Midi / Midi Details By Territory / Technical Midi Details / File / Hash Sum / Hash Sum Algorithm Type</w:t>
            </w:r>
          </w:p>
          <w:p w:rsidR="00AA759B" w:rsidRPr="00AA759B" w:rsidRDefault="00C86048" w:rsidP="00AA759B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5" style="width:7in;height:1pt" o:hralign="center" o:hrstd="t" o:hrnoshade="t" o:hr="t" fillcolor="#00aeef" stroked="f"/>
              </w:pict>
            </w:r>
          </w:p>
          <w:p w:rsidR="00A5139C" w:rsidRPr="007F45BB" w:rsidRDefault="00611411" w:rsidP="00A5139C">
            <w:pPr>
              <w:pStyle w:val="Heading3"/>
              <w:rPr>
                <w:color w:val="000000" w:themeColor="text1"/>
                <w:lang w:val="en-US"/>
              </w:rPr>
            </w:pPr>
            <w:bookmarkStart w:id="69" w:name="_Toc338426258"/>
            <w:r>
              <w:rPr>
                <w:color w:val="000000" w:themeColor="text1"/>
                <w:lang w:val="en-US"/>
              </w:rPr>
              <w:t>UMCHANGE-375 – SC-1</w:t>
            </w:r>
            <w:r w:rsidR="00210FFC">
              <w:rPr>
                <w:color w:val="000000" w:themeColor="text1"/>
                <w:lang w:val="en-US"/>
              </w:rPr>
              <w:t>0</w:t>
            </w:r>
            <w:r w:rsidR="00A5139C">
              <w:rPr>
                <w:color w:val="000000" w:themeColor="text1"/>
                <w:lang w:val="en-US"/>
              </w:rPr>
              <w:t>: DDEX XML Reader Tool</w:t>
            </w:r>
            <w:bookmarkEnd w:id="69"/>
          </w:p>
          <w:p w:rsidR="00A5139C" w:rsidRPr="004C7C69" w:rsidRDefault="00A5139C" w:rsidP="00A5139C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A5139C" w:rsidRPr="007F45BB" w:rsidRDefault="00737A7B" w:rsidP="00A5139C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</w:t>
            </w:r>
            <w:r w:rsidR="00A5139C">
              <w:rPr>
                <w:rFonts w:cstheme="minorHAnsi"/>
                <w:color w:val="000000" w:themeColor="text1"/>
                <w:lang w:val="en-US"/>
              </w:rPr>
              <w:t>of the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 scenario is to make sure that the updated DDEX XML reader tool can support the delivered DDEX XML</w:t>
            </w:r>
          </w:p>
          <w:p w:rsidR="00A5139C" w:rsidRPr="007F45BB" w:rsidRDefault="00A5139C" w:rsidP="00A5139C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977F1" w:rsidRPr="00AD7555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977F1" w:rsidRPr="00EB61D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full track product of type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6977F1" w:rsidRPr="007B724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977F1" w:rsidRPr="00EB61D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977F1" w:rsidRPr="006977F1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977F1" w:rsidRPr="000A0749" w:rsidRDefault="006977F1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Open the XML using the DDEX XML Reader Tool</w:t>
            </w:r>
          </w:p>
          <w:p w:rsidR="006977F1" w:rsidRDefault="006977F1" w:rsidP="006977F1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977F1" w:rsidRPr="007F45BB" w:rsidRDefault="006977F1" w:rsidP="006977F1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977F1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The DDEX XML is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lastRenderedPageBreak/>
              <w:t>The optimized sections are well displayed with the right optimized data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resources are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releases are well displayed</w:t>
            </w:r>
          </w:p>
          <w:p w:rsidR="00E53147" w:rsidRDefault="00E53147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All deals are well displayed</w:t>
            </w:r>
          </w:p>
          <w:p w:rsidR="00A5139C" w:rsidRPr="00A5139C" w:rsidRDefault="00C86048" w:rsidP="00A5139C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6" style="width:7in;height:1pt" o:hralign="center" o:hrstd="t" o:hrnoshade="t" o:hr="t" fillcolor="#00aeef" stroked="f"/>
              </w:pict>
            </w:r>
          </w:p>
          <w:p w:rsidR="006B17BA" w:rsidRPr="007F45BB" w:rsidRDefault="00611411" w:rsidP="006B17BA">
            <w:pPr>
              <w:pStyle w:val="Heading3"/>
              <w:rPr>
                <w:color w:val="000000" w:themeColor="text1"/>
                <w:lang w:val="en-US"/>
              </w:rPr>
            </w:pPr>
            <w:bookmarkStart w:id="70" w:name="_Toc338426259"/>
            <w:r>
              <w:rPr>
                <w:color w:val="000000" w:themeColor="text1"/>
                <w:lang w:val="en-US"/>
              </w:rPr>
              <w:t>UMCHANGE-375 – SC-1</w:t>
            </w:r>
            <w:r w:rsidR="00210FFC">
              <w:rPr>
                <w:color w:val="000000" w:themeColor="text1"/>
                <w:lang w:val="en-US"/>
              </w:rPr>
              <w:t>1</w:t>
            </w:r>
            <w:r w:rsidR="006B17BA">
              <w:rPr>
                <w:color w:val="000000" w:themeColor="text1"/>
                <w:lang w:val="en-US"/>
              </w:rPr>
              <w:t>: Deliver a Classical Album Product</w:t>
            </w:r>
            <w:bookmarkEnd w:id="70"/>
          </w:p>
          <w:p w:rsidR="006B17BA" w:rsidRPr="004C7C69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4C7C69">
              <w:rPr>
                <w:rFonts w:cstheme="minorHAnsi"/>
                <w:b/>
                <w:i/>
                <w:color w:val="000000" w:themeColor="text1"/>
                <w:lang w:val="en-US"/>
              </w:rPr>
              <w:t xml:space="preserve">Aim of the </w:t>
            </w: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scenario</w:t>
            </w:r>
          </w:p>
          <w:p w:rsidR="006B17BA" w:rsidRPr="007F45BB" w:rsidRDefault="006B17BA" w:rsidP="006B17B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aim of the scenario is to </w:t>
            </w:r>
            <w:r w:rsidR="009D34AF">
              <w:rPr>
                <w:rFonts w:cstheme="minorHAnsi"/>
                <w:color w:val="000000" w:themeColor="text1"/>
                <w:lang w:val="en-US"/>
              </w:rPr>
              <w:t xml:space="preserve">make sure that a Classical product </w:t>
            </w:r>
            <w:r w:rsidR="003F2A15">
              <w:rPr>
                <w:rFonts w:cstheme="minorHAnsi"/>
                <w:color w:val="000000" w:themeColor="text1"/>
                <w:lang w:val="en-US"/>
              </w:rPr>
              <w:t xml:space="preserve">with resource group </w:t>
            </w:r>
            <w:r w:rsidR="009D34AF">
              <w:rPr>
                <w:rFonts w:cstheme="minorHAnsi"/>
                <w:color w:val="000000" w:themeColor="text1"/>
                <w:lang w:val="en-US"/>
              </w:rPr>
              <w:t xml:space="preserve">will be exported as a </w:t>
            </w:r>
            <w:proofErr w:type="spellStart"/>
            <w:r w:rsidR="009D34AF"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 w:rsidR="009D34AF">
              <w:rPr>
                <w:rFonts w:cstheme="minorHAnsi"/>
                <w:color w:val="000000" w:themeColor="text1"/>
                <w:lang w:val="en-US"/>
              </w:rPr>
              <w:t xml:space="preserve"> release type</w:t>
            </w:r>
          </w:p>
          <w:p w:rsidR="006B17BA" w:rsidRPr="007F45BB" w:rsidRDefault="006B17BA" w:rsidP="006B17BA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6B17BA" w:rsidRPr="000A074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6B17BA" w:rsidRPr="006047EE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="009D34AF"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6047EE" w:rsidRPr="00AD7555" w:rsidRDefault="006047E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BP1 has Classical as repertoire Type</w:t>
            </w:r>
          </w:p>
          <w:p w:rsidR="006B17BA" w:rsidRPr="00EB61D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UPC1: </w:t>
            </w:r>
            <w:r w:rsidR="006047EE">
              <w:rPr>
                <w:rFonts w:cstheme="minorHAnsi"/>
                <w:color w:val="000000" w:themeColor="text1"/>
                <w:lang w:val="en-US"/>
              </w:rPr>
              <w:t xml:space="preserve">classical 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full track product </w:t>
            </w:r>
            <w:r w:rsidR="005D08D2">
              <w:rPr>
                <w:rFonts w:cstheme="minorHAnsi"/>
                <w:color w:val="000000" w:themeColor="text1"/>
                <w:lang w:val="en-US"/>
              </w:rPr>
              <w:t xml:space="preserve">with workgroup </w:t>
            </w:r>
            <w:r>
              <w:rPr>
                <w:rFonts w:cstheme="minorHAnsi"/>
                <w:color w:val="000000" w:themeColor="text1"/>
                <w:lang w:val="en-US"/>
              </w:rPr>
              <w:t xml:space="preserve">of type </w:t>
            </w:r>
            <w:proofErr w:type="spellStart"/>
            <w:r w:rsidR="006047EE">
              <w:rPr>
                <w:rFonts w:cstheme="minorHAnsi"/>
                <w:color w:val="000000" w:themeColor="text1"/>
                <w:lang w:val="en-US"/>
              </w:rPr>
              <w:t>eAlbum</w:t>
            </w:r>
            <w:proofErr w:type="spellEnd"/>
          </w:p>
          <w:p w:rsidR="006B17BA" w:rsidRPr="007B724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6B17BA" w:rsidRPr="000A074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6B17BA" w:rsidRPr="00EB61D9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Place a Custom Order on UPC1 for BP1 and wait for it to be delivered</w:t>
            </w:r>
          </w:p>
          <w:p w:rsidR="006B17BA" w:rsidRPr="006977F1" w:rsidRDefault="006B17BA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6B17BA" w:rsidRDefault="006B17BA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2631E4" w:rsidRDefault="002631E4" w:rsidP="006B17BA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6B17BA" w:rsidRPr="007F45BB" w:rsidRDefault="006B17BA" w:rsidP="006B17BA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7F45BB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6B17BA" w:rsidRDefault="006047EE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In 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ReleaseList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section:</w:t>
            </w:r>
          </w:p>
          <w:p w:rsidR="006047EE" w:rsidRDefault="006047EE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Product release: 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ClassicalAlbum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No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exists</w:t>
            </w:r>
          </w:p>
          <w:p w:rsidR="006047EE" w:rsidRDefault="006047EE" w:rsidP="002C03D2">
            <w:pPr>
              <w:pStyle w:val="ListParagraph"/>
              <w:numPr>
                <w:ilvl w:val="1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Track releases: 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ReleaseType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TrackRelease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6047EE" w:rsidRDefault="006047EE" w:rsidP="002C03D2">
            <w:pPr>
              <w:pStyle w:val="ListParagraph"/>
              <w:numPr>
                <w:ilvl w:val="2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No </w:t>
            </w:r>
            <w:proofErr w:type="spellStart"/>
            <w:r>
              <w:rPr>
                <w:rFonts w:cstheme="minorHAnsi"/>
                <w:color w:val="000000" w:themeColor="text1"/>
                <w:lang w:val="en-US"/>
              </w:rPr>
              <w:t>UserDefinedValue</w:t>
            </w:r>
            <w:proofErr w:type="spellEnd"/>
            <w:r>
              <w:rPr>
                <w:rFonts w:cstheme="minorHAnsi"/>
                <w:color w:val="000000" w:themeColor="text1"/>
                <w:lang w:val="en-US"/>
              </w:rPr>
              <w:t xml:space="preserve"> exists</w:t>
            </w:r>
          </w:p>
          <w:p w:rsidR="00AA759B" w:rsidRPr="006B17BA" w:rsidRDefault="00C86048" w:rsidP="006B17BA">
            <w:pPr>
              <w:rPr>
                <w:rFonts w:cstheme="minorHAnsi"/>
                <w:color w:val="000000" w:themeColor="text1"/>
                <w:lang w:val="en-US"/>
              </w:rPr>
            </w:pPr>
            <w:r>
              <w:rPr>
                <w:lang w:val="en-US"/>
              </w:rPr>
              <w:pict>
                <v:rect id="_x0000_i1047" style="width:7in;height:1pt" o:hralign="center" o:hrstd="t" o:hrnoshade="t" o:hr="t" fillcolor="#00aeef" stroked="f"/>
              </w:pict>
            </w:r>
          </w:p>
          <w:p w:rsidR="000C24FD" w:rsidRPr="00230ADC" w:rsidRDefault="00094B95" w:rsidP="000C24FD">
            <w:pPr>
              <w:pStyle w:val="Heading3"/>
              <w:rPr>
                <w:color w:val="000000" w:themeColor="text1"/>
                <w:lang w:val="en-US"/>
              </w:rPr>
            </w:pPr>
            <w:bookmarkStart w:id="71" w:name="_Toc338426260"/>
            <w:r w:rsidRPr="00230ADC">
              <w:rPr>
                <w:color w:val="000000" w:themeColor="text1"/>
                <w:lang w:val="en-US"/>
              </w:rPr>
              <w:t>UMCHANGE-375 – SC-1</w:t>
            </w:r>
            <w:r w:rsidR="00210FFC" w:rsidRPr="00230ADC">
              <w:rPr>
                <w:color w:val="000000" w:themeColor="text1"/>
                <w:lang w:val="en-US"/>
              </w:rPr>
              <w:t>2</w:t>
            </w:r>
            <w:r w:rsidR="000C24FD" w:rsidRPr="00230ADC">
              <w:rPr>
                <w:color w:val="000000" w:themeColor="text1"/>
                <w:lang w:val="en-US"/>
              </w:rPr>
              <w:t xml:space="preserve">: </w:t>
            </w:r>
            <w:proofErr w:type="spellStart"/>
            <w:r w:rsidR="000C24FD" w:rsidRPr="00230ADC">
              <w:rPr>
                <w:color w:val="000000" w:themeColor="text1"/>
                <w:lang w:val="en-US"/>
              </w:rPr>
              <w:t>IsBackfill</w:t>
            </w:r>
            <w:proofErr w:type="spellEnd"/>
            <w:r w:rsidR="000C24FD" w:rsidRPr="00230ADC">
              <w:rPr>
                <w:color w:val="000000" w:themeColor="text1"/>
                <w:lang w:val="en-US"/>
              </w:rPr>
              <w:t xml:space="preserve"> Tag</w:t>
            </w:r>
            <w:bookmarkEnd w:id="71"/>
            <w:r w:rsidR="000C24FD" w:rsidRPr="00230ADC">
              <w:rPr>
                <w:color w:val="000000" w:themeColor="text1"/>
                <w:lang w:val="en-US"/>
              </w:rPr>
              <w:t xml:space="preserve"> 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Aim of the scenario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aim of the scenario is to make sure that 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is filled with the right value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Pre requisites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BP1 has DDEX Standard as plugin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BP1 has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as product type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BP1 operates in CTY1</w:t>
            </w:r>
          </w:p>
          <w:p w:rsidR="000C24FD" w:rsidRPr="00230ADC" w:rsidRDefault="002E056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 xml:space="preserve">UPC1, UPC2, UPC3 </w:t>
            </w:r>
            <w:r w:rsidR="00697A84" w:rsidRPr="00230ADC">
              <w:rPr>
                <w:rFonts w:cstheme="minorHAnsi"/>
                <w:color w:val="000000" w:themeColor="text1"/>
                <w:lang w:val="en-US"/>
              </w:rPr>
              <w:t>and UPC</w:t>
            </w:r>
            <w:r>
              <w:rPr>
                <w:rFonts w:cstheme="minorHAnsi"/>
                <w:color w:val="000000" w:themeColor="text1"/>
                <w:lang w:val="en-US"/>
              </w:rPr>
              <w:t>4</w:t>
            </w:r>
            <w:r w:rsidR="000C24FD" w:rsidRPr="00230ADC">
              <w:rPr>
                <w:rFonts w:cstheme="minorHAnsi"/>
                <w:color w:val="000000" w:themeColor="text1"/>
                <w:lang w:val="en-US"/>
              </w:rPr>
              <w:t xml:space="preserve">: full track products of type </w:t>
            </w:r>
            <w:proofErr w:type="spellStart"/>
            <w:r w:rsidR="000C24FD" w:rsidRPr="00230ADC">
              <w:rPr>
                <w:rFonts w:cstheme="minorHAnsi"/>
                <w:color w:val="000000" w:themeColor="text1"/>
                <w:lang w:val="en-US"/>
              </w:rPr>
              <w:t>eSingle</w:t>
            </w:r>
            <w:proofErr w:type="spellEnd"/>
          </w:p>
          <w:p w:rsidR="000C24FD" w:rsidRPr="002E0564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UPC1</w:t>
            </w:r>
            <w:r w:rsidR="002E0564">
              <w:rPr>
                <w:rFonts w:cstheme="minorHAnsi"/>
                <w:color w:val="000000" w:themeColor="text1"/>
                <w:lang w:val="en-US"/>
              </w:rPr>
              <w:t>,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="002E0564">
              <w:rPr>
                <w:rFonts w:cstheme="minorHAnsi"/>
                <w:color w:val="000000" w:themeColor="text1"/>
                <w:lang w:val="en-US"/>
              </w:rPr>
              <w:t xml:space="preserve">UPC2 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>and UPC</w:t>
            </w:r>
            <w:r w:rsidR="002E0564">
              <w:rPr>
                <w:rFonts w:cstheme="minorHAnsi"/>
                <w:color w:val="000000" w:themeColor="text1"/>
                <w:lang w:val="en-US"/>
              </w:rPr>
              <w:t>3</w:t>
            </w:r>
            <w:r w:rsidR="00663FD2" w:rsidRPr="00230ADC">
              <w:rPr>
                <w:rFonts w:cstheme="minorHAnsi"/>
                <w:color w:val="000000" w:themeColor="text1"/>
                <w:lang w:val="en-US"/>
              </w:rPr>
              <w:t xml:space="preserve"> 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>are orderable in CTY1</w:t>
            </w:r>
            <w:r w:rsidR="00697A84" w:rsidRPr="00230ADC">
              <w:rPr>
                <w:rFonts w:cstheme="minorHAnsi"/>
                <w:color w:val="000000" w:themeColor="text1"/>
                <w:lang w:val="en-US"/>
              </w:rPr>
              <w:t xml:space="preserve"> and are already delivered to BP1</w:t>
            </w:r>
          </w:p>
          <w:p w:rsidR="002E0564" w:rsidRPr="00230ADC" w:rsidRDefault="002E0564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color w:val="000000" w:themeColor="text1"/>
                <w:lang w:val="en-US"/>
              </w:rPr>
              <w:t>UPC4 is orderable in CTY1 and has never been delivered to BP1</w:t>
            </w:r>
          </w:p>
          <w:p w:rsidR="000C24FD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92232" w:rsidRDefault="00592232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92232" w:rsidRDefault="00592232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592232" w:rsidRPr="00230ADC" w:rsidRDefault="00592232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Step 1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0C24FD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bulk order on UPC1 </w:t>
            </w:r>
            <w:r w:rsidR="000C24FD" w:rsidRPr="00230ADC">
              <w:rPr>
                <w:rFonts w:cstheme="minorHAnsi"/>
                <w:color w:val="000000" w:themeColor="text1"/>
                <w:lang w:val="en-US"/>
              </w:rPr>
              <w:t>for BP1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and select Back Catalogue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Wait for the order to be delivered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TRUE as value</w:t>
            </w:r>
          </w:p>
          <w:p w:rsidR="000C24FD" w:rsidRPr="00230ADC" w:rsidRDefault="000C24FD" w:rsidP="000C24FD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Step 2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bulk order on UPC2 for BP1 </w:t>
            </w:r>
            <w:r w:rsidR="00230ADC" w:rsidRPr="00230ADC">
              <w:rPr>
                <w:rFonts w:cstheme="minorHAnsi"/>
                <w:color w:val="000000" w:themeColor="text1"/>
                <w:lang w:val="en-US"/>
              </w:rPr>
              <w:t>and select Back Catalogue</w:t>
            </w:r>
          </w:p>
          <w:p w:rsidR="000C24FD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Wait for the order to be in “Validated” status</w:t>
            </w:r>
          </w:p>
          <w:p w:rsidR="00230ADC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place custom order page</w:t>
            </w:r>
          </w:p>
          <w:p w:rsidR="00230ADC" w:rsidRP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Create a cherry pick on UPC2 for BP1</w:t>
            </w:r>
          </w:p>
          <w:p w:rsidR="000C24FD" w:rsidRPr="00230ADC" w:rsidRDefault="000C24FD" w:rsidP="000C24FD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0C24FD" w:rsidRPr="00230ADC" w:rsidRDefault="000C24FD" w:rsidP="000C24FD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0C24FD" w:rsidRPr="00230ADC" w:rsidRDefault="000C24FD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r w:rsidR="00230ADC" w:rsidRPr="00230ADC">
              <w:rPr>
                <w:rFonts w:cstheme="minorHAnsi"/>
                <w:color w:val="000000" w:themeColor="text1"/>
                <w:lang w:val="en-US"/>
              </w:rPr>
              <w:t>2 batches created (one for the bulk order and one for the cherry pick) are rationalized</w:t>
            </w:r>
          </w:p>
          <w:p w:rsidR="00230ADC" w:rsidRDefault="00230ADC" w:rsidP="002C03D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In the delivered XML, 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FALSE as value</w:t>
            </w:r>
          </w:p>
          <w:p w:rsidR="002E0564" w:rsidRDefault="002E0564" w:rsidP="002E0564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2E0564" w:rsidRPr="00230ADC" w:rsidRDefault="002E0564" w:rsidP="002E056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Step 3</w:t>
            </w:r>
          </w:p>
          <w:p w:rsidR="002E0564" w:rsidRPr="00230ADC" w:rsidRDefault="002E0564" w:rsidP="002E0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2E0564" w:rsidRPr="00592232" w:rsidRDefault="002E0564" w:rsidP="002E0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</w:t>
            </w:r>
            <w:r>
              <w:rPr>
                <w:rFonts w:cstheme="minorHAnsi"/>
                <w:color w:val="000000" w:themeColor="text1"/>
                <w:lang w:val="en-US"/>
              </w:rPr>
              <w:t>Cherry Pick order for UPC3 on BP1 and select “Enable Redelivery”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Wait for the order to be delivered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2E0564" w:rsidRPr="00230ADC" w:rsidRDefault="002E0564" w:rsidP="002E056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2E0564" w:rsidRPr="00230ADC" w:rsidRDefault="002E0564" w:rsidP="002E0564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r>
              <w:rPr>
                <w:rFonts w:cstheme="minorHAnsi"/>
                <w:color w:val="000000" w:themeColor="text1"/>
                <w:lang w:val="en-US"/>
              </w:rPr>
              <w:t>FALSE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2E0564" w:rsidRDefault="002E0564" w:rsidP="002E0564">
            <w:pPr>
              <w:rPr>
                <w:rFonts w:cstheme="minorHAnsi"/>
                <w:color w:val="000000" w:themeColor="text1"/>
                <w:lang w:val="en-US"/>
              </w:rPr>
            </w:pPr>
          </w:p>
          <w:p w:rsidR="002E0564" w:rsidRPr="00230ADC" w:rsidRDefault="002E0564" w:rsidP="002E056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  <w:r>
              <w:rPr>
                <w:rFonts w:cstheme="minorHAnsi"/>
                <w:b/>
                <w:i/>
                <w:color w:val="000000" w:themeColor="text1"/>
                <w:lang w:val="en-US"/>
              </w:rPr>
              <w:t>Step 4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Go to Orders module</w:t>
            </w:r>
          </w:p>
          <w:p w:rsidR="00592232" w:rsidRPr="00592232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Place a </w:t>
            </w:r>
            <w:r>
              <w:rPr>
                <w:rFonts w:cstheme="minorHAnsi"/>
                <w:color w:val="000000" w:themeColor="text1"/>
                <w:lang w:val="en-US"/>
              </w:rPr>
              <w:t>Cherry Pick order for UPC4 on BP1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Wait for the order to be delivered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>Once delivered, download the XML file</w:t>
            </w:r>
          </w:p>
          <w:p w:rsidR="002E0564" w:rsidRPr="00230ADC" w:rsidRDefault="002E0564" w:rsidP="002E0564">
            <w:pPr>
              <w:rPr>
                <w:rFonts w:cstheme="minorHAnsi"/>
                <w:b/>
                <w:i/>
                <w:color w:val="000000" w:themeColor="text1"/>
                <w:lang w:val="en-US"/>
              </w:rPr>
            </w:pPr>
          </w:p>
          <w:p w:rsidR="002E0564" w:rsidRPr="00230ADC" w:rsidRDefault="002E0564" w:rsidP="002E0564">
            <w:pPr>
              <w:rPr>
                <w:rFonts w:cstheme="minorHAnsi"/>
                <w:i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b/>
                <w:i/>
                <w:color w:val="000000" w:themeColor="text1"/>
                <w:lang w:val="en-US"/>
              </w:rPr>
              <w:t>Expected Results</w:t>
            </w:r>
          </w:p>
          <w:p w:rsidR="00592232" w:rsidRPr="00230ADC" w:rsidRDefault="00592232" w:rsidP="00592232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 w:themeColor="text1"/>
                <w:lang w:val="en-US"/>
              </w:rPr>
            </w:pP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The </w:t>
            </w:r>
            <w:proofErr w:type="spellStart"/>
            <w:r w:rsidRPr="00230ADC">
              <w:rPr>
                <w:rFonts w:cstheme="minorHAnsi"/>
                <w:color w:val="000000" w:themeColor="text1"/>
                <w:lang w:val="en-US"/>
              </w:rPr>
              <w:t>IsBackfill</w:t>
            </w:r>
            <w:proofErr w:type="spellEnd"/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tag has </w:t>
            </w:r>
            <w:r>
              <w:rPr>
                <w:rFonts w:cstheme="minorHAnsi"/>
                <w:color w:val="000000" w:themeColor="text1"/>
                <w:lang w:val="en-US"/>
              </w:rPr>
              <w:t>FALSE</w:t>
            </w:r>
            <w:r w:rsidRPr="00230ADC">
              <w:rPr>
                <w:rFonts w:cstheme="minorHAnsi"/>
                <w:color w:val="000000" w:themeColor="text1"/>
                <w:lang w:val="en-US"/>
              </w:rPr>
              <w:t xml:space="preserve"> as value</w:t>
            </w:r>
          </w:p>
          <w:p w:rsidR="00BE78DC" w:rsidRDefault="00C86048" w:rsidP="000C24FD">
            <w:pPr>
              <w:rPr>
                <w:lang w:val="en-US"/>
              </w:rPr>
            </w:pPr>
            <w:r>
              <w:rPr>
                <w:lang w:val="en-US"/>
              </w:rPr>
              <w:pict>
                <v:rect id="_x0000_i1048" style="width:7in;height:1pt" o:hralign="center" o:hrstd="t" o:hrnoshade="t" o:hr="t" fillcolor="#00aeef" stroked="f"/>
              </w:pict>
            </w:r>
          </w:p>
          <w:p w:rsidR="00B2074D" w:rsidRDefault="00B2074D" w:rsidP="000C24FD">
            <w:pPr>
              <w:rPr>
                <w:lang w:val="en-US"/>
              </w:rPr>
            </w:pPr>
          </w:p>
          <w:p w:rsidR="00592232" w:rsidRDefault="00592232" w:rsidP="000C24FD">
            <w:pPr>
              <w:rPr>
                <w:lang w:val="en-US"/>
              </w:rPr>
            </w:pPr>
          </w:p>
          <w:p w:rsidR="00592232" w:rsidRDefault="00592232" w:rsidP="000C24FD">
            <w:pPr>
              <w:rPr>
                <w:lang w:val="en-US"/>
              </w:rPr>
            </w:pPr>
          </w:p>
          <w:p w:rsidR="00592232" w:rsidRDefault="00592232" w:rsidP="000C24FD">
            <w:pPr>
              <w:rPr>
                <w:lang w:val="en-US"/>
              </w:rPr>
            </w:pPr>
          </w:p>
          <w:p w:rsidR="00592232" w:rsidRDefault="00592232" w:rsidP="000C24FD">
            <w:pPr>
              <w:rPr>
                <w:lang w:val="en-US"/>
              </w:rPr>
            </w:pPr>
          </w:p>
          <w:p w:rsidR="00592232" w:rsidRDefault="00592232" w:rsidP="000C24FD">
            <w:pPr>
              <w:rPr>
                <w:lang w:val="en-US"/>
              </w:rPr>
            </w:pPr>
          </w:p>
          <w:p w:rsidR="00592232" w:rsidRPr="00BE78DC" w:rsidRDefault="00592232" w:rsidP="000C24FD">
            <w:pPr>
              <w:rPr>
                <w:lang w:val="en-US"/>
              </w:rPr>
            </w:pPr>
          </w:p>
        </w:tc>
      </w:tr>
      <w:tr w:rsidR="00E75777" w:rsidRPr="00391A57" w:rsidTr="00943053">
        <w:tc>
          <w:tcPr>
            <w:tcW w:w="10296" w:type="dxa"/>
            <w:shd w:val="clear" w:color="auto" w:fill="939F98"/>
          </w:tcPr>
          <w:p w:rsidR="00E75777" w:rsidRPr="00A976CF" w:rsidRDefault="00A976CF" w:rsidP="00E2077D">
            <w:pPr>
              <w:pStyle w:val="Heading2"/>
              <w:spacing w:before="120" w:after="120"/>
              <w:rPr>
                <w:lang w:val="en-US"/>
              </w:rPr>
            </w:pPr>
            <w:bookmarkStart w:id="72" w:name="_Toc338426261"/>
            <w:r w:rsidRPr="00A976CF">
              <w:rPr>
                <w:lang w:val="en-US"/>
              </w:rPr>
              <w:lastRenderedPageBreak/>
              <w:t>Non Regression Tests</w:t>
            </w:r>
            <w:bookmarkEnd w:id="72"/>
          </w:p>
        </w:tc>
      </w:tr>
      <w:tr w:rsidR="00E75777" w:rsidRPr="00391A57" w:rsidTr="008D62F1">
        <w:tc>
          <w:tcPr>
            <w:tcW w:w="10296" w:type="dxa"/>
          </w:tcPr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Deliver a Product with Pre-Order and Bonus Track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ShortForm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video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RealTone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>
              <w:rPr>
                <w:rFonts w:cs="Arial"/>
                <w:szCs w:val="22"/>
                <w:lang w:val="en-US"/>
              </w:rPr>
              <w:t>SpeechTone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Deliver an </w:t>
            </w:r>
            <w:proofErr w:type="spellStart"/>
            <w:r>
              <w:rPr>
                <w:rFonts w:cs="Arial"/>
                <w:szCs w:val="22"/>
                <w:lang w:val="en-US"/>
              </w:rPr>
              <w:t>AlertTone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proofErr w:type="spellStart"/>
            <w:r>
              <w:rPr>
                <w:rFonts w:cs="Arial"/>
                <w:szCs w:val="22"/>
                <w:lang w:val="en-US"/>
              </w:rPr>
              <w:t>Delivert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a Video </w:t>
            </w:r>
            <w:proofErr w:type="spellStart"/>
            <w:r>
              <w:rPr>
                <w:rFonts w:cs="Arial"/>
                <w:szCs w:val="22"/>
                <w:lang w:val="en-US"/>
              </w:rPr>
              <w:t>MasterTone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Product</w:t>
            </w:r>
          </w:p>
          <w:p w:rsidR="00C06854" w:rsidRDefault="00C06854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Deliver a Wallpaper Product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product with translation JP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product with translation CN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eAlbum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with booklet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a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eMix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bundle album package with booklet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>Deliver a Pop Package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Full Takedown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Local Takedown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Deliver 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Price Update</w:t>
            </w:r>
          </w:p>
          <w:p w:rsidR="009C0C7D" w:rsidRPr="009F750F" w:rsidRDefault="009C0C7D" w:rsidP="009F750F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ToU and Price updates</w:t>
            </w:r>
          </w:p>
          <w:p w:rsidR="009C0C7D" w:rsidRDefault="009C0C7D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 w:rsidRPr="009F750F">
              <w:rPr>
                <w:rFonts w:cs="Arial"/>
                <w:szCs w:val="22"/>
                <w:lang w:val="en-US"/>
              </w:rPr>
              <w:t xml:space="preserve">Pop </w:t>
            </w:r>
            <w:proofErr w:type="spellStart"/>
            <w:r w:rsidRPr="009F750F">
              <w:rPr>
                <w:rFonts w:cs="Arial"/>
                <w:szCs w:val="22"/>
                <w:lang w:val="en-US"/>
              </w:rPr>
              <w:t>eSingle</w:t>
            </w:r>
            <w:proofErr w:type="spellEnd"/>
            <w:r w:rsidRPr="009F750F">
              <w:rPr>
                <w:rFonts w:cs="Arial"/>
                <w:szCs w:val="22"/>
                <w:lang w:val="en-US"/>
              </w:rPr>
              <w:t xml:space="preserve"> - ToU Update</w:t>
            </w:r>
          </w:p>
          <w:p w:rsidR="00CA1CB2" w:rsidRPr="00FB1772" w:rsidRDefault="00CA1CB2" w:rsidP="009C0C7D">
            <w:pPr>
              <w:pStyle w:val="ListParagraph"/>
              <w:numPr>
                <w:ilvl w:val="0"/>
                <w:numId w:val="6"/>
              </w:numPr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Deliver a Product orderable in DE and make sure the Label tag value is right</w:t>
            </w:r>
          </w:p>
          <w:p w:rsidR="00A976CF" w:rsidRPr="00391A57" w:rsidRDefault="00A976CF" w:rsidP="008D62F1">
            <w:pPr>
              <w:rPr>
                <w:rFonts w:cs="Calibri"/>
                <w:b/>
                <w:szCs w:val="22"/>
                <w:lang w:val="en-US"/>
              </w:rPr>
            </w:pPr>
          </w:p>
        </w:tc>
      </w:tr>
    </w:tbl>
    <w:p w:rsidR="00E75777" w:rsidRDefault="00E75777">
      <w:pPr>
        <w:rPr>
          <w:lang w:val="en-US"/>
        </w:rPr>
      </w:pPr>
    </w:p>
    <w:p w:rsidR="002631E4" w:rsidRDefault="002631E4">
      <w:pPr>
        <w:rPr>
          <w:lang w:val="en-US"/>
        </w:rPr>
      </w:pPr>
    </w:p>
    <w:p w:rsidR="002631E4" w:rsidRDefault="002631E4">
      <w:pPr>
        <w:rPr>
          <w:lang w:val="en-US"/>
        </w:rPr>
      </w:pPr>
    </w:p>
    <w:p w:rsidR="002631E4" w:rsidRPr="00874F79" w:rsidRDefault="002631E4">
      <w:pPr>
        <w:rPr>
          <w:b/>
          <w:color w:val="FF0000"/>
          <w:lang w:val="en-US"/>
        </w:rPr>
      </w:pPr>
    </w:p>
    <w:p w:rsidR="002631E4" w:rsidRDefault="002631E4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Default="00592232">
      <w:pPr>
        <w:rPr>
          <w:b/>
          <w:color w:val="FF0000"/>
          <w:lang w:val="en-US"/>
        </w:rPr>
      </w:pPr>
    </w:p>
    <w:p w:rsidR="00592232" w:rsidRPr="00874F79" w:rsidRDefault="00592232">
      <w:pPr>
        <w:rPr>
          <w:b/>
          <w:color w:val="FF0000"/>
          <w:lang w:val="en-US"/>
        </w:rPr>
      </w:pPr>
    </w:p>
    <w:p w:rsidR="002631E4" w:rsidRDefault="002631E4">
      <w:pPr>
        <w:rPr>
          <w:lang w:val="en-US"/>
        </w:rPr>
      </w:pPr>
    </w:p>
    <w:p w:rsidR="002631E4" w:rsidRDefault="002631E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26"/>
        <w:gridCol w:w="451"/>
        <w:gridCol w:w="709"/>
        <w:gridCol w:w="1276"/>
        <w:gridCol w:w="274"/>
        <w:gridCol w:w="860"/>
        <w:gridCol w:w="3100"/>
      </w:tblGrid>
      <w:tr w:rsidR="0004294F" w:rsidRPr="00391A57" w:rsidTr="00B241AC">
        <w:trPr>
          <w:trHeight w:val="453"/>
        </w:trPr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4294F" w:rsidRPr="00391A57" w:rsidRDefault="0004294F" w:rsidP="000859D2">
            <w:pPr>
              <w:pStyle w:val="Heading1"/>
              <w:spacing w:before="120" w:after="120"/>
              <w:rPr>
                <w:lang w:val="en-US"/>
              </w:rPr>
            </w:pPr>
            <w:r w:rsidRPr="00391A57">
              <w:rPr>
                <w:lang w:val="en-US"/>
              </w:rPr>
              <w:br w:type="page"/>
            </w:r>
            <w:r w:rsidRPr="00391A57">
              <w:rPr>
                <w:lang w:val="en-US"/>
              </w:rPr>
              <w:br w:type="page"/>
            </w:r>
            <w:bookmarkStart w:id="73" w:name="_Toc338426262"/>
            <w:r w:rsidRPr="00B241AC">
              <w:rPr>
                <w:shd w:val="clear" w:color="auto" w:fill="FFFFFF" w:themeFill="background1"/>
                <w:lang w:val="en-US"/>
              </w:rPr>
              <w:t>Cost Impact</w:t>
            </w:r>
            <w:bookmarkEnd w:id="73"/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>
            <w:pPr>
              <w:rPr>
                <w:rFonts w:cs="Arial"/>
                <w:b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336" w:type="dxa"/>
            <w:gridSpan w:val="5"/>
          </w:tcPr>
          <w:p w:rsidR="0004294F" w:rsidRPr="00391A57" w:rsidRDefault="0004294F">
            <w:pPr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Date: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[insert date]</w:t>
            </w:r>
          </w:p>
        </w:tc>
        <w:tc>
          <w:tcPr>
            <w:tcW w:w="3960" w:type="dxa"/>
            <w:gridSpan w:val="2"/>
          </w:tcPr>
          <w:p w:rsidR="0004294F" w:rsidRPr="00391A57" w:rsidRDefault="0004294F">
            <w:pPr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Author: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[insert name]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Expiry period:</w:t>
            </w:r>
            <w:r w:rsidRPr="00391A57">
              <w:rPr>
                <w:rFonts w:cs="Arial"/>
                <w:lang w:val="en-US"/>
              </w:rPr>
              <w:t xml:space="preserve"> </w:t>
            </w:r>
            <w:r w:rsidRPr="00391A57">
              <w:rPr>
                <w:rFonts w:cs="Arial"/>
                <w:i/>
                <w:color w:val="3366FF"/>
                <w:lang w:val="en-US"/>
              </w:rPr>
              <w:t>[30 days]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04294F" w:rsidRPr="00391A57" w:rsidRDefault="0004294F" w:rsidP="0004294F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cs="Arial"/>
                <w:b/>
                <w:color w:val="FFFFFF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tabs>
                <w:tab w:val="center" w:pos="5040"/>
                <w:tab w:val="left" w:pos="6780"/>
              </w:tabs>
              <w:rPr>
                <w:rFonts w:cs="Arial"/>
                <w:b/>
                <w:i/>
                <w:lang w:val="en-US"/>
              </w:rPr>
            </w:pPr>
            <w:r w:rsidRPr="00391A57">
              <w:rPr>
                <w:rFonts w:cs="Arial"/>
                <w:b/>
                <w:color w:val="FFFFFF"/>
                <w:lang w:val="en-US"/>
              </w:rPr>
              <w:tab/>
            </w:r>
            <w:r w:rsidRPr="00391A57">
              <w:rPr>
                <w:rFonts w:cs="Arial"/>
                <w:b/>
                <w:i/>
                <w:lang w:val="en-US"/>
              </w:rPr>
              <w:t>Implementation costs</w:t>
            </w: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color w:val="FFFFFF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Item description</w:t>
            </w:r>
          </w:p>
        </w:tc>
        <w:tc>
          <w:tcPr>
            <w:tcW w:w="1160" w:type="dxa"/>
            <w:gridSpan w:val="2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Type</w:t>
            </w:r>
          </w:p>
        </w:tc>
        <w:tc>
          <w:tcPr>
            <w:tcW w:w="1276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Difficulty</w:t>
            </w:r>
          </w:p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(S/M/C)</w:t>
            </w:r>
          </w:p>
        </w:tc>
        <w:tc>
          <w:tcPr>
            <w:tcW w:w="1134" w:type="dxa"/>
            <w:gridSpan w:val="2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Cost (days)</w:t>
            </w:r>
          </w:p>
        </w:tc>
        <w:tc>
          <w:tcPr>
            <w:tcW w:w="3100" w:type="dxa"/>
            <w:shd w:val="clear" w:color="auto" w:fill="E6E6E6"/>
            <w:vAlign w:val="center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Comment</w:t>
            </w: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3626" w:type="dxa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60" w:type="dxa"/>
            <w:gridSpan w:val="2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Implementation Cost (days)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Estimation, Impact Study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Functional Design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Technical Design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QA, Deployment, Management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Software, Hardware, 3</w:t>
            </w:r>
            <w:r w:rsidRPr="00391A57">
              <w:rPr>
                <w:rFonts w:cs="Arial"/>
                <w:b/>
                <w:vertAlign w:val="superscript"/>
                <w:lang w:val="en-US"/>
              </w:rPr>
              <w:t>rd</w:t>
            </w:r>
            <w:r w:rsidRPr="00391A57">
              <w:rPr>
                <w:rFonts w:cs="Arial"/>
                <w:b/>
                <w:lang w:val="en-US"/>
              </w:rPr>
              <w:t xml:space="preserve"> Party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rPr>
          <w:trHeight w:val="107"/>
        </w:trPr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Implementation/Set up Cost (days)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Implementation/Set up Cost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rPr>
          <w:trHeight w:val="280"/>
        </w:trPr>
        <w:tc>
          <w:tcPr>
            <w:tcW w:w="10296" w:type="dxa"/>
            <w:gridSpan w:val="7"/>
            <w:tcBorders>
              <w:bottom w:val="single" w:sz="4" w:space="0" w:color="auto"/>
            </w:tcBorders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  <w:tcBorders>
              <w:bottom w:val="single" w:sz="4" w:space="0" w:color="auto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b/>
                <w:i/>
                <w:lang w:val="en-US"/>
              </w:rPr>
            </w:pPr>
            <w:r w:rsidRPr="00391A57">
              <w:rPr>
                <w:rFonts w:cs="Arial"/>
                <w:b/>
                <w:i/>
                <w:lang w:val="en-US"/>
              </w:rPr>
              <w:t>Run (Operational) costs</w:t>
            </w:r>
          </w:p>
        </w:tc>
      </w:tr>
      <w:tr w:rsidR="0004294F" w:rsidRPr="00391A57">
        <w:tc>
          <w:tcPr>
            <w:tcW w:w="10296" w:type="dxa"/>
            <w:gridSpan w:val="7"/>
            <w:shd w:val="clear" w:color="auto" w:fill="auto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bottom w:val="nil"/>
            </w:tcBorders>
            <w:shd w:val="clear" w:color="auto" w:fill="E6E6E6"/>
          </w:tcPr>
          <w:p w:rsidR="0004294F" w:rsidRPr="00391A57" w:rsidRDefault="00E05A6A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Personnel (days</w:t>
            </w:r>
            <w:r w:rsidR="0004294F"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Software, Hardware, 3</w:t>
            </w:r>
            <w:r w:rsidRPr="00391A57">
              <w:rPr>
                <w:rFonts w:cs="Arial"/>
                <w:b/>
                <w:vertAlign w:val="superscript"/>
                <w:lang w:val="en-US"/>
              </w:rPr>
              <w:t>rd</w:t>
            </w:r>
            <w:r w:rsidRPr="00391A57">
              <w:rPr>
                <w:rFonts w:cs="Arial"/>
                <w:b/>
                <w:lang w:val="en-US"/>
              </w:rPr>
              <w:t xml:space="preserve"> Party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Impact on Service Charges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tcBorders>
              <w:top w:val="nil"/>
            </w:tcBorders>
            <w:shd w:val="clear" w:color="auto" w:fill="E6E6E6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Other (</w:t>
            </w:r>
            <w:r w:rsidRPr="00391A57">
              <w:rPr>
                <w:rFonts w:cs="Arial"/>
                <w:b/>
                <w:i/>
                <w:lang w:val="en-US"/>
              </w:rPr>
              <w:t>please specify</w:t>
            </w:r>
            <w:r w:rsidRPr="00391A57">
              <w:rPr>
                <w:rFonts w:cs="Arial"/>
                <w:b/>
                <w:lang w:val="en-US"/>
              </w:rPr>
              <w:t>) (€ Euro)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color w:val="3366FF"/>
                <w:sz w:val="16"/>
                <w:szCs w:val="16"/>
                <w:lang w:val="en-US"/>
              </w:rPr>
              <w:t>[If applicable]</w:t>
            </w: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E6E6E6"/>
          </w:tcPr>
          <w:p w:rsidR="0004294F" w:rsidRPr="00391A57" w:rsidRDefault="00E05A6A" w:rsidP="0004294F">
            <w:pPr>
              <w:keepNext/>
              <w:keepLines/>
              <w:jc w:val="center"/>
              <w:rPr>
                <w:rFonts w:cs="Arial"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Total Operational Cost (days</w:t>
            </w:r>
            <w:r w:rsidR="0004294F"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  <w:tc>
          <w:tcPr>
            <w:tcW w:w="3100" w:type="dxa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lang w:val="en-US"/>
              </w:rPr>
            </w:pPr>
          </w:p>
        </w:tc>
      </w:tr>
      <w:tr w:rsidR="0004294F" w:rsidRPr="00391A57"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c>
          <w:tcPr>
            <w:tcW w:w="6062" w:type="dxa"/>
            <w:gridSpan w:val="4"/>
            <w:shd w:val="clear" w:color="auto" w:fill="595959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color w:val="FFFFFF"/>
                <w:sz w:val="28"/>
                <w:szCs w:val="28"/>
                <w:lang w:val="en-US"/>
              </w:rPr>
            </w:pPr>
            <w:r w:rsidRPr="00391A57">
              <w:rPr>
                <w:rFonts w:cs="Arial"/>
                <w:b/>
                <w:color w:val="FFFFFF"/>
                <w:sz w:val="28"/>
                <w:szCs w:val="28"/>
                <w:lang w:val="en-US"/>
              </w:rPr>
              <w:t>Total Cost related to Change (€ Euro)</w:t>
            </w:r>
          </w:p>
        </w:tc>
        <w:tc>
          <w:tcPr>
            <w:tcW w:w="4234" w:type="dxa"/>
            <w:gridSpan w:val="3"/>
          </w:tcPr>
          <w:p w:rsidR="0004294F" w:rsidRPr="00391A57" w:rsidRDefault="0004294F" w:rsidP="0004294F">
            <w:pPr>
              <w:keepNext/>
              <w:keepLines/>
              <w:jc w:val="center"/>
              <w:rPr>
                <w:rFonts w:cs="Arial"/>
                <w:sz w:val="28"/>
                <w:szCs w:val="28"/>
                <w:lang w:val="en-US"/>
              </w:rPr>
            </w:pPr>
          </w:p>
        </w:tc>
      </w:tr>
      <w:tr w:rsidR="0004294F" w:rsidRPr="00391A57">
        <w:trPr>
          <w:trHeight w:val="489"/>
        </w:trPr>
        <w:tc>
          <w:tcPr>
            <w:tcW w:w="407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4294F" w:rsidRPr="00391A57" w:rsidRDefault="0004294F" w:rsidP="0004294F">
            <w:pPr>
              <w:jc w:val="center"/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Other details (</w:t>
            </w:r>
            <w:r w:rsidRPr="00391A57">
              <w:rPr>
                <w:rFonts w:cs="Arial"/>
                <w:b/>
                <w:i/>
                <w:lang w:val="en-US"/>
              </w:rPr>
              <w:t>insert attached file here</w:t>
            </w:r>
            <w:r w:rsidRPr="00391A57">
              <w:rPr>
                <w:rFonts w:cs="Arial"/>
                <w:b/>
                <w:lang w:val="en-US"/>
              </w:rPr>
              <w:t>)</w:t>
            </w:r>
          </w:p>
        </w:tc>
        <w:tc>
          <w:tcPr>
            <w:tcW w:w="6219" w:type="dxa"/>
            <w:gridSpan w:val="5"/>
            <w:tcBorders>
              <w:bottom w:val="single" w:sz="4" w:space="0" w:color="auto"/>
            </w:tcBorders>
          </w:tcPr>
          <w:p w:rsidR="0004294F" w:rsidRPr="00391A57" w:rsidRDefault="0004294F">
            <w:pPr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04294F" w:rsidRPr="00391A57">
        <w:tblPrEx>
          <w:tblBorders>
            <w:top w:val="single" w:sz="4" w:space="0" w:color="3366FF"/>
            <w:left w:val="single" w:sz="4" w:space="0" w:color="3366FF"/>
            <w:bottom w:val="single" w:sz="4" w:space="0" w:color="3366FF"/>
            <w:right w:val="single" w:sz="4" w:space="0" w:color="3366FF"/>
            <w:insideH w:val="single" w:sz="4" w:space="0" w:color="3366FF"/>
            <w:insideV w:val="single" w:sz="4" w:space="0" w:color="3366FF"/>
          </w:tblBorders>
        </w:tblPrEx>
        <w:tc>
          <w:tcPr>
            <w:tcW w:w="10296" w:type="dxa"/>
            <w:gridSpan w:val="7"/>
          </w:tcPr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b/>
                <w:i/>
                <w:color w:val="3366FF"/>
                <w:sz w:val="16"/>
                <w:szCs w:val="16"/>
                <w:lang w:val="en-US"/>
              </w:rPr>
              <w:lastRenderedPageBreak/>
              <w:t>[Documentation Guide</w:t>
            </w: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: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 xml:space="preserve">Item description: 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1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Description of the quoted item. Include if possible screen name, functional class being impacted, etc.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1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Additional field in login screen, new database table, new batch, etc.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Type: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2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Type of impacted object.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2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Screen, module, table, script (SQL, shell), edition (</w:t>
            </w:r>
            <w:proofErr w:type="spellStart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xls</w:t>
            </w:r>
            <w:proofErr w:type="spellEnd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 xml:space="preserve">, xml, </w:t>
            </w:r>
            <w:proofErr w:type="spellStart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pdf</w:t>
            </w:r>
            <w:proofErr w:type="spellEnd"/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, …)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Difficulty: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3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Difficulty of implementation.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3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Ex: Simple, Medium, Complex.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Cost: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4"/>
              </w:numPr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Cost in man-days of implantation</w:t>
            </w: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</w:p>
          <w:p w:rsidR="0004294F" w:rsidRPr="00391A57" w:rsidRDefault="0004294F" w:rsidP="0004294F">
            <w:pPr>
              <w:keepNext/>
              <w:keepLines/>
              <w:rPr>
                <w:rFonts w:cs="Arial"/>
                <w:i/>
                <w:color w:val="3366FF"/>
                <w:sz w:val="16"/>
                <w:szCs w:val="16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Comment:</w:t>
            </w:r>
          </w:p>
          <w:p w:rsidR="0004294F" w:rsidRPr="00391A57" w:rsidRDefault="0004294F" w:rsidP="0004294F">
            <w:pPr>
              <w:keepNext/>
              <w:keepLines/>
              <w:numPr>
                <w:ilvl w:val="0"/>
                <w:numId w:val="4"/>
              </w:numPr>
              <w:rPr>
                <w:rFonts w:cs="Arial"/>
                <w:color w:val="3366FF"/>
                <w:lang w:val="en-US"/>
              </w:rPr>
            </w:pPr>
            <w:r w:rsidRPr="00391A57">
              <w:rPr>
                <w:rFonts w:cs="Arial"/>
                <w:i/>
                <w:color w:val="3366FF"/>
                <w:sz w:val="16"/>
                <w:szCs w:val="16"/>
                <w:lang w:val="en-US"/>
              </w:rPr>
              <w:t>Used for additional comments, in order to provide as much detail on quotation as possible.]</w:t>
            </w:r>
          </w:p>
        </w:tc>
      </w:tr>
    </w:tbl>
    <w:p w:rsidR="0004294F" w:rsidRPr="00391A57" w:rsidRDefault="0004294F">
      <w:pPr>
        <w:keepNext/>
        <w:keepLines/>
        <w:rPr>
          <w:rFonts w:cs="Arial"/>
          <w:lang w:val="en-US"/>
        </w:rPr>
      </w:pPr>
    </w:p>
    <w:p w:rsidR="0004294F" w:rsidRPr="00391A57" w:rsidRDefault="0004294F">
      <w:pPr>
        <w:keepNext/>
        <w:keepLines/>
        <w:rPr>
          <w:rFonts w:cs="Arial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96"/>
      </w:tblGrid>
      <w:tr w:rsidR="0004294F" w:rsidRPr="00391A57">
        <w:tc>
          <w:tcPr>
            <w:tcW w:w="10296" w:type="dxa"/>
          </w:tcPr>
          <w:p w:rsidR="0004294F" w:rsidRPr="00391A57" w:rsidRDefault="0004294F">
            <w:pPr>
              <w:rPr>
                <w:rFonts w:cs="Arial"/>
                <w:b/>
                <w:lang w:val="en-US"/>
              </w:rPr>
            </w:pPr>
            <w:r w:rsidRPr="00391A57">
              <w:rPr>
                <w:rFonts w:cs="Arial"/>
                <w:b/>
                <w:lang w:val="en-US"/>
              </w:rPr>
              <w:t>Additional Information</w:t>
            </w: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i/>
                <w:color w:val="3366FF"/>
                <w:lang w:val="en-US"/>
              </w:rPr>
            </w:pPr>
            <w:r w:rsidRPr="00391A57">
              <w:rPr>
                <w:rFonts w:cs="Arial"/>
                <w:i/>
                <w:color w:val="3366FF"/>
                <w:lang w:val="en-US"/>
              </w:rPr>
              <w:t>[Please add any information that might be relevant to the understanding of this Feasibility Study]</w:t>
            </w: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  <w:p w:rsidR="0004294F" w:rsidRPr="00391A57" w:rsidRDefault="0004294F">
            <w:pPr>
              <w:rPr>
                <w:rFonts w:cs="Arial"/>
                <w:lang w:val="en-US"/>
              </w:rPr>
            </w:pPr>
          </w:p>
        </w:tc>
      </w:tr>
    </w:tbl>
    <w:p w:rsidR="0004294F" w:rsidRPr="00391A57" w:rsidRDefault="0004294F">
      <w:pPr>
        <w:rPr>
          <w:i/>
          <w:color w:val="3366FF"/>
          <w:lang w:val="en-US"/>
        </w:rPr>
      </w:pPr>
      <w:r w:rsidRPr="00391A57">
        <w:rPr>
          <w:i/>
          <w:color w:val="3366FF"/>
          <w:lang w:val="en-US"/>
        </w:rPr>
        <w:t>[To be completed by UMGI and Accenture after Change Request Meeting]</w:t>
      </w:r>
    </w:p>
    <w:p w:rsidR="0004294F" w:rsidRPr="00391A57" w:rsidRDefault="0004294F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4"/>
        <w:gridCol w:w="2574"/>
        <w:gridCol w:w="2574"/>
        <w:gridCol w:w="2574"/>
      </w:tblGrid>
      <w:tr w:rsidR="0004294F" w:rsidRPr="00391A57">
        <w:tc>
          <w:tcPr>
            <w:tcW w:w="10296" w:type="dxa"/>
            <w:gridSpan w:val="4"/>
          </w:tcPr>
          <w:p w:rsidR="0004294F" w:rsidRPr="00391A57" w:rsidRDefault="0004294F" w:rsidP="00406425">
            <w:pPr>
              <w:pStyle w:val="Heading1"/>
              <w:spacing w:before="120" w:after="120"/>
              <w:rPr>
                <w:lang w:val="en-US"/>
              </w:rPr>
            </w:pPr>
            <w:bookmarkStart w:id="74" w:name="_Toc338426263"/>
            <w:r w:rsidRPr="00391A57">
              <w:rPr>
                <w:lang w:val="en-US"/>
              </w:rPr>
              <w:t>FEASIBILITY STUDY APPROVAL</w:t>
            </w:r>
            <w:bookmarkEnd w:id="74"/>
          </w:p>
        </w:tc>
      </w:tr>
      <w:tr w:rsidR="0004294F" w:rsidRPr="00391A57">
        <w:tc>
          <w:tcPr>
            <w:tcW w:w="10296" w:type="dxa"/>
            <w:gridSpan w:val="4"/>
          </w:tcPr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  <w:tr w:rsidR="0004294F" w:rsidRPr="00391A57">
        <w:tc>
          <w:tcPr>
            <w:tcW w:w="2574" w:type="dxa"/>
            <w:vAlign w:val="center"/>
          </w:tcPr>
          <w:p w:rsidR="0004294F" w:rsidRPr="00391A57" w:rsidRDefault="0004294F" w:rsidP="0004294F">
            <w:pPr>
              <w:jc w:val="center"/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AGREED BY UNIVERSAL</w:t>
            </w:r>
          </w:p>
        </w:tc>
        <w:tc>
          <w:tcPr>
            <w:tcW w:w="2574" w:type="dxa"/>
          </w:tcPr>
          <w:p w:rsidR="0004294F" w:rsidRPr="00391A57" w:rsidRDefault="0004294F" w:rsidP="0004294F">
            <w:pPr>
              <w:pStyle w:val="Table"/>
              <w:jc w:val="left"/>
              <w:rPr>
                <w:rFonts w:asciiTheme="minorHAnsi" w:hAnsiTheme="minorHAnsi"/>
                <w:b/>
                <w:smallCaps/>
                <w:sz w:val="24"/>
                <w:szCs w:val="24"/>
              </w:rPr>
            </w:pPr>
            <w:r w:rsidRPr="00391A57">
              <w:rPr>
                <w:rFonts w:asciiTheme="minorHAnsi" w:hAnsiTheme="minorHAnsi"/>
                <w:b/>
                <w:smallCaps/>
                <w:sz w:val="24"/>
                <w:szCs w:val="24"/>
              </w:rPr>
              <w:t>Signature:</w:t>
            </w:r>
          </w:p>
          <w:p w:rsidR="0004294F" w:rsidRPr="00391A57" w:rsidRDefault="0004294F">
            <w:pPr>
              <w:rPr>
                <w:lang w:val="en-US"/>
              </w:rPr>
            </w:pPr>
            <w:r w:rsidRPr="00391A57">
              <w:rPr>
                <w:i/>
                <w:lang w:val="en-US"/>
              </w:rPr>
              <w:t xml:space="preserve">Signature of Universal </w:t>
            </w:r>
            <w:proofErr w:type="spellStart"/>
            <w:r w:rsidRPr="00391A57">
              <w:rPr>
                <w:i/>
                <w:lang w:val="en-US"/>
              </w:rPr>
              <w:t>Authorised</w:t>
            </w:r>
            <w:proofErr w:type="spellEnd"/>
            <w:r w:rsidRPr="00391A57">
              <w:rPr>
                <w:i/>
                <w:lang w:val="en-US"/>
              </w:rPr>
              <w:t xml:space="preserve"> Representative (*)</w:t>
            </w:r>
          </w:p>
        </w:tc>
        <w:tc>
          <w:tcPr>
            <w:tcW w:w="2574" w:type="dxa"/>
          </w:tcPr>
          <w:p w:rsidR="0004294F" w:rsidRPr="00391A57" w:rsidRDefault="0004294F">
            <w:pPr>
              <w:rPr>
                <w:lang w:val="en-US"/>
              </w:rPr>
            </w:pPr>
          </w:p>
        </w:tc>
        <w:tc>
          <w:tcPr>
            <w:tcW w:w="2574" w:type="dxa"/>
            <w:vAlign w:val="center"/>
          </w:tcPr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Date 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  <w:tr w:rsidR="0004294F" w:rsidRPr="00391A57">
        <w:tc>
          <w:tcPr>
            <w:tcW w:w="2574" w:type="dxa"/>
            <w:vAlign w:val="center"/>
          </w:tcPr>
          <w:p w:rsidR="0004294F" w:rsidRPr="00391A57" w:rsidRDefault="0004294F" w:rsidP="0004294F">
            <w:pPr>
              <w:jc w:val="center"/>
              <w:rPr>
                <w:lang w:val="en-US"/>
              </w:rPr>
            </w:pPr>
            <w:r w:rsidRPr="00391A57">
              <w:rPr>
                <w:b/>
                <w:lang w:val="en-US"/>
              </w:rPr>
              <w:t>AGREED BY ACCENTURE</w:t>
            </w:r>
          </w:p>
        </w:tc>
        <w:tc>
          <w:tcPr>
            <w:tcW w:w="2574" w:type="dxa"/>
          </w:tcPr>
          <w:p w:rsidR="0004294F" w:rsidRPr="00391A57" w:rsidRDefault="0004294F" w:rsidP="0004294F">
            <w:pPr>
              <w:pStyle w:val="Table"/>
              <w:jc w:val="left"/>
              <w:rPr>
                <w:rFonts w:asciiTheme="minorHAnsi" w:hAnsiTheme="minorHAnsi"/>
                <w:b/>
                <w:smallCaps/>
                <w:sz w:val="24"/>
                <w:szCs w:val="24"/>
              </w:rPr>
            </w:pPr>
            <w:r w:rsidRPr="00391A57">
              <w:rPr>
                <w:rFonts w:asciiTheme="minorHAnsi" w:hAnsiTheme="minorHAnsi"/>
                <w:b/>
                <w:smallCaps/>
                <w:sz w:val="24"/>
                <w:szCs w:val="24"/>
              </w:rPr>
              <w:t>Signature: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i/>
                <w:sz w:val="24"/>
                <w:szCs w:val="24"/>
                <w:lang w:val="en-US"/>
              </w:rPr>
              <w:t xml:space="preserve">Signature of Accenture </w:t>
            </w:r>
            <w:proofErr w:type="spellStart"/>
            <w:r w:rsidRPr="00391A57">
              <w:rPr>
                <w:i/>
                <w:sz w:val="24"/>
                <w:szCs w:val="24"/>
                <w:lang w:val="en-US"/>
              </w:rPr>
              <w:t>Authorised</w:t>
            </w:r>
            <w:proofErr w:type="spellEnd"/>
            <w:r w:rsidRPr="00391A57">
              <w:rPr>
                <w:i/>
                <w:sz w:val="24"/>
                <w:szCs w:val="24"/>
                <w:lang w:val="en-US"/>
              </w:rPr>
              <w:t xml:space="preserve"> Representative (*)</w:t>
            </w:r>
          </w:p>
        </w:tc>
        <w:tc>
          <w:tcPr>
            <w:tcW w:w="2574" w:type="dxa"/>
          </w:tcPr>
          <w:p w:rsidR="0004294F" w:rsidRPr="00391A57" w:rsidRDefault="0004294F">
            <w:pPr>
              <w:rPr>
                <w:lang w:val="en-US"/>
              </w:rPr>
            </w:pPr>
          </w:p>
        </w:tc>
        <w:tc>
          <w:tcPr>
            <w:tcW w:w="2574" w:type="dxa"/>
            <w:vAlign w:val="center"/>
          </w:tcPr>
          <w:p w:rsidR="0004294F" w:rsidRPr="00391A57" w:rsidRDefault="0004294F">
            <w:pPr>
              <w:rPr>
                <w:b/>
                <w:lang w:val="en-US"/>
              </w:rPr>
            </w:pPr>
            <w:r w:rsidRPr="00391A57">
              <w:rPr>
                <w:b/>
                <w:lang w:val="en-US"/>
              </w:rPr>
              <w:t>Date :</w:t>
            </w:r>
          </w:p>
          <w:p w:rsidR="0004294F" w:rsidRPr="00391A57" w:rsidRDefault="0004294F">
            <w:pPr>
              <w:rPr>
                <w:b/>
                <w:lang w:val="en-US"/>
              </w:rPr>
            </w:pPr>
          </w:p>
        </w:tc>
      </w:tr>
    </w:tbl>
    <w:p w:rsidR="0004294F" w:rsidRPr="00391A57" w:rsidRDefault="0004294F">
      <w:pPr>
        <w:rPr>
          <w:lang w:val="en-US"/>
        </w:rPr>
      </w:pPr>
    </w:p>
    <w:p w:rsidR="0004294F" w:rsidRPr="00391A57" w:rsidRDefault="0004294F">
      <w:pPr>
        <w:jc w:val="both"/>
        <w:rPr>
          <w:lang w:val="en-US"/>
        </w:rPr>
      </w:pPr>
      <w:r w:rsidRPr="00391A57">
        <w:rPr>
          <w:lang w:val="en-US"/>
        </w:rPr>
        <w:t xml:space="preserve">(*): These roles are limited to a group of specified users (see Change Control Procedure Document for the complete list). A Change Request has to be </w:t>
      </w:r>
      <w:proofErr w:type="spellStart"/>
      <w:r w:rsidRPr="00391A57">
        <w:rPr>
          <w:lang w:val="en-US"/>
        </w:rPr>
        <w:t>authorised</w:t>
      </w:r>
      <w:proofErr w:type="spellEnd"/>
      <w:r w:rsidRPr="00391A57">
        <w:rPr>
          <w:lang w:val="en-US"/>
        </w:rPr>
        <w:t xml:space="preserve"> by one or more of them before being submitted to Accenture.</w:t>
      </w:r>
    </w:p>
    <w:p w:rsidR="0004294F" w:rsidRPr="00391A57" w:rsidRDefault="0004294F">
      <w:pPr>
        <w:keepNext/>
        <w:keepLines/>
        <w:rPr>
          <w:rFonts w:cs="Arial"/>
          <w:lang w:val="en-US"/>
        </w:rPr>
      </w:pPr>
    </w:p>
    <w:sectPr w:rsidR="0004294F" w:rsidRPr="00391A57" w:rsidSect="005233E9">
      <w:headerReference w:type="default" r:id="rId32"/>
      <w:footerReference w:type="defaul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51E" w:rsidRDefault="00C9151E">
      <w:pPr>
        <w:pStyle w:val="Header"/>
      </w:pPr>
      <w:r>
        <w:separator/>
      </w:r>
    </w:p>
  </w:endnote>
  <w:endnote w:type="continuationSeparator" w:id="0">
    <w:p w:rsidR="00C9151E" w:rsidRDefault="00C9151E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51275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C86048" w:rsidRDefault="00C8604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53277">
              <w:rPr>
                <w:b/>
                <w:noProof/>
              </w:rPr>
              <w:t>30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A53277"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86048" w:rsidRPr="007A2227" w:rsidRDefault="00C86048">
    <w:pPr>
      <w:pStyle w:val="Footer"/>
      <w:jc w:val="center"/>
      <w:rPr>
        <w:b/>
        <w:lang w:val="fr-FR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751277"/>
      <w:docPartObj>
        <w:docPartGallery w:val="Page Numbers (Bottom of Page)"/>
        <w:docPartUnique/>
      </w:docPartObj>
    </w:sdtPr>
    <w:sdtContent>
      <w:sdt>
        <w:sdtPr>
          <w:id w:val="24751276"/>
          <w:docPartObj>
            <w:docPartGallery w:val="Page Numbers (Top of Page)"/>
            <w:docPartUnique/>
          </w:docPartObj>
        </w:sdtPr>
        <w:sdtContent>
          <w:p w:rsidR="00C86048" w:rsidRDefault="00C8604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86048" w:rsidRDefault="00C860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51E" w:rsidRDefault="00C9151E">
      <w:pPr>
        <w:pStyle w:val="Header"/>
      </w:pPr>
      <w:r>
        <w:separator/>
      </w:r>
    </w:p>
  </w:footnote>
  <w:footnote w:type="continuationSeparator" w:id="0">
    <w:p w:rsidR="00C9151E" w:rsidRDefault="00C9151E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148"/>
      <w:gridCol w:w="5148"/>
    </w:tblGrid>
    <w:tr w:rsidR="00C86048" w:rsidTr="0038629A">
      <w:trPr>
        <w:trHeight w:val="132"/>
      </w:trPr>
      <w:tc>
        <w:tcPr>
          <w:tcW w:w="5148" w:type="dxa"/>
        </w:tcPr>
        <w:p w:rsidR="00C86048" w:rsidRDefault="00C86048" w:rsidP="0004294F">
          <w:pPr>
            <w:pStyle w:val="Header"/>
            <w:jc w:val="center"/>
          </w:pPr>
          <w:r>
            <w:rPr>
              <w:noProof/>
              <w:lang w:val="fr-FR" w:eastAsia="fr-FR"/>
            </w:rPr>
            <w:drawing>
              <wp:inline distT="0" distB="0" distL="0" distR="0" wp14:anchorId="3ADA3C22" wp14:editId="6141AB9B">
                <wp:extent cx="1066800" cy="304800"/>
                <wp:effectExtent l="19050" t="0" r="0" b="0"/>
                <wp:docPr id="1" name="Picture 1" descr="logo_no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not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vAlign w:val="center"/>
        </w:tcPr>
        <w:p w:rsidR="00C86048" w:rsidRPr="000E06E9" w:rsidRDefault="00C86048" w:rsidP="0038629A">
          <w:pPr>
            <w:pStyle w:val="Header"/>
            <w:jc w:val="center"/>
          </w:pPr>
          <w:r w:rsidRPr="000E06E9">
            <w:t>Feasibility Study Form</w:t>
          </w:r>
        </w:p>
      </w:tc>
    </w:tr>
    <w:tr w:rsidR="00C86048" w:rsidRPr="00355B7A">
      <w:tc>
        <w:tcPr>
          <w:tcW w:w="5148" w:type="dxa"/>
        </w:tcPr>
        <w:p w:rsidR="00C86048" w:rsidRPr="000E06E9" w:rsidRDefault="00C86048" w:rsidP="0004294F">
          <w:pPr>
            <w:pStyle w:val="Header"/>
            <w:jc w:val="center"/>
          </w:pPr>
          <w:r w:rsidRPr="000E06E9">
            <w:t xml:space="preserve">Universal – </w:t>
          </w:r>
          <w:proofErr w:type="spellStart"/>
          <w:r w:rsidRPr="000E06E9">
            <w:t>Digiplug</w:t>
          </w:r>
          <w:proofErr w:type="spellEnd"/>
          <w:r w:rsidRPr="000E06E9">
            <w:t>/Accenture</w:t>
          </w:r>
        </w:p>
      </w:tc>
      <w:tc>
        <w:tcPr>
          <w:tcW w:w="5148" w:type="dxa"/>
        </w:tcPr>
        <w:p w:rsidR="00C86048" w:rsidRPr="0083432B" w:rsidRDefault="00C86048" w:rsidP="00BD50AC">
          <w:pPr>
            <w:pStyle w:val="Header"/>
            <w:jc w:val="center"/>
            <w:rPr>
              <w:lang w:val="en-US"/>
            </w:rPr>
          </w:pPr>
          <w:r>
            <w:rPr>
              <w:lang w:val="en-US"/>
            </w:rPr>
            <w:t>Version 1.6</w:t>
          </w:r>
          <w:r w:rsidRPr="0083432B">
            <w:rPr>
              <w:lang w:val="en-US"/>
            </w:rPr>
            <w:t xml:space="preserve"> </w:t>
          </w:r>
          <w:r>
            <w:rPr>
              <w:lang w:val="en-US"/>
            </w:rPr>
            <w:t>– 19</w:t>
          </w:r>
          <w:r w:rsidRPr="000808A5">
            <w:rPr>
              <w:lang w:val="en-US"/>
            </w:rPr>
            <w:t>/10/2012</w:t>
          </w:r>
        </w:p>
      </w:tc>
    </w:tr>
  </w:tbl>
  <w:p w:rsidR="00C86048" w:rsidRPr="00355B7A" w:rsidRDefault="00C8604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517DC"/>
    <w:multiLevelType w:val="hybridMultilevel"/>
    <w:tmpl w:val="360A8E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FB5AE5"/>
    <w:multiLevelType w:val="hybridMultilevel"/>
    <w:tmpl w:val="B22A813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692493"/>
    <w:multiLevelType w:val="hybridMultilevel"/>
    <w:tmpl w:val="9328F0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B71C3"/>
    <w:multiLevelType w:val="hybridMultilevel"/>
    <w:tmpl w:val="4DA41F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EA3776"/>
    <w:multiLevelType w:val="hybridMultilevel"/>
    <w:tmpl w:val="CC66DA4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FA7447"/>
    <w:multiLevelType w:val="hybridMultilevel"/>
    <w:tmpl w:val="15ACC4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5D4771"/>
    <w:multiLevelType w:val="hybridMultilevel"/>
    <w:tmpl w:val="E7763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9A3A0A"/>
    <w:multiLevelType w:val="hybridMultilevel"/>
    <w:tmpl w:val="9AC877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DD49A4"/>
    <w:multiLevelType w:val="hybridMultilevel"/>
    <w:tmpl w:val="C2085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0E6CCD"/>
    <w:multiLevelType w:val="hybridMultilevel"/>
    <w:tmpl w:val="644AFE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993B8B"/>
    <w:multiLevelType w:val="hybridMultilevel"/>
    <w:tmpl w:val="8FD8DF6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C081524"/>
    <w:multiLevelType w:val="hybridMultilevel"/>
    <w:tmpl w:val="7F44B3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DE318F"/>
    <w:multiLevelType w:val="hybridMultilevel"/>
    <w:tmpl w:val="FD16BCF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97A75C3"/>
    <w:multiLevelType w:val="hybridMultilevel"/>
    <w:tmpl w:val="BD26F4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B52B69"/>
    <w:multiLevelType w:val="hybridMultilevel"/>
    <w:tmpl w:val="160AF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1E59C4"/>
    <w:multiLevelType w:val="hybridMultilevel"/>
    <w:tmpl w:val="777669D4"/>
    <w:lvl w:ilvl="0" w:tplc="4316F06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265E1D"/>
    <w:multiLevelType w:val="hybridMultilevel"/>
    <w:tmpl w:val="6C4E8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C3773"/>
    <w:multiLevelType w:val="hybridMultilevel"/>
    <w:tmpl w:val="0F94FF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434162"/>
    <w:multiLevelType w:val="hybridMultilevel"/>
    <w:tmpl w:val="21C039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FD209A"/>
    <w:multiLevelType w:val="hybridMultilevel"/>
    <w:tmpl w:val="F08CC5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2D2B8E"/>
    <w:multiLevelType w:val="hybridMultilevel"/>
    <w:tmpl w:val="237EED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B8B7987"/>
    <w:multiLevelType w:val="hybridMultilevel"/>
    <w:tmpl w:val="E5185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4B0FA0"/>
    <w:multiLevelType w:val="hybridMultilevel"/>
    <w:tmpl w:val="3F004E6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EF75595"/>
    <w:multiLevelType w:val="hybridMultilevel"/>
    <w:tmpl w:val="DAB4B4F6"/>
    <w:lvl w:ilvl="0" w:tplc="324AD03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BF17C7"/>
    <w:multiLevelType w:val="hybridMultilevel"/>
    <w:tmpl w:val="CC268AEE"/>
    <w:lvl w:ilvl="0" w:tplc="33D4C1A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A4523F"/>
    <w:multiLevelType w:val="hybridMultilevel"/>
    <w:tmpl w:val="1A128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F66533"/>
    <w:multiLevelType w:val="hybridMultilevel"/>
    <w:tmpl w:val="37A051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133B72"/>
    <w:multiLevelType w:val="hybridMultilevel"/>
    <w:tmpl w:val="73CCC44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48116BD"/>
    <w:multiLevelType w:val="hybridMultilevel"/>
    <w:tmpl w:val="78CA48B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50A1CAF"/>
    <w:multiLevelType w:val="hybridMultilevel"/>
    <w:tmpl w:val="115C5B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247DFC"/>
    <w:multiLevelType w:val="hybridMultilevel"/>
    <w:tmpl w:val="191E10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07502E"/>
    <w:multiLevelType w:val="hybridMultilevel"/>
    <w:tmpl w:val="652A9B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4E7269"/>
    <w:multiLevelType w:val="hybridMultilevel"/>
    <w:tmpl w:val="AB3E19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7B96F9B"/>
    <w:multiLevelType w:val="hybridMultilevel"/>
    <w:tmpl w:val="5DB8D44A"/>
    <w:lvl w:ilvl="0" w:tplc="6658CC10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B92F66"/>
    <w:multiLevelType w:val="hybridMultilevel"/>
    <w:tmpl w:val="54AA7184"/>
    <w:lvl w:ilvl="0" w:tplc="E9C2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4"/>
  </w:num>
  <w:num w:numId="3">
    <w:abstractNumId w:val="34"/>
  </w:num>
  <w:num w:numId="4">
    <w:abstractNumId w:val="10"/>
  </w:num>
  <w:num w:numId="5">
    <w:abstractNumId w:val="23"/>
  </w:num>
  <w:num w:numId="6">
    <w:abstractNumId w:val="33"/>
  </w:num>
  <w:num w:numId="7">
    <w:abstractNumId w:val="26"/>
  </w:num>
  <w:num w:numId="8">
    <w:abstractNumId w:val="28"/>
  </w:num>
  <w:num w:numId="9">
    <w:abstractNumId w:val="8"/>
  </w:num>
  <w:num w:numId="10">
    <w:abstractNumId w:val="24"/>
  </w:num>
  <w:num w:numId="11">
    <w:abstractNumId w:val="7"/>
  </w:num>
  <w:num w:numId="12">
    <w:abstractNumId w:val="19"/>
  </w:num>
  <w:num w:numId="13">
    <w:abstractNumId w:val="16"/>
  </w:num>
  <w:num w:numId="14">
    <w:abstractNumId w:val="15"/>
  </w:num>
  <w:num w:numId="15">
    <w:abstractNumId w:val="3"/>
  </w:num>
  <w:num w:numId="16">
    <w:abstractNumId w:val="20"/>
  </w:num>
  <w:num w:numId="17">
    <w:abstractNumId w:val="0"/>
  </w:num>
  <w:num w:numId="18">
    <w:abstractNumId w:val="9"/>
  </w:num>
  <w:num w:numId="19">
    <w:abstractNumId w:val="14"/>
  </w:num>
  <w:num w:numId="20">
    <w:abstractNumId w:val="21"/>
  </w:num>
  <w:num w:numId="21">
    <w:abstractNumId w:val="6"/>
  </w:num>
  <w:num w:numId="22">
    <w:abstractNumId w:val="1"/>
  </w:num>
  <w:num w:numId="23">
    <w:abstractNumId w:val="32"/>
  </w:num>
  <w:num w:numId="24">
    <w:abstractNumId w:val="22"/>
  </w:num>
  <w:num w:numId="25">
    <w:abstractNumId w:val="12"/>
  </w:num>
  <w:num w:numId="26">
    <w:abstractNumId w:val="2"/>
  </w:num>
  <w:num w:numId="27">
    <w:abstractNumId w:val="30"/>
  </w:num>
  <w:num w:numId="2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3"/>
  </w:num>
  <w:num w:numId="31">
    <w:abstractNumId w:val="5"/>
  </w:num>
  <w:num w:numId="32">
    <w:abstractNumId w:val="11"/>
  </w:num>
  <w:num w:numId="33">
    <w:abstractNumId w:val="25"/>
  </w:num>
  <w:num w:numId="34">
    <w:abstractNumId w:val="31"/>
  </w:num>
  <w:num w:numId="35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activeWritingStyle w:appName="MSWord" w:lang="fr-FR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cumentProtection w:edit="readOnly" w:enforcement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151"/>
    <w:rsid w:val="0000007C"/>
    <w:rsid w:val="00000933"/>
    <w:rsid w:val="000010D9"/>
    <w:rsid w:val="00004B49"/>
    <w:rsid w:val="00004FCE"/>
    <w:rsid w:val="0000526F"/>
    <w:rsid w:val="0000618F"/>
    <w:rsid w:val="00007DB9"/>
    <w:rsid w:val="00010304"/>
    <w:rsid w:val="00011390"/>
    <w:rsid w:val="000122C1"/>
    <w:rsid w:val="00012453"/>
    <w:rsid w:val="000125E7"/>
    <w:rsid w:val="000128CE"/>
    <w:rsid w:val="000142D3"/>
    <w:rsid w:val="00016D7D"/>
    <w:rsid w:val="00017FA7"/>
    <w:rsid w:val="000208F2"/>
    <w:rsid w:val="0002093E"/>
    <w:rsid w:val="00021BC2"/>
    <w:rsid w:val="000261BC"/>
    <w:rsid w:val="00026DB4"/>
    <w:rsid w:val="000276B1"/>
    <w:rsid w:val="000315FB"/>
    <w:rsid w:val="000328C0"/>
    <w:rsid w:val="0003415C"/>
    <w:rsid w:val="00034874"/>
    <w:rsid w:val="00034D84"/>
    <w:rsid w:val="00035C1D"/>
    <w:rsid w:val="00037D4E"/>
    <w:rsid w:val="00037FAB"/>
    <w:rsid w:val="00040113"/>
    <w:rsid w:val="00040E61"/>
    <w:rsid w:val="0004101F"/>
    <w:rsid w:val="0004294F"/>
    <w:rsid w:val="00043607"/>
    <w:rsid w:val="00044280"/>
    <w:rsid w:val="00046310"/>
    <w:rsid w:val="000463C6"/>
    <w:rsid w:val="00046E87"/>
    <w:rsid w:val="00050B06"/>
    <w:rsid w:val="00051B0A"/>
    <w:rsid w:val="00051DEE"/>
    <w:rsid w:val="00053658"/>
    <w:rsid w:val="00056151"/>
    <w:rsid w:val="00061014"/>
    <w:rsid w:val="00061764"/>
    <w:rsid w:val="00061841"/>
    <w:rsid w:val="0006533D"/>
    <w:rsid w:val="00065833"/>
    <w:rsid w:val="00067D98"/>
    <w:rsid w:val="0007104C"/>
    <w:rsid w:val="00071648"/>
    <w:rsid w:val="00071FBA"/>
    <w:rsid w:val="00073A11"/>
    <w:rsid w:val="00073F59"/>
    <w:rsid w:val="00074D6D"/>
    <w:rsid w:val="00075E01"/>
    <w:rsid w:val="00076055"/>
    <w:rsid w:val="00077407"/>
    <w:rsid w:val="000808A5"/>
    <w:rsid w:val="000811DC"/>
    <w:rsid w:val="000846BD"/>
    <w:rsid w:val="00085232"/>
    <w:rsid w:val="000852B1"/>
    <w:rsid w:val="00085691"/>
    <w:rsid w:val="000858F7"/>
    <w:rsid w:val="000859D2"/>
    <w:rsid w:val="00085B42"/>
    <w:rsid w:val="00086B28"/>
    <w:rsid w:val="00086FA0"/>
    <w:rsid w:val="0008717C"/>
    <w:rsid w:val="00087AB0"/>
    <w:rsid w:val="0009170A"/>
    <w:rsid w:val="00091B82"/>
    <w:rsid w:val="00091E77"/>
    <w:rsid w:val="0009410E"/>
    <w:rsid w:val="00094B95"/>
    <w:rsid w:val="000955AA"/>
    <w:rsid w:val="00095E7B"/>
    <w:rsid w:val="00096B24"/>
    <w:rsid w:val="00096E31"/>
    <w:rsid w:val="000974CB"/>
    <w:rsid w:val="000A0749"/>
    <w:rsid w:val="000A0A8A"/>
    <w:rsid w:val="000A0E86"/>
    <w:rsid w:val="000A19BB"/>
    <w:rsid w:val="000A2400"/>
    <w:rsid w:val="000A371F"/>
    <w:rsid w:val="000A3851"/>
    <w:rsid w:val="000A4956"/>
    <w:rsid w:val="000A65F9"/>
    <w:rsid w:val="000A68A3"/>
    <w:rsid w:val="000A7905"/>
    <w:rsid w:val="000A7CFE"/>
    <w:rsid w:val="000B0587"/>
    <w:rsid w:val="000B338E"/>
    <w:rsid w:val="000B42C3"/>
    <w:rsid w:val="000B4544"/>
    <w:rsid w:val="000B529D"/>
    <w:rsid w:val="000B5CBE"/>
    <w:rsid w:val="000B634B"/>
    <w:rsid w:val="000B6B46"/>
    <w:rsid w:val="000B78DB"/>
    <w:rsid w:val="000C07C2"/>
    <w:rsid w:val="000C1198"/>
    <w:rsid w:val="000C1655"/>
    <w:rsid w:val="000C24FD"/>
    <w:rsid w:val="000C2EE7"/>
    <w:rsid w:val="000C6BC7"/>
    <w:rsid w:val="000D1339"/>
    <w:rsid w:val="000D2C18"/>
    <w:rsid w:val="000D3AF6"/>
    <w:rsid w:val="000D50A1"/>
    <w:rsid w:val="000D51E4"/>
    <w:rsid w:val="000D5791"/>
    <w:rsid w:val="000D5AE8"/>
    <w:rsid w:val="000D5D11"/>
    <w:rsid w:val="000D6482"/>
    <w:rsid w:val="000D688B"/>
    <w:rsid w:val="000D6CDF"/>
    <w:rsid w:val="000D745B"/>
    <w:rsid w:val="000D7891"/>
    <w:rsid w:val="000D7962"/>
    <w:rsid w:val="000D7E5B"/>
    <w:rsid w:val="000E054A"/>
    <w:rsid w:val="000E06E9"/>
    <w:rsid w:val="000E0B3C"/>
    <w:rsid w:val="000E1142"/>
    <w:rsid w:val="000E2839"/>
    <w:rsid w:val="000E43B4"/>
    <w:rsid w:val="000E481A"/>
    <w:rsid w:val="000E4E68"/>
    <w:rsid w:val="000E752D"/>
    <w:rsid w:val="000E7724"/>
    <w:rsid w:val="000F0BB4"/>
    <w:rsid w:val="000F0C28"/>
    <w:rsid w:val="000F4B4A"/>
    <w:rsid w:val="000F504F"/>
    <w:rsid w:val="000F54DC"/>
    <w:rsid w:val="000F5708"/>
    <w:rsid w:val="000F5991"/>
    <w:rsid w:val="000F6B70"/>
    <w:rsid w:val="000F6D4A"/>
    <w:rsid w:val="000F7746"/>
    <w:rsid w:val="00100169"/>
    <w:rsid w:val="001020E7"/>
    <w:rsid w:val="00102DBC"/>
    <w:rsid w:val="00102EF7"/>
    <w:rsid w:val="00103002"/>
    <w:rsid w:val="0010317F"/>
    <w:rsid w:val="00104092"/>
    <w:rsid w:val="00106D2E"/>
    <w:rsid w:val="0010776D"/>
    <w:rsid w:val="001100E3"/>
    <w:rsid w:val="001103FF"/>
    <w:rsid w:val="0011181C"/>
    <w:rsid w:val="00122F52"/>
    <w:rsid w:val="00123D4B"/>
    <w:rsid w:val="00123E07"/>
    <w:rsid w:val="00123E77"/>
    <w:rsid w:val="001260C5"/>
    <w:rsid w:val="00127B44"/>
    <w:rsid w:val="00127F4F"/>
    <w:rsid w:val="00130AE3"/>
    <w:rsid w:val="00131158"/>
    <w:rsid w:val="001325EB"/>
    <w:rsid w:val="00134AE7"/>
    <w:rsid w:val="00135B94"/>
    <w:rsid w:val="00137522"/>
    <w:rsid w:val="00137709"/>
    <w:rsid w:val="00137C25"/>
    <w:rsid w:val="00137C69"/>
    <w:rsid w:val="0014165F"/>
    <w:rsid w:val="00141A73"/>
    <w:rsid w:val="00144D2E"/>
    <w:rsid w:val="00144F35"/>
    <w:rsid w:val="001458F4"/>
    <w:rsid w:val="00146E1A"/>
    <w:rsid w:val="0014722D"/>
    <w:rsid w:val="00150459"/>
    <w:rsid w:val="001519A3"/>
    <w:rsid w:val="00151A09"/>
    <w:rsid w:val="00151CFF"/>
    <w:rsid w:val="001522BE"/>
    <w:rsid w:val="00152EE8"/>
    <w:rsid w:val="001533C1"/>
    <w:rsid w:val="00155157"/>
    <w:rsid w:val="00155F04"/>
    <w:rsid w:val="00157341"/>
    <w:rsid w:val="00157CEE"/>
    <w:rsid w:val="001614DE"/>
    <w:rsid w:val="00161A9F"/>
    <w:rsid w:val="001627A8"/>
    <w:rsid w:val="001647AC"/>
    <w:rsid w:val="001652FA"/>
    <w:rsid w:val="00166DE9"/>
    <w:rsid w:val="00171E05"/>
    <w:rsid w:val="00172421"/>
    <w:rsid w:val="001733FD"/>
    <w:rsid w:val="00174A72"/>
    <w:rsid w:val="00175B4D"/>
    <w:rsid w:val="001762A5"/>
    <w:rsid w:val="001775A4"/>
    <w:rsid w:val="0018170F"/>
    <w:rsid w:val="00182145"/>
    <w:rsid w:val="00183084"/>
    <w:rsid w:val="001844C8"/>
    <w:rsid w:val="00184D4E"/>
    <w:rsid w:val="001868BD"/>
    <w:rsid w:val="00187ACB"/>
    <w:rsid w:val="00190C30"/>
    <w:rsid w:val="0019101A"/>
    <w:rsid w:val="001922CC"/>
    <w:rsid w:val="0019556E"/>
    <w:rsid w:val="0019609C"/>
    <w:rsid w:val="00196834"/>
    <w:rsid w:val="00197134"/>
    <w:rsid w:val="001A20E2"/>
    <w:rsid w:val="001A4300"/>
    <w:rsid w:val="001A4480"/>
    <w:rsid w:val="001A691B"/>
    <w:rsid w:val="001A6C69"/>
    <w:rsid w:val="001A6C6D"/>
    <w:rsid w:val="001A73CC"/>
    <w:rsid w:val="001A7563"/>
    <w:rsid w:val="001B0998"/>
    <w:rsid w:val="001B1C89"/>
    <w:rsid w:val="001B2A55"/>
    <w:rsid w:val="001B3BF6"/>
    <w:rsid w:val="001B4199"/>
    <w:rsid w:val="001B45BD"/>
    <w:rsid w:val="001B4B1F"/>
    <w:rsid w:val="001B60C6"/>
    <w:rsid w:val="001B66EC"/>
    <w:rsid w:val="001B6A81"/>
    <w:rsid w:val="001C07D5"/>
    <w:rsid w:val="001C108E"/>
    <w:rsid w:val="001C17EB"/>
    <w:rsid w:val="001C2416"/>
    <w:rsid w:val="001C4FCF"/>
    <w:rsid w:val="001C6A98"/>
    <w:rsid w:val="001C7F7C"/>
    <w:rsid w:val="001D07CC"/>
    <w:rsid w:val="001D27A2"/>
    <w:rsid w:val="001D3861"/>
    <w:rsid w:val="001D4819"/>
    <w:rsid w:val="001D6FDB"/>
    <w:rsid w:val="001D73B1"/>
    <w:rsid w:val="001E1037"/>
    <w:rsid w:val="001E25AE"/>
    <w:rsid w:val="001E3328"/>
    <w:rsid w:val="001E3C32"/>
    <w:rsid w:val="001E3CD0"/>
    <w:rsid w:val="001E4610"/>
    <w:rsid w:val="001E4715"/>
    <w:rsid w:val="001E4C55"/>
    <w:rsid w:val="001E5732"/>
    <w:rsid w:val="001E5A5E"/>
    <w:rsid w:val="001E6267"/>
    <w:rsid w:val="001E631B"/>
    <w:rsid w:val="001E6A49"/>
    <w:rsid w:val="001E7B3E"/>
    <w:rsid w:val="001F00DF"/>
    <w:rsid w:val="001F1A23"/>
    <w:rsid w:val="001F1C86"/>
    <w:rsid w:val="001F1FED"/>
    <w:rsid w:val="001F221A"/>
    <w:rsid w:val="001F22C3"/>
    <w:rsid w:val="001F239B"/>
    <w:rsid w:val="001F275D"/>
    <w:rsid w:val="001F2D6D"/>
    <w:rsid w:val="001F2E23"/>
    <w:rsid w:val="001F2F63"/>
    <w:rsid w:val="001F39F7"/>
    <w:rsid w:val="001F3CC0"/>
    <w:rsid w:val="001F4685"/>
    <w:rsid w:val="001F5CB2"/>
    <w:rsid w:val="001F60A5"/>
    <w:rsid w:val="001F64D7"/>
    <w:rsid w:val="00200F1E"/>
    <w:rsid w:val="00202030"/>
    <w:rsid w:val="00203EAE"/>
    <w:rsid w:val="0020537C"/>
    <w:rsid w:val="00205C3A"/>
    <w:rsid w:val="002077E2"/>
    <w:rsid w:val="00210A3B"/>
    <w:rsid w:val="00210FFC"/>
    <w:rsid w:val="0021137B"/>
    <w:rsid w:val="002117D4"/>
    <w:rsid w:val="002119D0"/>
    <w:rsid w:val="002131A6"/>
    <w:rsid w:val="00214521"/>
    <w:rsid w:val="00215B8F"/>
    <w:rsid w:val="00220DA6"/>
    <w:rsid w:val="00220F7F"/>
    <w:rsid w:val="00222915"/>
    <w:rsid w:val="00222F35"/>
    <w:rsid w:val="00223160"/>
    <w:rsid w:val="00223C85"/>
    <w:rsid w:val="00224366"/>
    <w:rsid w:val="00224BB9"/>
    <w:rsid w:val="00224DB1"/>
    <w:rsid w:val="00224E62"/>
    <w:rsid w:val="002256B7"/>
    <w:rsid w:val="002259B2"/>
    <w:rsid w:val="002304DC"/>
    <w:rsid w:val="00230950"/>
    <w:rsid w:val="00230ADC"/>
    <w:rsid w:val="00232664"/>
    <w:rsid w:val="00232C70"/>
    <w:rsid w:val="00232F8D"/>
    <w:rsid w:val="002333C6"/>
    <w:rsid w:val="002343C6"/>
    <w:rsid w:val="00234C8E"/>
    <w:rsid w:val="00234E26"/>
    <w:rsid w:val="00234F7D"/>
    <w:rsid w:val="00235219"/>
    <w:rsid w:val="00235A9B"/>
    <w:rsid w:val="00236320"/>
    <w:rsid w:val="00236FAA"/>
    <w:rsid w:val="0023704D"/>
    <w:rsid w:val="00237E77"/>
    <w:rsid w:val="002419C0"/>
    <w:rsid w:val="00241FA4"/>
    <w:rsid w:val="00242D93"/>
    <w:rsid w:val="00242EC2"/>
    <w:rsid w:val="00243BFE"/>
    <w:rsid w:val="00244270"/>
    <w:rsid w:val="00244C3F"/>
    <w:rsid w:val="00244E91"/>
    <w:rsid w:val="00246CA1"/>
    <w:rsid w:val="00247D98"/>
    <w:rsid w:val="0025089F"/>
    <w:rsid w:val="00250B24"/>
    <w:rsid w:val="00251FDB"/>
    <w:rsid w:val="0025250E"/>
    <w:rsid w:val="002527CE"/>
    <w:rsid w:val="00253CBE"/>
    <w:rsid w:val="00255D6F"/>
    <w:rsid w:val="002560A3"/>
    <w:rsid w:val="00260058"/>
    <w:rsid w:val="00261F58"/>
    <w:rsid w:val="002625BA"/>
    <w:rsid w:val="00262A5D"/>
    <w:rsid w:val="00262D24"/>
    <w:rsid w:val="00262F08"/>
    <w:rsid w:val="002631E4"/>
    <w:rsid w:val="002639CC"/>
    <w:rsid w:val="00265126"/>
    <w:rsid w:val="00265FCC"/>
    <w:rsid w:val="00266FC1"/>
    <w:rsid w:val="00270089"/>
    <w:rsid w:val="002703D2"/>
    <w:rsid w:val="00271176"/>
    <w:rsid w:val="002719CD"/>
    <w:rsid w:val="002720C8"/>
    <w:rsid w:val="002733CD"/>
    <w:rsid w:val="002747E9"/>
    <w:rsid w:val="0027508C"/>
    <w:rsid w:val="00276388"/>
    <w:rsid w:val="002768A0"/>
    <w:rsid w:val="002768FA"/>
    <w:rsid w:val="002813BE"/>
    <w:rsid w:val="0028208A"/>
    <w:rsid w:val="002833ED"/>
    <w:rsid w:val="0028425F"/>
    <w:rsid w:val="00285B31"/>
    <w:rsid w:val="00286EC8"/>
    <w:rsid w:val="00287014"/>
    <w:rsid w:val="00287083"/>
    <w:rsid w:val="00287B54"/>
    <w:rsid w:val="00290F4C"/>
    <w:rsid w:val="00292814"/>
    <w:rsid w:val="00292DEC"/>
    <w:rsid w:val="00293BDC"/>
    <w:rsid w:val="00297190"/>
    <w:rsid w:val="002971DC"/>
    <w:rsid w:val="002A1CD2"/>
    <w:rsid w:val="002A6FD4"/>
    <w:rsid w:val="002B070C"/>
    <w:rsid w:val="002B2A7C"/>
    <w:rsid w:val="002B3396"/>
    <w:rsid w:val="002B3D5A"/>
    <w:rsid w:val="002B4C3B"/>
    <w:rsid w:val="002B56DA"/>
    <w:rsid w:val="002B5874"/>
    <w:rsid w:val="002B5CAE"/>
    <w:rsid w:val="002B5E61"/>
    <w:rsid w:val="002B6350"/>
    <w:rsid w:val="002B674B"/>
    <w:rsid w:val="002B6AFF"/>
    <w:rsid w:val="002C03D2"/>
    <w:rsid w:val="002C2016"/>
    <w:rsid w:val="002C287D"/>
    <w:rsid w:val="002C30A2"/>
    <w:rsid w:val="002C30AD"/>
    <w:rsid w:val="002C3767"/>
    <w:rsid w:val="002C43B2"/>
    <w:rsid w:val="002C4520"/>
    <w:rsid w:val="002C4D81"/>
    <w:rsid w:val="002C5A9C"/>
    <w:rsid w:val="002C5B38"/>
    <w:rsid w:val="002C78B8"/>
    <w:rsid w:val="002D4A79"/>
    <w:rsid w:val="002D4B78"/>
    <w:rsid w:val="002D4F1A"/>
    <w:rsid w:val="002D567C"/>
    <w:rsid w:val="002D606D"/>
    <w:rsid w:val="002D7A6C"/>
    <w:rsid w:val="002E04CE"/>
    <w:rsid w:val="002E0564"/>
    <w:rsid w:val="002E074A"/>
    <w:rsid w:val="002E1B1E"/>
    <w:rsid w:val="002E52B1"/>
    <w:rsid w:val="002E57B7"/>
    <w:rsid w:val="002E5FB2"/>
    <w:rsid w:val="002E6B04"/>
    <w:rsid w:val="002E7BAE"/>
    <w:rsid w:val="002E7C80"/>
    <w:rsid w:val="002E7E99"/>
    <w:rsid w:val="002F0AFC"/>
    <w:rsid w:val="002F1DF1"/>
    <w:rsid w:val="002F2CCD"/>
    <w:rsid w:val="002F3F14"/>
    <w:rsid w:val="002F431A"/>
    <w:rsid w:val="002F4D77"/>
    <w:rsid w:val="002F5547"/>
    <w:rsid w:val="002F5A16"/>
    <w:rsid w:val="002F6C08"/>
    <w:rsid w:val="002F6D51"/>
    <w:rsid w:val="002F7B63"/>
    <w:rsid w:val="00300BEA"/>
    <w:rsid w:val="00301155"/>
    <w:rsid w:val="003012D7"/>
    <w:rsid w:val="0030178B"/>
    <w:rsid w:val="0030182F"/>
    <w:rsid w:val="00301A4B"/>
    <w:rsid w:val="0030400D"/>
    <w:rsid w:val="00304A4B"/>
    <w:rsid w:val="00305009"/>
    <w:rsid w:val="003052F5"/>
    <w:rsid w:val="00306805"/>
    <w:rsid w:val="00311229"/>
    <w:rsid w:val="0031131B"/>
    <w:rsid w:val="003123D6"/>
    <w:rsid w:val="00312A42"/>
    <w:rsid w:val="003137F6"/>
    <w:rsid w:val="0031442D"/>
    <w:rsid w:val="003145E4"/>
    <w:rsid w:val="0031540B"/>
    <w:rsid w:val="003155DB"/>
    <w:rsid w:val="00316034"/>
    <w:rsid w:val="00316194"/>
    <w:rsid w:val="003167BF"/>
    <w:rsid w:val="00317A46"/>
    <w:rsid w:val="00317C09"/>
    <w:rsid w:val="00320132"/>
    <w:rsid w:val="003201C9"/>
    <w:rsid w:val="003206D3"/>
    <w:rsid w:val="0032193A"/>
    <w:rsid w:val="00322A7A"/>
    <w:rsid w:val="0032335C"/>
    <w:rsid w:val="0032359C"/>
    <w:rsid w:val="00324E6A"/>
    <w:rsid w:val="003257A8"/>
    <w:rsid w:val="00325B6B"/>
    <w:rsid w:val="00326805"/>
    <w:rsid w:val="00326E41"/>
    <w:rsid w:val="00330151"/>
    <w:rsid w:val="00331235"/>
    <w:rsid w:val="00331907"/>
    <w:rsid w:val="00331E7B"/>
    <w:rsid w:val="00332D3B"/>
    <w:rsid w:val="003331F0"/>
    <w:rsid w:val="00333EAA"/>
    <w:rsid w:val="003346CB"/>
    <w:rsid w:val="00335F74"/>
    <w:rsid w:val="00336215"/>
    <w:rsid w:val="00336BE9"/>
    <w:rsid w:val="00336CFC"/>
    <w:rsid w:val="00342579"/>
    <w:rsid w:val="00342DF6"/>
    <w:rsid w:val="0034321F"/>
    <w:rsid w:val="00346088"/>
    <w:rsid w:val="003460D9"/>
    <w:rsid w:val="003468E1"/>
    <w:rsid w:val="003472A8"/>
    <w:rsid w:val="003476C1"/>
    <w:rsid w:val="00351136"/>
    <w:rsid w:val="0035270F"/>
    <w:rsid w:val="00354562"/>
    <w:rsid w:val="0035473D"/>
    <w:rsid w:val="0035484C"/>
    <w:rsid w:val="00354A46"/>
    <w:rsid w:val="0035556D"/>
    <w:rsid w:val="00355B7A"/>
    <w:rsid w:val="00356259"/>
    <w:rsid w:val="0035642C"/>
    <w:rsid w:val="0035748B"/>
    <w:rsid w:val="00360CDE"/>
    <w:rsid w:val="00362FF1"/>
    <w:rsid w:val="00363DAB"/>
    <w:rsid w:val="00364F26"/>
    <w:rsid w:val="00370C57"/>
    <w:rsid w:val="00370F43"/>
    <w:rsid w:val="003720B0"/>
    <w:rsid w:val="0037282C"/>
    <w:rsid w:val="00372B15"/>
    <w:rsid w:val="00373FA6"/>
    <w:rsid w:val="00374A77"/>
    <w:rsid w:val="00374D3C"/>
    <w:rsid w:val="00376669"/>
    <w:rsid w:val="003777A6"/>
    <w:rsid w:val="00377921"/>
    <w:rsid w:val="003817DD"/>
    <w:rsid w:val="00383F3A"/>
    <w:rsid w:val="003840D8"/>
    <w:rsid w:val="003845CE"/>
    <w:rsid w:val="00384AC2"/>
    <w:rsid w:val="00385B5C"/>
    <w:rsid w:val="0038629A"/>
    <w:rsid w:val="003864E6"/>
    <w:rsid w:val="00386532"/>
    <w:rsid w:val="00386FC6"/>
    <w:rsid w:val="00387E93"/>
    <w:rsid w:val="00390DAA"/>
    <w:rsid w:val="003912B0"/>
    <w:rsid w:val="0039175F"/>
    <w:rsid w:val="00391A57"/>
    <w:rsid w:val="00391E7B"/>
    <w:rsid w:val="0039212F"/>
    <w:rsid w:val="00392A3C"/>
    <w:rsid w:val="00394453"/>
    <w:rsid w:val="0039492C"/>
    <w:rsid w:val="0039613C"/>
    <w:rsid w:val="00397B51"/>
    <w:rsid w:val="00397E5E"/>
    <w:rsid w:val="003A03DD"/>
    <w:rsid w:val="003A0930"/>
    <w:rsid w:val="003A09C0"/>
    <w:rsid w:val="003A25FF"/>
    <w:rsid w:val="003A2903"/>
    <w:rsid w:val="003A2FD6"/>
    <w:rsid w:val="003A4290"/>
    <w:rsid w:val="003A4B87"/>
    <w:rsid w:val="003A5FD0"/>
    <w:rsid w:val="003A678E"/>
    <w:rsid w:val="003A68D3"/>
    <w:rsid w:val="003A6CC9"/>
    <w:rsid w:val="003B1157"/>
    <w:rsid w:val="003B1AC2"/>
    <w:rsid w:val="003B1C10"/>
    <w:rsid w:val="003B31CA"/>
    <w:rsid w:val="003B3F33"/>
    <w:rsid w:val="003B67E5"/>
    <w:rsid w:val="003B77A6"/>
    <w:rsid w:val="003C084A"/>
    <w:rsid w:val="003C0DF1"/>
    <w:rsid w:val="003C1694"/>
    <w:rsid w:val="003C225F"/>
    <w:rsid w:val="003C5852"/>
    <w:rsid w:val="003C5F76"/>
    <w:rsid w:val="003C7908"/>
    <w:rsid w:val="003D10F1"/>
    <w:rsid w:val="003D113C"/>
    <w:rsid w:val="003D155C"/>
    <w:rsid w:val="003D2516"/>
    <w:rsid w:val="003D34E6"/>
    <w:rsid w:val="003D618B"/>
    <w:rsid w:val="003D64DD"/>
    <w:rsid w:val="003D7BD0"/>
    <w:rsid w:val="003E0411"/>
    <w:rsid w:val="003E0488"/>
    <w:rsid w:val="003E44F9"/>
    <w:rsid w:val="003E47CB"/>
    <w:rsid w:val="003E4B0C"/>
    <w:rsid w:val="003E7A34"/>
    <w:rsid w:val="003E7F32"/>
    <w:rsid w:val="003F1C8C"/>
    <w:rsid w:val="003F2A15"/>
    <w:rsid w:val="003F37D7"/>
    <w:rsid w:val="003F3EAC"/>
    <w:rsid w:val="003F417A"/>
    <w:rsid w:val="003F41D5"/>
    <w:rsid w:val="003F57F1"/>
    <w:rsid w:val="003F5E26"/>
    <w:rsid w:val="00400F76"/>
    <w:rsid w:val="00402E08"/>
    <w:rsid w:val="00403FB4"/>
    <w:rsid w:val="0040426E"/>
    <w:rsid w:val="00404A35"/>
    <w:rsid w:val="00404FDC"/>
    <w:rsid w:val="004056E0"/>
    <w:rsid w:val="00406425"/>
    <w:rsid w:val="004069CA"/>
    <w:rsid w:val="0040741D"/>
    <w:rsid w:val="00410B12"/>
    <w:rsid w:val="00411707"/>
    <w:rsid w:val="004131EF"/>
    <w:rsid w:val="004132D9"/>
    <w:rsid w:val="00413716"/>
    <w:rsid w:val="0041589B"/>
    <w:rsid w:val="0041625D"/>
    <w:rsid w:val="00416AD9"/>
    <w:rsid w:val="00417045"/>
    <w:rsid w:val="00417CB5"/>
    <w:rsid w:val="00420B2D"/>
    <w:rsid w:val="00420B46"/>
    <w:rsid w:val="0042147C"/>
    <w:rsid w:val="00422110"/>
    <w:rsid w:val="004222AF"/>
    <w:rsid w:val="00422943"/>
    <w:rsid w:val="004229E1"/>
    <w:rsid w:val="00422D97"/>
    <w:rsid w:val="004231F4"/>
    <w:rsid w:val="00423D9C"/>
    <w:rsid w:val="00423F77"/>
    <w:rsid w:val="0042406F"/>
    <w:rsid w:val="004247A7"/>
    <w:rsid w:val="00424DFC"/>
    <w:rsid w:val="00424E82"/>
    <w:rsid w:val="0042537D"/>
    <w:rsid w:val="00426157"/>
    <w:rsid w:val="004266EF"/>
    <w:rsid w:val="00427CFD"/>
    <w:rsid w:val="00430CE2"/>
    <w:rsid w:val="00430EB4"/>
    <w:rsid w:val="00430F48"/>
    <w:rsid w:val="004318ED"/>
    <w:rsid w:val="00432440"/>
    <w:rsid w:val="00435FC7"/>
    <w:rsid w:val="0043618B"/>
    <w:rsid w:val="00436AA7"/>
    <w:rsid w:val="00436E03"/>
    <w:rsid w:val="00440651"/>
    <w:rsid w:val="004408B8"/>
    <w:rsid w:val="004408C5"/>
    <w:rsid w:val="0044177C"/>
    <w:rsid w:val="00442FDB"/>
    <w:rsid w:val="004441E3"/>
    <w:rsid w:val="004446AB"/>
    <w:rsid w:val="00444B1D"/>
    <w:rsid w:val="00446303"/>
    <w:rsid w:val="00450241"/>
    <w:rsid w:val="00451834"/>
    <w:rsid w:val="004519D5"/>
    <w:rsid w:val="0045285D"/>
    <w:rsid w:val="00453907"/>
    <w:rsid w:val="00454234"/>
    <w:rsid w:val="00454C31"/>
    <w:rsid w:val="00454D62"/>
    <w:rsid w:val="004565DB"/>
    <w:rsid w:val="00456B79"/>
    <w:rsid w:val="00457F89"/>
    <w:rsid w:val="004604E5"/>
    <w:rsid w:val="00460E40"/>
    <w:rsid w:val="0046243A"/>
    <w:rsid w:val="0046286B"/>
    <w:rsid w:val="004633B6"/>
    <w:rsid w:val="0046376A"/>
    <w:rsid w:val="00463A29"/>
    <w:rsid w:val="00464D82"/>
    <w:rsid w:val="00466041"/>
    <w:rsid w:val="004664DB"/>
    <w:rsid w:val="004679A4"/>
    <w:rsid w:val="00470A9E"/>
    <w:rsid w:val="00471F49"/>
    <w:rsid w:val="00472AD5"/>
    <w:rsid w:val="00472CFD"/>
    <w:rsid w:val="00477781"/>
    <w:rsid w:val="00477E9A"/>
    <w:rsid w:val="00477EA9"/>
    <w:rsid w:val="00480492"/>
    <w:rsid w:val="0048111A"/>
    <w:rsid w:val="00481897"/>
    <w:rsid w:val="004829FD"/>
    <w:rsid w:val="00482A78"/>
    <w:rsid w:val="004835C5"/>
    <w:rsid w:val="00483F4F"/>
    <w:rsid w:val="004863E9"/>
    <w:rsid w:val="004869D8"/>
    <w:rsid w:val="00491128"/>
    <w:rsid w:val="00491513"/>
    <w:rsid w:val="004937FF"/>
    <w:rsid w:val="00494EF8"/>
    <w:rsid w:val="004951CA"/>
    <w:rsid w:val="004976ED"/>
    <w:rsid w:val="004A0470"/>
    <w:rsid w:val="004A060C"/>
    <w:rsid w:val="004A0A64"/>
    <w:rsid w:val="004A1776"/>
    <w:rsid w:val="004A2C75"/>
    <w:rsid w:val="004A41AA"/>
    <w:rsid w:val="004A4467"/>
    <w:rsid w:val="004A78ED"/>
    <w:rsid w:val="004A7936"/>
    <w:rsid w:val="004B07FC"/>
    <w:rsid w:val="004B09EB"/>
    <w:rsid w:val="004B26DC"/>
    <w:rsid w:val="004B2FC7"/>
    <w:rsid w:val="004B3A1D"/>
    <w:rsid w:val="004B3BA9"/>
    <w:rsid w:val="004B4BA9"/>
    <w:rsid w:val="004B69E3"/>
    <w:rsid w:val="004B6B11"/>
    <w:rsid w:val="004B6EBC"/>
    <w:rsid w:val="004C0907"/>
    <w:rsid w:val="004C0D53"/>
    <w:rsid w:val="004C0E7E"/>
    <w:rsid w:val="004C1DFB"/>
    <w:rsid w:val="004C3B23"/>
    <w:rsid w:val="004C5AC2"/>
    <w:rsid w:val="004C6611"/>
    <w:rsid w:val="004C7C69"/>
    <w:rsid w:val="004C7ECE"/>
    <w:rsid w:val="004D090F"/>
    <w:rsid w:val="004D2FB8"/>
    <w:rsid w:val="004D5F31"/>
    <w:rsid w:val="004D65D2"/>
    <w:rsid w:val="004D671C"/>
    <w:rsid w:val="004D7072"/>
    <w:rsid w:val="004D7D02"/>
    <w:rsid w:val="004E03E8"/>
    <w:rsid w:val="004E08D2"/>
    <w:rsid w:val="004E22F7"/>
    <w:rsid w:val="004E3C71"/>
    <w:rsid w:val="004E5FFC"/>
    <w:rsid w:val="004E643F"/>
    <w:rsid w:val="004F0750"/>
    <w:rsid w:val="004F1D34"/>
    <w:rsid w:val="004F299A"/>
    <w:rsid w:val="004F3646"/>
    <w:rsid w:val="004F3842"/>
    <w:rsid w:val="004F3AD7"/>
    <w:rsid w:val="004F4F19"/>
    <w:rsid w:val="004F704E"/>
    <w:rsid w:val="0050082D"/>
    <w:rsid w:val="00500983"/>
    <w:rsid w:val="00500AA5"/>
    <w:rsid w:val="00501233"/>
    <w:rsid w:val="00502208"/>
    <w:rsid w:val="00502534"/>
    <w:rsid w:val="00503126"/>
    <w:rsid w:val="0050328D"/>
    <w:rsid w:val="00503DFD"/>
    <w:rsid w:val="005052BD"/>
    <w:rsid w:val="00505366"/>
    <w:rsid w:val="0050714C"/>
    <w:rsid w:val="00510D8D"/>
    <w:rsid w:val="00511738"/>
    <w:rsid w:val="00513C3D"/>
    <w:rsid w:val="005142CC"/>
    <w:rsid w:val="005147CC"/>
    <w:rsid w:val="00515BF7"/>
    <w:rsid w:val="0051732C"/>
    <w:rsid w:val="00517546"/>
    <w:rsid w:val="0051783B"/>
    <w:rsid w:val="00517D51"/>
    <w:rsid w:val="00517D97"/>
    <w:rsid w:val="005202F7"/>
    <w:rsid w:val="0052051C"/>
    <w:rsid w:val="00521DFA"/>
    <w:rsid w:val="00522D1C"/>
    <w:rsid w:val="005233E9"/>
    <w:rsid w:val="005236DE"/>
    <w:rsid w:val="00523A7D"/>
    <w:rsid w:val="005243F9"/>
    <w:rsid w:val="005249AB"/>
    <w:rsid w:val="00526CD6"/>
    <w:rsid w:val="00527B49"/>
    <w:rsid w:val="00530440"/>
    <w:rsid w:val="00531970"/>
    <w:rsid w:val="00531CD8"/>
    <w:rsid w:val="00532BC1"/>
    <w:rsid w:val="005332AD"/>
    <w:rsid w:val="0053594B"/>
    <w:rsid w:val="00536AE0"/>
    <w:rsid w:val="00536E71"/>
    <w:rsid w:val="00537789"/>
    <w:rsid w:val="00537B99"/>
    <w:rsid w:val="0054332C"/>
    <w:rsid w:val="00543392"/>
    <w:rsid w:val="005447CA"/>
    <w:rsid w:val="00547B6B"/>
    <w:rsid w:val="005504BC"/>
    <w:rsid w:val="00550A9A"/>
    <w:rsid w:val="0055108B"/>
    <w:rsid w:val="005514EA"/>
    <w:rsid w:val="00551E2E"/>
    <w:rsid w:val="00552389"/>
    <w:rsid w:val="005531D0"/>
    <w:rsid w:val="00553710"/>
    <w:rsid w:val="00556CDB"/>
    <w:rsid w:val="005600F1"/>
    <w:rsid w:val="00560255"/>
    <w:rsid w:val="005605B2"/>
    <w:rsid w:val="005618F7"/>
    <w:rsid w:val="00561F17"/>
    <w:rsid w:val="0056297B"/>
    <w:rsid w:val="00562A2D"/>
    <w:rsid w:val="00563C9E"/>
    <w:rsid w:val="00565113"/>
    <w:rsid w:val="0056672D"/>
    <w:rsid w:val="00566812"/>
    <w:rsid w:val="00566A77"/>
    <w:rsid w:val="005673C5"/>
    <w:rsid w:val="00567D11"/>
    <w:rsid w:val="0057222D"/>
    <w:rsid w:val="00573915"/>
    <w:rsid w:val="00574984"/>
    <w:rsid w:val="0057586A"/>
    <w:rsid w:val="00577966"/>
    <w:rsid w:val="00581F91"/>
    <w:rsid w:val="005841B0"/>
    <w:rsid w:val="005868F6"/>
    <w:rsid w:val="00587D4F"/>
    <w:rsid w:val="00587E9D"/>
    <w:rsid w:val="00591C42"/>
    <w:rsid w:val="00592232"/>
    <w:rsid w:val="005932CC"/>
    <w:rsid w:val="00593A7B"/>
    <w:rsid w:val="005943CD"/>
    <w:rsid w:val="00594E00"/>
    <w:rsid w:val="00595AAE"/>
    <w:rsid w:val="00595DDB"/>
    <w:rsid w:val="00595EA7"/>
    <w:rsid w:val="005A29AA"/>
    <w:rsid w:val="005A2E16"/>
    <w:rsid w:val="005A357C"/>
    <w:rsid w:val="005A3E54"/>
    <w:rsid w:val="005A4655"/>
    <w:rsid w:val="005A5DD2"/>
    <w:rsid w:val="005A6AE9"/>
    <w:rsid w:val="005A6B4F"/>
    <w:rsid w:val="005A716C"/>
    <w:rsid w:val="005A742B"/>
    <w:rsid w:val="005A7ED1"/>
    <w:rsid w:val="005B0885"/>
    <w:rsid w:val="005B3C48"/>
    <w:rsid w:val="005B3F63"/>
    <w:rsid w:val="005B4F2B"/>
    <w:rsid w:val="005B5917"/>
    <w:rsid w:val="005B5D25"/>
    <w:rsid w:val="005B5E08"/>
    <w:rsid w:val="005B6B0F"/>
    <w:rsid w:val="005B6F01"/>
    <w:rsid w:val="005B7063"/>
    <w:rsid w:val="005B7233"/>
    <w:rsid w:val="005B781E"/>
    <w:rsid w:val="005C203C"/>
    <w:rsid w:val="005C2408"/>
    <w:rsid w:val="005C28C5"/>
    <w:rsid w:val="005C4032"/>
    <w:rsid w:val="005C46F8"/>
    <w:rsid w:val="005C56CD"/>
    <w:rsid w:val="005C58A1"/>
    <w:rsid w:val="005C6A8D"/>
    <w:rsid w:val="005C6F46"/>
    <w:rsid w:val="005C7691"/>
    <w:rsid w:val="005C7761"/>
    <w:rsid w:val="005D08D2"/>
    <w:rsid w:val="005D0F40"/>
    <w:rsid w:val="005D0F61"/>
    <w:rsid w:val="005D149C"/>
    <w:rsid w:val="005D1F9C"/>
    <w:rsid w:val="005D1FB5"/>
    <w:rsid w:val="005D29FB"/>
    <w:rsid w:val="005D3B40"/>
    <w:rsid w:val="005D3D84"/>
    <w:rsid w:val="005D4445"/>
    <w:rsid w:val="005D632D"/>
    <w:rsid w:val="005D6902"/>
    <w:rsid w:val="005E00C1"/>
    <w:rsid w:val="005E09A1"/>
    <w:rsid w:val="005E0E25"/>
    <w:rsid w:val="005E1701"/>
    <w:rsid w:val="005E2969"/>
    <w:rsid w:val="005E2DC2"/>
    <w:rsid w:val="005E3659"/>
    <w:rsid w:val="005E4507"/>
    <w:rsid w:val="005E5415"/>
    <w:rsid w:val="005E589E"/>
    <w:rsid w:val="005E5C7F"/>
    <w:rsid w:val="005E6775"/>
    <w:rsid w:val="005E7D9F"/>
    <w:rsid w:val="005F02D7"/>
    <w:rsid w:val="005F05BB"/>
    <w:rsid w:val="005F121B"/>
    <w:rsid w:val="005F2EF8"/>
    <w:rsid w:val="005F4D9E"/>
    <w:rsid w:val="005F5110"/>
    <w:rsid w:val="005F5192"/>
    <w:rsid w:val="005F5E23"/>
    <w:rsid w:val="005F680A"/>
    <w:rsid w:val="005F6F2E"/>
    <w:rsid w:val="005F7FAC"/>
    <w:rsid w:val="006015A4"/>
    <w:rsid w:val="00602B3E"/>
    <w:rsid w:val="00602CA5"/>
    <w:rsid w:val="0060337A"/>
    <w:rsid w:val="00603422"/>
    <w:rsid w:val="00603A8E"/>
    <w:rsid w:val="00604227"/>
    <w:rsid w:val="006047EE"/>
    <w:rsid w:val="00604B69"/>
    <w:rsid w:val="00605952"/>
    <w:rsid w:val="00611411"/>
    <w:rsid w:val="0061218E"/>
    <w:rsid w:val="006121D1"/>
    <w:rsid w:val="0061357E"/>
    <w:rsid w:val="00613BC3"/>
    <w:rsid w:val="006140A1"/>
    <w:rsid w:val="006149AF"/>
    <w:rsid w:val="00614A1F"/>
    <w:rsid w:val="00616459"/>
    <w:rsid w:val="0061768C"/>
    <w:rsid w:val="00617D6D"/>
    <w:rsid w:val="00620377"/>
    <w:rsid w:val="00621DE8"/>
    <w:rsid w:val="006236A7"/>
    <w:rsid w:val="00624223"/>
    <w:rsid w:val="006247A2"/>
    <w:rsid w:val="00626C38"/>
    <w:rsid w:val="00626D42"/>
    <w:rsid w:val="00630B36"/>
    <w:rsid w:val="006310D2"/>
    <w:rsid w:val="00631422"/>
    <w:rsid w:val="00632142"/>
    <w:rsid w:val="00633189"/>
    <w:rsid w:val="00633EDC"/>
    <w:rsid w:val="00633EDD"/>
    <w:rsid w:val="00637090"/>
    <w:rsid w:val="00637217"/>
    <w:rsid w:val="0063726E"/>
    <w:rsid w:val="00637E81"/>
    <w:rsid w:val="0064059B"/>
    <w:rsid w:val="006412C1"/>
    <w:rsid w:val="00641913"/>
    <w:rsid w:val="0064232B"/>
    <w:rsid w:val="006446EB"/>
    <w:rsid w:val="00644F8B"/>
    <w:rsid w:val="006451CA"/>
    <w:rsid w:val="0064607F"/>
    <w:rsid w:val="00646CC3"/>
    <w:rsid w:val="0064703C"/>
    <w:rsid w:val="00647E67"/>
    <w:rsid w:val="00650A82"/>
    <w:rsid w:val="0065244D"/>
    <w:rsid w:val="00653983"/>
    <w:rsid w:val="00656103"/>
    <w:rsid w:val="0065637D"/>
    <w:rsid w:val="0066079A"/>
    <w:rsid w:val="00662D4A"/>
    <w:rsid w:val="00663FD2"/>
    <w:rsid w:val="006646BB"/>
    <w:rsid w:val="00665C9E"/>
    <w:rsid w:val="00665F59"/>
    <w:rsid w:val="00667E92"/>
    <w:rsid w:val="00671035"/>
    <w:rsid w:val="00671345"/>
    <w:rsid w:val="00671896"/>
    <w:rsid w:val="0067270C"/>
    <w:rsid w:val="00672A62"/>
    <w:rsid w:val="00672F3B"/>
    <w:rsid w:val="0067429E"/>
    <w:rsid w:val="006743C5"/>
    <w:rsid w:val="0067446A"/>
    <w:rsid w:val="00675332"/>
    <w:rsid w:val="006761EE"/>
    <w:rsid w:val="006766C6"/>
    <w:rsid w:val="006805C3"/>
    <w:rsid w:val="0068173C"/>
    <w:rsid w:val="00682DA4"/>
    <w:rsid w:val="00683202"/>
    <w:rsid w:val="00684234"/>
    <w:rsid w:val="00684576"/>
    <w:rsid w:val="00685815"/>
    <w:rsid w:val="00685ED5"/>
    <w:rsid w:val="006865E8"/>
    <w:rsid w:val="00690094"/>
    <w:rsid w:val="006902FC"/>
    <w:rsid w:val="00694808"/>
    <w:rsid w:val="00694F54"/>
    <w:rsid w:val="00695E71"/>
    <w:rsid w:val="00695F7C"/>
    <w:rsid w:val="006970B9"/>
    <w:rsid w:val="006977F1"/>
    <w:rsid w:val="00697A84"/>
    <w:rsid w:val="006A42C4"/>
    <w:rsid w:val="006A504D"/>
    <w:rsid w:val="006A6263"/>
    <w:rsid w:val="006A636F"/>
    <w:rsid w:val="006A64E2"/>
    <w:rsid w:val="006A6C18"/>
    <w:rsid w:val="006A7A42"/>
    <w:rsid w:val="006B154B"/>
    <w:rsid w:val="006B17BA"/>
    <w:rsid w:val="006B19B3"/>
    <w:rsid w:val="006B2A38"/>
    <w:rsid w:val="006B4398"/>
    <w:rsid w:val="006B476E"/>
    <w:rsid w:val="006B4A89"/>
    <w:rsid w:val="006B5CE3"/>
    <w:rsid w:val="006B6192"/>
    <w:rsid w:val="006B62A5"/>
    <w:rsid w:val="006B705B"/>
    <w:rsid w:val="006C00F8"/>
    <w:rsid w:val="006C213D"/>
    <w:rsid w:val="006C2249"/>
    <w:rsid w:val="006C3DB7"/>
    <w:rsid w:val="006C4BDC"/>
    <w:rsid w:val="006C51A0"/>
    <w:rsid w:val="006C73B8"/>
    <w:rsid w:val="006C755F"/>
    <w:rsid w:val="006D011C"/>
    <w:rsid w:val="006D0955"/>
    <w:rsid w:val="006D0DE1"/>
    <w:rsid w:val="006D0F87"/>
    <w:rsid w:val="006D11F1"/>
    <w:rsid w:val="006D209E"/>
    <w:rsid w:val="006D5BBE"/>
    <w:rsid w:val="006D63EC"/>
    <w:rsid w:val="006D71E3"/>
    <w:rsid w:val="006E0213"/>
    <w:rsid w:val="006E172F"/>
    <w:rsid w:val="006E2423"/>
    <w:rsid w:val="006E26FD"/>
    <w:rsid w:val="006E28E7"/>
    <w:rsid w:val="006E4F2C"/>
    <w:rsid w:val="006E6CF8"/>
    <w:rsid w:val="006E76F5"/>
    <w:rsid w:val="006E7A5F"/>
    <w:rsid w:val="006F0FC1"/>
    <w:rsid w:val="006F1108"/>
    <w:rsid w:val="006F1DBF"/>
    <w:rsid w:val="006F213A"/>
    <w:rsid w:val="006F27B8"/>
    <w:rsid w:val="006F3297"/>
    <w:rsid w:val="006F3530"/>
    <w:rsid w:val="006F3D6A"/>
    <w:rsid w:val="006F50FB"/>
    <w:rsid w:val="006F6A81"/>
    <w:rsid w:val="006F6C79"/>
    <w:rsid w:val="00700A1A"/>
    <w:rsid w:val="007010E6"/>
    <w:rsid w:val="0070259B"/>
    <w:rsid w:val="0070352C"/>
    <w:rsid w:val="00703A0D"/>
    <w:rsid w:val="007042E6"/>
    <w:rsid w:val="00704CF6"/>
    <w:rsid w:val="00706018"/>
    <w:rsid w:val="007102FF"/>
    <w:rsid w:val="007108F7"/>
    <w:rsid w:val="007117E7"/>
    <w:rsid w:val="00711881"/>
    <w:rsid w:val="00711A78"/>
    <w:rsid w:val="00712390"/>
    <w:rsid w:val="00712838"/>
    <w:rsid w:val="007141BA"/>
    <w:rsid w:val="00714D22"/>
    <w:rsid w:val="00715590"/>
    <w:rsid w:val="00717245"/>
    <w:rsid w:val="007235F2"/>
    <w:rsid w:val="00724507"/>
    <w:rsid w:val="007255D4"/>
    <w:rsid w:val="00726078"/>
    <w:rsid w:val="00730DEE"/>
    <w:rsid w:val="0073139D"/>
    <w:rsid w:val="00731A3E"/>
    <w:rsid w:val="0073218C"/>
    <w:rsid w:val="00732595"/>
    <w:rsid w:val="00732A87"/>
    <w:rsid w:val="00733D90"/>
    <w:rsid w:val="00734E23"/>
    <w:rsid w:val="00735BC4"/>
    <w:rsid w:val="00737A7B"/>
    <w:rsid w:val="00737E92"/>
    <w:rsid w:val="007403DB"/>
    <w:rsid w:val="00741DB5"/>
    <w:rsid w:val="00742A54"/>
    <w:rsid w:val="007458F1"/>
    <w:rsid w:val="00746866"/>
    <w:rsid w:val="00747513"/>
    <w:rsid w:val="007502EB"/>
    <w:rsid w:val="00750457"/>
    <w:rsid w:val="00750D36"/>
    <w:rsid w:val="0075141F"/>
    <w:rsid w:val="007535D8"/>
    <w:rsid w:val="00753A38"/>
    <w:rsid w:val="0075456A"/>
    <w:rsid w:val="00754830"/>
    <w:rsid w:val="00754A32"/>
    <w:rsid w:val="007566CD"/>
    <w:rsid w:val="007616FB"/>
    <w:rsid w:val="00761ACB"/>
    <w:rsid w:val="00762B55"/>
    <w:rsid w:val="007644C0"/>
    <w:rsid w:val="007647FD"/>
    <w:rsid w:val="00764BDA"/>
    <w:rsid w:val="00764C1E"/>
    <w:rsid w:val="007659F4"/>
    <w:rsid w:val="007660F5"/>
    <w:rsid w:val="00766102"/>
    <w:rsid w:val="00770E37"/>
    <w:rsid w:val="007721A1"/>
    <w:rsid w:val="007725C3"/>
    <w:rsid w:val="00773D4C"/>
    <w:rsid w:val="00773F0A"/>
    <w:rsid w:val="007741B9"/>
    <w:rsid w:val="00774DA1"/>
    <w:rsid w:val="00776574"/>
    <w:rsid w:val="007769AA"/>
    <w:rsid w:val="00780FAF"/>
    <w:rsid w:val="00781188"/>
    <w:rsid w:val="0078199E"/>
    <w:rsid w:val="00782259"/>
    <w:rsid w:val="0078337C"/>
    <w:rsid w:val="00783CE5"/>
    <w:rsid w:val="007845FF"/>
    <w:rsid w:val="00785419"/>
    <w:rsid w:val="00785927"/>
    <w:rsid w:val="00786859"/>
    <w:rsid w:val="00786E61"/>
    <w:rsid w:val="00787F25"/>
    <w:rsid w:val="00792419"/>
    <w:rsid w:val="00792DB7"/>
    <w:rsid w:val="00793C3B"/>
    <w:rsid w:val="00793CB4"/>
    <w:rsid w:val="00793F75"/>
    <w:rsid w:val="007942B5"/>
    <w:rsid w:val="007952AE"/>
    <w:rsid w:val="00796099"/>
    <w:rsid w:val="007970B9"/>
    <w:rsid w:val="007A1685"/>
    <w:rsid w:val="007A1A74"/>
    <w:rsid w:val="007A2227"/>
    <w:rsid w:val="007A2BDE"/>
    <w:rsid w:val="007A2F14"/>
    <w:rsid w:val="007A3C78"/>
    <w:rsid w:val="007A4364"/>
    <w:rsid w:val="007A5758"/>
    <w:rsid w:val="007A5ACA"/>
    <w:rsid w:val="007A5BA6"/>
    <w:rsid w:val="007A6724"/>
    <w:rsid w:val="007A67F1"/>
    <w:rsid w:val="007A6AC1"/>
    <w:rsid w:val="007A7B6E"/>
    <w:rsid w:val="007A7BD7"/>
    <w:rsid w:val="007A7C9F"/>
    <w:rsid w:val="007B214B"/>
    <w:rsid w:val="007B3302"/>
    <w:rsid w:val="007B3433"/>
    <w:rsid w:val="007B3554"/>
    <w:rsid w:val="007B402A"/>
    <w:rsid w:val="007B48BF"/>
    <w:rsid w:val="007B5B1A"/>
    <w:rsid w:val="007B5D17"/>
    <w:rsid w:val="007B724B"/>
    <w:rsid w:val="007B79D1"/>
    <w:rsid w:val="007C1E4B"/>
    <w:rsid w:val="007C38B2"/>
    <w:rsid w:val="007C390E"/>
    <w:rsid w:val="007C7A6E"/>
    <w:rsid w:val="007C7F19"/>
    <w:rsid w:val="007D0FBC"/>
    <w:rsid w:val="007D1D85"/>
    <w:rsid w:val="007D272C"/>
    <w:rsid w:val="007D4E7E"/>
    <w:rsid w:val="007D5A5B"/>
    <w:rsid w:val="007D5C77"/>
    <w:rsid w:val="007D6264"/>
    <w:rsid w:val="007D7029"/>
    <w:rsid w:val="007D73D9"/>
    <w:rsid w:val="007E0863"/>
    <w:rsid w:val="007E130F"/>
    <w:rsid w:val="007E1BC8"/>
    <w:rsid w:val="007E1E3A"/>
    <w:rsid w:val="007E4AC7"/>
    <w:rsid w:val="007E5AB6"/>
    <w:rsid w:val="007E6E66"/>
    <w:rsid w:val="007F015E"/>
    <w:rsid w:val="007F0CD8"/>
    <w:rsid w:val="007F1770"/>
    <w:rsid w:val="007F340B"/>
    <w:rsid w:val="007F45BB"/>
    <w:rsid w:val="007F4E81"/>
    <w:rsid w:val="007F6512"/>
    <w:rsid w:val="008003ED"/>
    <w:rsid w:val="00801560"/>
    <w:rsid w:val="00801AAA"/>
    <w:rsid w:val="00801EF6"/>
    <w:rsid w:val="0080279A"/>
    <w:rsid w:val="00803106"/>
    <w:rsid w:val="008051CD"/>
    <w:rsid w:val="00805B9D"/>
    <w:rsid w:val="00805C92"/>
    <w:rsid w:val="00806211"/>
    <w:rsid w:val="0080783C"/>
    <w:rsid w:val="008102BC"/>
    <w:rsid w:val="0081035F"/>
    <w:rsid w:val="008109E2"/>
    <w:rsid w:val="008118D8"/>
    <w:rsid w:val="00811AA3"/>
    <w:rsid w:val="008121FF"/>
    <w:rsid w:val="008134C5"/>
    <w:rsid w:val="00813CE5"/>
    <w:rsid w:val="00814F3B"/>
    <w:rsid w:val="00815CD9"/>
    <w:rsid w:val="008161A7"/>
    <w:rsid w:val="0081640A"/>
    <w:rsid w:val="00816E8A"/>
    <w:rsid w:val="00817F88"/>
    <w:rsid w:val="008203A1"/>
    <w:rsid w:val="00820721"/>
    <w:rsid w:val="00821419"/>
    <w:rsid w:val="0082208B"/>
    <w:rsid w:val="00823504"/>
    <w:rsid w:val="008239C2"/>
    <w:rsid w:val="00823DC9"/>
    <w:rsid w:val="00824F5D"/>
    <w:rsid w:val="0082550C"/>
    <w:rsid w:val="008255A7"/>
    <w:rsid w:val="00826155"/>
    <w:rsid w:val="008306F2"/>
    <w:rsid w:val="00831B27"/>
    <w:rsid w:val="00832708"/>
    <w:rsid w:val="00832ED3"/>
    <w:rsid w:val="00833DD0"/>
    <w:rsid w:val="0083432B"/>
    <w:rsid w:val="00834D5E"/>
    <w:rsid w:val="00835933"/>
    <w:rsid w:val="008400C4"/>
    <w:rsid w:val="008411BB"/>
    <w:rsid w:val="00841B30"/>
    <w:rsid w:val="008426F6"/>
    <w:rsid w:val="0084526C"/>
    <w:rsid w:val="008462FA"/>
    <w:rsid w:val="00846E64"/>
    <w:rsid w:val="008479D2"/>
    <w:rsid w:val="0085145A"/>
    <w:rsid w:val="00852792"/>
    <w:rsid w:val="008529B3"/>
    <w:rsid w:val="00855F43"/>
    <w:rsid w:val="008611EF"/>
    <w:rsid w:val="00861381"/>
    <w:rsid w:val="008616F8"/>
    <w:rsid w:val="00861A7C"/>
    <w:rsid w:val="00861B2C"/>
    <w:rsid w:val="0086386B"/>
    <w:rsid w:val="008640FD"/>
    <w:rsid w:val="00865E1B"/>
    <w:rsid w:val="00866322"/>
    <w:rsid w:val="00866427"/>
    <w:rsid w:val="0086676A"/>
    <w:rsid w:val="00867868"/>
    <w:rsid w:val="00870344"/>
    <w:rsid w:val="00870AE8"/>
    <w:rsid w:val="00871BF0"/>
    <w:rsid w:val="0087295B"/>
    <w:rsid w:val="00873A4A"/>
    <w:rsid w:val="00874F79"/>
    <w:rsid w:val="00875442"/>
    <w:rsid w:val="00875468"/>
    <w:rsid w:val="00875B9A"/>
    <w:rsid w:val="00875F6B"/>
    <w:rsid w:val="00876585"/>
    <w:rsid w:val="0087719D"/>
    <w:rsid w:val="008801E4"/>
    <w:rsid w:val="008812B3"/>
    <w:rsid w:val="00881EB8"/>
    <w:rsid w:val="00885917"/>
    <w:rsid w:val="00886903"/>
    <w:rsid w:val="008870FF"/>
    <w:rsid w:val="00887EF4"/>
    <w:rsid w:val="008907EA"/>
    <w:rsid w:val="00893030"/>
    <w:rsid w:val="0089409F"/>
    <w:rsid w:val="008A01BA"/>
    <w:rsid w:val="008A23D7"/>
    <w:rsid w:val="008A2647"/>
    <w:rsid w:val="008A30CF"/>
    <w:rsid w:val="008A416F"/>
    <w:rsid w:val="008A540C"/>
    <w:rsid w:val="008A5DAB"/>
    <w:rsid w:val="008A6373"/>
    <w:rsid w:val="008A6B17"/>
    <w:rsid w:val="008B0422"/>
    <w:rsid w:val="008B0DED"/>
    <w:rsid w:val="008B155C"/>
    <w:rsid w:val="008B1C62"/>
    <w:rsid w:val="008B221A"/>
    <w:rsid w:val="008B2DD3"/>
    <w:rsid w:val="008B5C4B"/>
    <w:rsid w:val="008B5FA2"/>
    <w:rsid w:val="008B6DA7"/>
    <w:rsid w:val="008B6E97"/>
    <w:rsid w:val="008B71CE"/>
    <w:rsid w:val="008B7398"/>
    <w:rsid w:val="008B7692"/>
    <w:rsid w:val="008C0319"/>
    <w:rsid w:val="008C08C9"/>
    <w:rsid w:val="008C0FC4"/>
    <w:rsid w:val="008C29B3"/>
    <w:rsid w:val="008C576A"/>
    <w:rsid w:val="008C69CA"/>
    <w:rsid w:val="008C78B0"/>
    <w:rsid w:val="008C7FFE"/>
    <w:rsid w:val="008D047C"/>
    <w:rsid w:val="008D1B46"/>
    <w:rsid w:val="008D27C6"/>
    <w:rsid w:val="008D2B09"/>
    <w:rsid w:val="008D2CBD"/>
    <w:rsid w:val="008D2E02"/>
    <w:rsid w:val="008D3A0B"/>
    <w:rsid w:val="008D3C2A"/>
    <w:rsid w:val="008D4174"/>
    <w:rsid w:val="008D419B"/>
    <w:rsid w:val="008D43C6"/>
    <w:rsid w:val="008D468F"/>
    <w:rsid w:val="008D5082"/>
    <w:rsid w:val="008D559C"/>
    <w:rsid w:val="008D5F33"/>
    <w:rsid w:val="008D62F1"/>
    <w:rsid w:val="008D6EF6"/>
    <w:rsid w:val="008D76AC"/>
    <w:rsid w:val="008E0E0C"/>
    <w:rsid w:val="008E10D5"/>
    <w:rsid w:val="008E3647"/>
    <w:rsid w:val="008E4C7A"/>
    <w:rsid w:val="008E52D7"/>
    <w:rsid w:val="008E5914"/>
    <w:rsid w:val="008E5CB8"/>
    <w:rsid w:val="008E6D48"/>
    <w:rsid w:val="008F0C7D"/>
    <w:rsid w:val="008F10CA"/>
    <w:rsid w:val="008F311F"/>
    <w:rsid w:val="008F33DD"/>
    <w:rsid w:val="008F44D6"/>
    <w:rsid w:val="008F4DF4"/>
    <w:rsid w:val="008F51DE"/>
    <w:rsid w:val="008F6598"/>
    <w:rsid w:val="008F7CC2"/>
    <w:rsid w:val="00900B04"/>
    <w:rsid w:val="009014B0"/>
    <w:rsid w:val="0090270C"/>
    <w:rsid w:val="00902C55"/>
    <w:rsid w:val="00902F64"/>
    <w:rsid w:val="00903876"/>
    <w:rsid w:val="00903E14"/>
    <w:rsid w:val="00906183"/>
    <w:rsid w:val="0090776F"/>
    <w:rsid w:val="00907B61"/>
    <w:rsid w:val="009101EA"/>
    <w:rsid w:val="00911C61"/>
    <w:rsid w:val="00911DE5"/>
    <w:rsid w:val="00911F35"/>
    <w:rsid w:val="0091383A"/>
    <w:rsid w:val="009154DF"/>
    <w:rsid w:val="00916B40"/>
    <w:rsid w:val="00917619"/>
    <w:rsid w:val="009203D7"/>
    <w:rsid w:val="009210C4"/>
    <w:rsid w:val="0092163C"/>
    <w:rsid w:val="009218DC"/>
    <w:rsid w:val="00922C05"/>
    <w:rsid w:val="00922C57"/>
    <w:rsid w:val="0092343C"/>
    <w:rsid w:val="00924339"/>
    <w:rsid w:val="00924E74"/>
    <w:rsid w:val="00924FDD"/>
    <w:rsid w:val="00925ED5"/>
    <w:rsid w:val="00927A76"/>
    <w:rsid w:val="009308F3"/>
    <w:rsid w:val="00930B68"/>
    <w:rsid w:val="0093229E"/>
    <w:rsid w:val="009337FC"/>
    <w:rsid w:val="00935949"/>
    <w:rsid w:val="00935A9B"/>
    <w:rsid w:val="00935E11"/>
    <w:rsid w:val="0093615D"/>
    <w:rsid w:val="00937BE9"/>
    <w:rsid w:val="009400C8"/>
    <w:rsid w:val="00941D83"/>
    <w:rsid w:val="0094249E"/>
    <w:rsid w:val="00942B01"/>
    <w:rsid w:val="00943053"/>
    <w:rsid w:val="00943246"/>
    <w:rsid w:val="00943B3A"/>
    <w:rsid w:val="00944722"/>
    <w:rsid w:val="00944924"/>
    <w:rsid w:val="00945DC2"/>
    <w:rsid w:val="00947516"/>
    <w:rsid w:val="00947E3B"/>
    <w:rsid w:val="00950793"/>
    <w:rsid w:val="009511F9"/>
    <w:rsid w:val="00952E41"/>
    <w:rsid w:val="00953A31"/>
    <w:rsid w:val="00956E00"/>
    <w:rsid w:val="0095772B"/>
    <w:rsid w:val="00960DA5"/>
    <w:rsid w:val="00961E7E"/>
    <w:rsid w:val="009625B6"/>
    <w:rsid w:val="0096361B"/>
    <w:rsid w:val="0096363D"/>
    <w:rsid w:val="0096686B"/>
    <w:rsid w:val="009671CD"/>
    <w:rsid w:val="0097092C"/>
    <w:rsid w:val="009718C5"/>
    <w:rsid w:val="00973E01"/>
    <w:rsid w:val="00975484"/>
    <w:rsid w:val="0097564C"/>
    <w:rsid w:val="009757E0"/>
    <w:rsid w:val="0097634C"/>
    <w:rsid w:val="009767D1"/>
    <w:rsid w:val="00977F0E"/>
    <w:rsid w:val="00977FE7"/>
    <w:rsid w:val="00980D20"/>
    <w:rsid w:val="0098147A"/>
    <w:rsid w:val="00982FB6"/>
    <w:rsid w:val="009850ED"/>
    <w:rsid w:val="00987242"/>
    <w:rsid w:val="00991F14"/>
    <w:rsid w:val="009929EC"/>
    <w:rsid w:val="0099326C"/>
    <w:rsid w:val="0099759F"/>
    <w:rsid w:val="009A0928"/>
    <w:rsid w:val="009A14CF"/>
    <w:rsid w:val="009A1F4A"/>
    <w:rsid w:val="009A4400"/>
    <w:rsid w:val="009A4EBC"/>
    <w:rsid w:val="009A600D"/>
    <w:rsid w:val="009A6623"/>
    <w:rsid w:val="009A66CE"/>
    <w:rsid w:val="009A6793"/>
    <w:rsid w:val="009B0BCC"/>
    <w:rsid w:val="009B0CB8"/>
    <w:rsid w:val="009B0CCD"/>
    <w:rsid w:val="009B12EA"/>
    <w:rsid w:val="009B19C0"/>
    <w:rsid w:val="009B2548"/>
    <w:rsid w:val="009B2C02"/>
    <w:rsid w:val="009B3B15"/>
    <w:rsid w:val="009B41BF"/>
    <w:rsid w:val="009B58A9"/>
    <w:rsid w:val="009B5ADE"/>
    <w:rsid w:val="009B680B"/>
    <w:rsid w:val="009B681B"/>
    <w:rsid w:val="009B7D28"/>
    <w:rsid w:val="009C011B"/>
    <w:rsid w:val="009C0C7D"/>
    <w:rsid w:val="009C1890"/>
    <w:rsid w:val="009C3D18"/>
    <w:rsid w:val="009C4BB3"/>
    <w:rsid w:val="009C5B90"/>
    <w:rsid w:val="009C6A90"/>
    <w:rsid w:val="009C6BB0"/>
    <w:rsid w:val="009D193A"/>
    <w:rsid w:val="009D1E25"/>
    <w:rsid w:val="009D348F"/>
    <w:rsid w:val="009D34AF"/>
    <w:rsid w:val="009D5C14"/>
    <w:rsid w:val="009E021C"/>
    <w:rsid w:val="009E0CC9"/>
    <w:rsid w:val="009E1F3E"/>
    <w:rsid w:val="009E3F90"/>
    <w:rsid w:val="009E4F80"/>
    <w:rsid w:val="009E69F7"/>
    <w:rsid w:val="009E7B02"/>
    <w:rsid w:val="009F2874"/>
    <w:rsid w:val="009F330F"/>
    <w:rsid w:val="009F4926"/>
    <w:rsid w:val="009F54E0"/>
    <w:rsid w:val="009F750F"/>
    <w:rsid w:val="00A02B2B"/>
    <w:rsid w:val="00A02E8F"/>
    <w:rsid w:val="00A03114"/>
    <w:rsid w:val="00A03AB8"/>
    <w:rsid w:val="00A03F9A"/>
    <w:rsid w:val="00A04C3A"/>
    <w:rsid w:val="00A07136"/>
    <w:rsid w:val="00A1120F"/>
    <w:rsid w:val="00A120A4"/>
    <w:rsid w:val="00A1303C"/>
    <w:rsid w:val="00A135E4"/>
    <w:rsid w:val="00A13805"/>
    <w:rsid w:val="00A141E8"/>
    <w:rsid w:val="00A152A2"/>
    <w:rsid w:val="00A15FC9"/>
    <w:rsid w:val="00A1617D"/>
    <w:rsid w:val="00A16918"/>
    <w:rsid w:val="00A203DB"/>
    <w:rsid w:val="00A20F3C"/>
    <w:rsid w:val="00A2131E"/>
    <w:rsid w:val="00A21455"/>
    <w:rsid w:val="00A22E80"/>
    <w:rsid w:val="00A2373F"/>
    <w:rsid w:val="00A24EB9"/>
    <w:rsid w:val="00A24EE1"/>
    <w:rsid w:val="00A25433"/>
    <w:rsid w:val="00A26037"/>
    <w:rsid w:val="00A26566"/>
    <w:rsid w:val="00A26C97"/>
    <w:rsid w:val="00A27152"/>
    <w:rsid w:val="00A27ABE"/>
    <w:rsid w:val="00A27C4F"/>
    <w:rsid w:val="00A27D97"/>
    <w:rsid w:val="00A301DB"/>
    <w:rsid w:val="00A30625"/>
    <w:rsid w:val="00A30921"/>
    <w:rsid w:val="00A31264"/>
    <w:rsid w:val="00A32021"/>
    <w:rsid w:val="00A32665"/>
    <w:rsid w:val="00A32A3D"/>
    <w:rsid w:val="00A33A9B"/>
    <w:rsid w:val="00A35767"/>
    <w:rsid w:val="00A35DFE"/>
    <w:rsid w:val="00A36068"/>
    <w:rsid w:val="00A36DAC"/>
    <w:rsid w:val="00A3761E"/>
    <w:rsid w:val="00A41291"/>
    <w:rsid w:val="00A418F5"/>
    <w:rsid w:val="00A424EB"/>
    <w:rsid w:val="00A44151"/>
    <w:rsid w:val="00A466D6"/>
    <w:rsid w:val="00A46AF0"/>
    <w:rsid w:val="00A47735"/>
    <w:rsid w:val="00A5139C"/>
    <w:rsid w:val="00A521F9"/>
    <w:rsid w:val="00A523FF"/>
    <w:rsid w:val="00A53277"/>
    <w:rsid w:val="00A53589"/>
    <w:rsid w:val="00A53686"/>
    <w:rsid w:val="00A55FEF"/>
    <w:rsid w:val="00A5726B"/>
    <w:rsid w:val="00A635F1"/>
    <w:rsid w:val="00A63C0F"/>
    <w:rsid w:val="00A65487"/>
    <w:rsid w:val="00A65CA9"/>
    <w:rsid w:val="00A6703C"/>
    <w:rsid w:val="00A674EB"/>
    <w:rsid w:val="00A70AE4"/>
    <w:rsid w:val="00A716C9"/>
    <w:rsid w:val="00A71ED5"/>
    <w:rsid w:val="00A7399F"/>
    <w:rsid w:val="00A739BE"/>
    <w:rsid w:val="00A747D0"/>
    <w:rsid w:val="00A74D4F"/>
    <w:rsid w:val="00A74E13"/>
    <w:rsid w:val="00A76CBD"/>
    <w:rsid w:val="00A77649"/>
    <w:rsid w:val="00A776DB"/>
    <w:rsid w:val="00A77F2C"/>
    <w:rsid w:val="00A80148"/>
    <w:rsid w:val="00A8223C"/>
    <w:rsid w:val="00A8292D"/>
    <w:rsid w:val="00A82CC5"/>
    <w:rsid w:val="00A8407A"/>
    <w:rsid w:val="00A844B5"/>
    <w:rsid w:val="00A847B8"/>
    <w:rsid w:val="00A84962"/>
    <w:rsid w:val="00A8531E"/>
    <w:rsid w:val="00A857D4"/>
    <w:rsid w:val="00A85CDD"/>
    <w:rsid w:val="00A86605"/>
    <w:rsid w:val="00A86DDA"/>
    <w:rsid w:val="00A90AC1"/>
    <w:rsid w:val="00A91BFF"/>
    <w:rsid w:val="00A92EB0"/>
    <w:rsid w:val="00A94DEA"/>
    <w:rsid w:val="00A95549"/>
    <w:rsid w:val="00A96756"/>
    <w:rsid w:val="00A968E1"/>
    <w:rsid w:val="00A971C6"/>
    <w:rsid w:val="00A976CF"/>
    <w:rsid w:val="00AA1D2D"/>
    <w:rsid w:val="00AA1D33"/>
    <w:rsid w:val="00AA438F"/>
    <w:rsid w:val="00AA5CC1"/>
    <w:rsid w:val="00AA6975"/>
    <w:rsid w:val="00AA6D1F"/>
    <w:rsid w:val="00AA759B"/>
    <w:rsid w:val="00AB1106"/>
    <w:rsid w:val="00AB18C8"/>
    <w:rsid w:val="00AB344B"/>
    <w:rsid w:val="00AB434B"/>
    <w:rsid w:val="00AB5197"/>
    <w:rsid w:val="00AB53BE"/>
    <w:rsid w:val="00AB56F0"/>
    <w:rsid w:val="00AB5C8E"/>
    <w:rsid w:val="00AB5D0D"/>
    <w:rsid w:val="00AB6CDC"/>
    <w:rsid w:val="00AC1C5B"/>
    <w:rsid w:val="00AC2136"/>
    <w:rsid w:val="00AC244A"/>
    <w:rsid w:val="00AC29F1"/>
    <w:rsid w:val="00AC33D2"/>
    <w:rsid w:val="00AC350E"/>
    <w:rsid w:val="00AC3F17"/>
    <w:rsid w:val="00AC3FAF"/>
    <w:rsid w:val="00AC5D09"/>
    <w:rsid w:val="00AC7037"/>
    <w:rsid w:val="00AC75DB"/>
    <w:rsid w:val="00AC76E1"/>
    <w:rsid w:val="00AC7D22"/>
    <w:rsid w:val="00AC7F83"/>
    <w:rsid w:val="00AD0967"/>
    <w:rsid w:val="00AD1673"/>
    <w:rsid w:val="00AD18DB"/>
    <w:rsid w:val="00AD1B90"/>
    <w:rsid w:val="00AD3471"/>
    <w:rsid w:val="00AD3C4A"/>
    <w:rsid w:val="00AD4C11"/>
    <w:rsid w:val="00AD55FC"/>
    <w:rsid w:val="00AD5858"/>
    <w:rsid w:val="00AD5FE1"/>
    <w:rsid w:val="00AD6B10"/>
    <w:rsid w:val="00AD6E83"/>
    <w:rsid w:val="00AD7555"/>
    <w:rsid w:val="00AE031D"/>
    <w:rsid w:val="00AE03EB"/>
    <w:rsid w:val="00AE0FA3"/>
    <w:rsid w:val="00AE2548"/>
    <w:rsid w:val="00AE3759"/>
    <w:rsid w:val="00AE59B9"/>
    <w:rsid w:val="00AE661B"/>
    <w:rsid w:val="00AE69F7"/>
    <w:rsid w:val="00AE7EA0"/>
    <w:rsid w:val="00AF028B"/>
    <w:rsid w:val="00AF3C9F"/>
    <w:rsid w:val="00AF542D"/>
    <w:rsid w:val="00AF7459"/>
    <w:rsid w:val="00B01967"/>
    <w:rsid w:val="00B01FA4"/>
    <w:rsid w:val="00B02A98"/>
    <w:rsid w:val="00B02B11"/>
    <w:rsid w:val="00B041B6"/>
    <w:rsid w:val="00B04E20"/>
    <w:rsid w:val="00B053AE"/>
    <w:rsid w:val="00B05DBD"/>
    <w:rsid w:val="00B06644"/>
    <w:rsid w:val="00B1089D"/>
    <w:rsid w:val="00B10DBE"/>
    <w:rsid w:val="00B122F2"/>
    <w:rsid w:val="00B1231C"/>
    <w:rsid w:val="00B12779"/>
    <w:rsid w:val="00B1358C"/>
    <w:rsid w:val="00B13886"/>
    <w:rsid w:val="00B1450C"/>
    <w:rsid w:val="00B1566D"/>
    <w:rsid w:val="00B15BED"/>
    <w:rsid w:val="00B1656C"/>
    <w:rsid w:val="00B170ED"/>
    <w:rsid w:val="00B175D1"/>
    <w:rsid w:val="00B2074D"/>
    <w:rsid w:val="00B2128B"/>
    <w:rsid w:val="00B2168B"/>
    <w:rsid w:val="00B224C2"/>
    <w:rsid w:val="00B22980"/>
    <w:rsid w:val="00B2370E"/>
    <w:rsid w:val="00B238D9"/>
    <w:rsid w:val="00B241AC"/>
    <w:rsid w:val="00B275A7"/>
    <w:rsid w:val="00B27A1E"/>
    <w:rsid w:val="00B27BD0"/>
    <w:rsid w:val="00B302B5"/>
    <w:rsid w:val="00B3124A"/>
    <w:rsid w:val="00B3141B"/>
    <w:rsid w:val="00B31D83"/>
    <w:rsid w:val="00B32513"/>
    <w:rsid w:val="00B34C44"/>
    <w:rsid w:val="00B35D56"/>
    <w:rsid w:val="00B35F3A"/>
    <w:rsid w:val="00B40FA9"/>
    <w:rsid w:val="00B4163F"/>
    <w:rsid w:val="00B42ABD"/>
    <w:rsid w:val="00B440D9"/>
    <w:rsid w:val="00B44725"/>
    <w:rsid w:val="00B44A51"/>
    <w:rsid w:val="00B45C17"/>
    <w:rsid w:val="00B4643B"/>
    <w:rsid w:val="00B46B27"/>
    <w:rsid w:val="00B46B58"/>
    <w:rsid w:val="00B46F21"/>
    <w:rsid w:val="00B4795E"/>
    <w:rsid w:val="00B47A4E"/>
    <w:rsid w:val="00B50796"/>
    <w:rsid w:val="00B523D8"/>
    <w:rsid w:val="00B525D1"/>
    <w:rsid w:val="00B52BCE"/>
    <w:rsid w:val="00B53FF5"/>
    <w:rsid w:val="00B564EE"/>
    <w:rsid w:val="00B57081"/>
    <w:rsid w:val="00B6044A"/>
    <w:rsid w:val="00B60AED"/>
    <w:rsid w:val="00B61016"/>
    <w:rsid w:val="00B61F7D"/>
    <w:rsid w:val="00B62E07"/>
    <w:rsid w:val="00B64363"/>
    <w:rsid w:val="00B64DAC"/>
    <w:rsid w:val="00B64FAB"/>
    <w:rsid w:val="00B655EE"/>
    <w:rsid w:val="00B65D4B"/>
    <w:rsid w:val="00B66AA0"/>
    <w:rsid w:val="00B66F4E"/>
    <w:rsid w:val="00B673C3"/>
    <w:rsid w:val="00B6796C"/>
    <w:rsid w:val="00B67DDF"/>
    <w:rsid w:val="00B724A0"/>
    <w:rsid w:val="00B735E2"/>
    <w:rsid w:val="00B73C7A"/>
    <w:rsid w:val="00B74759"/>
    <w:rsid w:val="00B75F9C"/>
    <w:rsid w:val="00B7635D"/>
    <w:rsid w:val="00B77913"/>
    <w:rsid w:val="00B81705"/>
    <w:rsid w:val="00B836FD"/>
    <w:rsid w:val="00B83833"/>
    <w:rsid w:val="00B83C03"/>
    <w:rsid w:val="00B83F7C"/>
    <w:rsid w:val="00B8586B"/>
    <w:rsid w:val="00B85FDB"/>
    <w:rsid w:val="00B863BD"/>
    <w:rsid w:val="00B87436"/>
    <w:rsid w:val="00B907A1"/>
    <w:rsid w:val="00B91AF2"/>
    <w:rsid w:val="00B921D5"/>
    <w:rsid w:val="00B938ED"/>
    <w:rsid w:val="00B93A1D"/>
    <w:rsid w:val="00B9455E"/>
    <w:rsid w:val="00B94741"/>
    <w:rsid w:val="00B94783"/>
    <w:rsid w:val="00B94DB9"/>
    <w:rsid w:val="00B95918"/>
    <w:rsid w:val="00BA0365"/>
    <w:rsid w:val="00BA0FCC"/>
    <w:rsid w:val="00BA1652"/>
    <w:rsid w:val="00BA2D9F"/>
    <w:rsid w:val="00BA2E6C"/>
    <w:rsid w:val="00BA3C19"/>
    <w:rsid w:val="00BA4671"/>
    <w:rsid w:val="00BA4CB5"/>
    <w:rsid w:val="00BA5DED"/>
    <w:rsid w:val="00BA759C"/>
    <w:rsid w:val="00BB09BD"/>
    <w:rsid w:val="00BB2BCD"/>
    <w:rsid w:val="00BB4440"/>
    <w:rsid w:val="00BB468F"/>
    <w:rsid w:val="00BB4CDC"/>
    <w:rsid w:val="00BB526C"/>
    <w:rsid w:val="00BB52F8"/>
    <w:rsid w:val="00BB64E2"/>
    <w:rsid w:val="00BC0818"/>
    <w:rsid w:val="00BC11D7"/>
    <w:rsid w:val="00BC22FF"/>
    <w:rsid w:val="00BC2FC7"/>
    <w:rsid w:val="00BC446D"/>
    <w:rsid w:val="00BD064A"/>
    <w:rsid w:val="00BD168D"/>
    <w:rsid w:val="00BD1DB5"/>
    <w:rsid w:val="00BD2253"/>
    <w:rsid w:val="00BD316E"/>
    <w:rsid w:val="00BD31C2"/>
    <w:rsid w:val="00BD42B0"/>
    <w:rsid w:val="00BD476B"/>
    <w:rsid w:val="00BD50AC"/>
    <w:rsid w:val="00BD67C4"/>
    <w:rsid w:val="00BD6DF8"/>
    <w:rsid w:val="00BD70D7"/>
    <w:rsid w:val="00BE02D6"/>
    <w:rsid w:val="00BE0384"/>
    <w:rsid w:val="00BE0AD8"/>
    <w:rsid w:val="00BE1120"/>
    <w:rsid w:val="00BE137E"/>
    <w:rsid w:val="00BE1855"/>
    <w:rsid w:val="00BE19F8"/>
    <w:rsid w:val="00BE1BC4"/>
    <w:rsid w:val="00BE22A6"/>
    <w:rsid w:val="00BE23C6"/>
    <w:rsid w:val="00BE28AD"/>
    <w:rsid w:val="00BE48BF"/>
    <w:rsid w:val="00BE4943"/>
    <w:rsid w:val="00BE4E8F"/>
    <w:rsid w:val="00BE4FD4"/>
    <w:rsid w:val="00BE5751"/>
    <w:rsid w:val="00BE5C52"/>
    <w:rsid w:val="00BE78DC"/>
    <w:rsid w:val="00BF02B0"/>
    <w:rsid w:val="00BF0ECF"/>
    <w:rsid w:val="00BF0FA7"/>
    <w:rsid w:val="00BF127E"/>
    <w:rsid w:val="00BF2C00"/>
    <w:rsid w:val="00BF32E1"/>
    <w:rsid w:val="00BF3709"/>
    <w:rsid w:val="00BF411C"/>
    <w:rsid w:val="00BF5B68"/>
    <w:rsid w:val="00C00009"/>
    <w:rsid w:val="00C01E51"/>
    <w:rsid w:val="00C029A2"/>
    <w:rsid w:val="00C030C1"/>
    <w:rsid w:val="00C035F7"/>
    <w:rsid w:val="00C03AB3"/>
    <w:rsid w:val="00C057B1"/>
    <w:rsid w:val="00C06476"/>
    <w:rsid w:val="00C06854"/>
    <w:rsid w:val="00C07632"/>
    <w:rsid w:val="00C07B45"/>
    <w:rsid w:val="00C07EC1"/>
    <w:rsid w:val="00C1259F"/>
    <w:rsid w:val="00C1274C"/>
    <w:rsid w:val="00C13359"/>
    <w:rsid w:val="00C13498"/>
    <w:rsid w:val="00C136DA"/>
    <w:rsid w:val="00C13714"/>
    <w:rsid w:val="00C13B9B"/>
    <w:rsid w:val="00C13BF9"/>
    <w:rsid w:val="00C149A1"/>
    <w:rsid w:val="00C14E22"/>
    <w:rsid w:val="00C15244"/>
    <w:rsid w:val="00C153A9"/>
    <w:rsid w:val="00C15629"/>
    <w:rsid w:val="00C15D15"/>
    <w:rsid w:val="00C16452"/>
    <w:rsid w:val="00C178E1"/>
    <w:rsid w:val="00C17968"/>
    <w:rsid w:val="00C209CE"/>
    <w:rsid w:val="00C20CF9"/>
    <w:rsid w:val="00C20D95"/>
    <w:rsid w:val="00C231F0"/>
    <w:rsid w:val="00C23C87"/>
    <w:rsid w:val="00C23DF8"/>
    <w:rsid w:val="00C2425E"/>
    <w:rsid w:val="00C2435D"/>
    <w:rsid w:val="00C24A0B"/>
    <w:rsid w:val="00C25D29"/>
    <w:rsid w:val="00C27520"/>
    <w:rsid w:val="00C30137"/>
    <w:rsid w:val="00C30A9A"/>
    <w:rsid w:val="00C31B44"/>
    <w:rsid w:val="00C32689"/>
    <w:rsid w:val="00C36075"/>
    <w:rsid w:val="00C377BD"/>
    <w:rsid w:val="00C4305D"/>
    <w:rsid w:val="00C43A6D"/>
    <w:rsid w:val="00C44A86"/>
    <w:rsid w:val="00C45206"/>
    <w:rsid w:val="00C45A9B"/>
    <w:rsid w:val="00C46E67"/>
    <w:rsid w:val="00C474DE"/>
    <w:rsid w:val="00C47594"/>
    <w:rsid w:val="00C50C47"/>
    <w:rsid w:val="00C52C03"/>
    <w:rsid w:val="00C52D55"/>
    <w:rsid w:val="00C543F1"/>
    <w:rsid w:val="00C54AAB"/>
    <w:rsid w:val="00C54F35"/>
    <w:rsid w:val="00C569ED"/>
    <w:rsid w:val="00C57019"/>
    <w:rsid w:val="00C61755"/>
    <w:rsid w:val="00C61A5C"/>
    <w:rsid w:val="00C621DA"/>
    <w:rsid w:val="00C62BF9"/>
    <w:rsid w:val="00C62C79"/>
    <w:rsid w:val="00C636EF"/>
    <w:rsid w:val="00C63B42"/>
    <w:rsid w:val="00C6530A"/>
    <w:rsid w:val="00C6568B"/>
    <w:rsid w:val="00C65A8C"/>
    <w:rsid w:val="00C65F46"/>
    <w:rsid w:val="00C66F67"/>
    <w:rsid w:val="00C6748C"/>
    <w:rsid w:val="00C70256"/>
    <w:rsid w:val="00C70A80"/>
    <w:rsid w:val="00C70FFC"/>
    <w:rsid w:val="00C7105D"/>
    <w:rsid w:val="00C71759"/>
    <w:rsid w:val="00C72B44"/>
    <w:rsid w:val="00C73937"/>
    <w:rsid w:val="00C73CEB"/>
    <w:rsid w:val="00C73EB6"/>
    <w:rsid w:val="00C74412"/>
    <w:rsid w:val="00C7633F"/>
    <w:rsid w:val="00C76B6F"/>
    <w:rsid w:val="00C76FEE"/>
    <w:rsid w:val="00C771FA"/>
    <w:rsid w:val="00C805D1"/>
    <w:rsid w:val="00C80FC2"/>
    <w:rsid w:val="00C81166"/>
    <w:rsid w:val="00C81A44"/>
    <w:rsid w:val="00C81C62"/>
    <w:rsid w:val="00C8256E"/>
    <w:rsid w:val="00C82812"/>
    <w:rsid w:val="00C8333E"/>
    <w:rsid w:val="00C83CF0"/>
    <w:rsid w:val="00C840EE"/>
    <w:rsid w:val="00C85163"/>
    <w:rsid w:val="00C854A6"/>
    <w:rsid w:val="00C86048"/>
    <w:rsid w:val="00C8684D"/>
    <w:rsid w:val="00C8706A"/>
    <w:rsid w:val="00C8780E"/>
    <w:rsid w:val="00C90808"/>
    <w:rsid w:val="00C90F79"/>
    <w:rsid w:val="00C9151E"/>
    <w:rsid w:val="00C9170F"/>
    <w:rsid w:val="00C91C9F"/>
    <w:rsid w:val="00C921E9"/>
    <w:rsid w:val="00C9379C"/>
    <w:rsid w:val="00C96F3B"/>
    <w:rsid w:val="00CA027C"/>
    <w:rsid w:val="00CA1869"/>
    <w:rsid w:val="00CA1CB2"/>
    <w:rsid w:val="00CA1E34"/>
    <w:rsid w:val="00CA360A"/>
    <w:rsid w:val="00CA3D56"/>
    <w:rsid w:val="00CA4C10"/>
    <w:rsid w:val="00CA5EE0"/>
    <w:rsid w:val="00CA65EE"/>
    <w:rsid w:val="00CA7D77"/>
    <w:rsid w:val="00CB1C6B"/>
    <w:rsid w:val="00CB327F"/>
    <w:rsid w:val="00CB3B86"/>
    <w:rsid w:val="00CB3F5B"/>
    <w:rsid w:val="00CB3FD8"/>
    <w:rsid w:val="00CB556E"/>
    <w:rsid w:val="00CB5873"/>
    <w:rsid w:val="00CB5B20"/>
    <w:rsid w:val="00CB5D0C"/>
    <w:rsid w:val="00CB683E"/>
    <w:rsid w:val="00CB6998"/>
    <w:rsid w:val="00CC0126"/>
    <w:rsid w:val="00CC09A3"/>
    <w:rsid w:val="00CC1558"/>
    <w:rsid w:val="00CC180A"/>
    <w:rsid w:val="00CC247C"/>
    <w:rsid w:val="00CC2C06"/>
    <w:rsid w:val="00CC34F8"/>
    <w:rsid w:val="00CC51F3"/>
    <w:rsid w:val="00CC54DA"/>
    <w:rsid w:val="00CC60C9"/>
    <w:rsid w:val="00CC65A5"/>
    <w:rsid w:val="00CC7DF0"/>
    <w:rsid w:val="00CD02C0"/>
    <w:rsid w:val="00CD04C5"/>
    <w:rsid w:val="00CD0CE3"/>
    <w:rsid w:val="00CD2763"/>
    <w:rsid w:val="00CD2A03"/>
    <w:rsid w:val="00CD2E9D"/>
    <w:rsid w:val="00CD325D"/>
    <w:rsid w:val="00CD34D3"/>
    <w:rsid w:val="00CD3501"/>
    <w:rsid w:val="00CD428E"/>
    <w:rsid w:val="00CD7A2A"/>
    <w:rsid w:val="00CE088D"/>
    <w:rsid w:val="00CE0D92"/>
    <w:rsid w:val="00CE1B07"/>
    <w:rsid w:val="00CE255B"/>
    <w:rsid w:val="00CE29AD"/>
    <w:rsid w:val="00CE398A"/>
    <w:rsid w:val="00CE423A"/>
    <w:rsid w:val="00CE4B7C"/>
    <w:rsid w:val="00CE5578"/>
    <w:rsid w:val="00CE5D7E"/>
    <w:rsid w:val="00CF03EF"/>
    <w:rsid w:val="00CF05D8"/>
    <w:rsid w:val="00CF1696"/>
    <w:rsid w:val="00CF3CC0"/>
    <w:rsid w:val="00CF47D5"/>
    <w:rsid w:val="00CF4FC6"/>
    <w:rsid w:val="00CF62BA"/>
    <w:rsid w:val="00CF75CD"/>
    <w:rsid w:val="00D00B6E"/>
    <w:rsid w:val="00D032DE"/>
    <w:rsid w:val="00D03E35"/>
    <w:rsid w:val="00D049E9"/>
    <w:rsid w:val="00D05B21"/>
    <w:rsid w:val="00D061FB"/>
    <w:rsid w:val="00D07ED4"/>
    <w:rsid w:val="00D10FFC"/>
    <w:rsid w:val="00D13CB1"/>
    <w:rsid w:val="00D15738"/>
    <w:rsid w:val="00D1656B"/>
    <w:rsid w:val="00D16932"/>
    <w:rsid w:val="00D17B01"/>
    <w:rsid w:val="00D20D9B"/>
    <w:rsid w:val="00D21CF3"/>
    <w:rsid w:val="00D22612"/>
    <w:rsid w:val="00D26E79"/>
    <w:rsid w:val="00D301D7"/>
    <w:rsid w:val="00D3084D"/>
    <w:rsid w:val="00D30C51"/>
    <w:rsid w:val="00D30EDD"/>
    <w:rsid w:val="00D34150"/>
    <w:rsid w:val="00D346E9"/>
    <w:rsid w:val="00D34DAE"/>
    <w:rsid w:val="00D350AF"/>
    <w:rsid w:val="00D36650"/>
    <w:rsid w:val="00D37179"/>
    <w:rsid w:val="00D3762D"/>
    <w:rsid w:val="00D4134F"/>
    <w:rsid w:val="00D42649"/>
    <w:rsid w:val="00D44303"/>
    <w:rsid w:val="00D4496D"/>
    <w:rsid w:val="00D466D2"/>
    <w:rsid w:val="00D469E5"/>
    <w:rsid w:val="00D47984"/>
    <w:rsid w:val="00D47AEB"/>
    <w:rsid w:val="00D50424"/>
    <w:rsid w:val="00D5104D"/>
    <w:rsid w:val="00D51755"/>
    <w:rsid w:val="00D54230"/>
    <w:rsid w:val="00D55915"/>
    <w:rsid w:val="00D55931"/>
    <w:rsid w:val="00D565C8"/>
    <w:rsid w:val="00D56FEB"/>
    <w:rsid w:val="00D57DA1"/>
    <w:rsid w:val="00D57DE9"/>
    <w:rsid w:val="00D60D29"/>
    <w:rsid w:val="00D6109A"/>
    <w:rsid w:val="00D61106"/>
    <w:rsid w:val="00D62676"/>
    <w:rsid w:val="00D63CA0"/>
    <w:rsid w:val="00D65C1E"/>
    <w:rsid w:val="00D67A38"/>
    <w:rsid w:val="00D739FC"/>
    <w:rsid w:val="00D74305"/>
    <w:rsid w:val="00D75161"/>
    <w:rsid w:val="00D76824"/>
    <w:rsid w:val="00D76C25"/>
    <w:rsid w:val="00D7756C"/>
    <w:rsid w:val="00D815DC"/>
    <w:rsid w:val="00D81BF1"/>
    <w:rsid w:val="00D828E4"/>
    <w:rsid w:val="00D829C3"/>
    <w:rsid w:val="00D836F7"/>
    <w:rsid w:val="00D84471"/>
    <w:rsid w:val="00D85476"/>
    <w:rsid w:val="00D8717A"/>
    <w:rsid w:val="00D90607"/>
    <w:rsid w:val="00D92672"/>
    <w:rsid w:val="00D92E75"/>
    <w:rsid w:val="00D93133"/>
    <w:rsid w:val="00D95F58"/>
    <w:rsid w:val="00D977CD"/>
    <w:rsid w:val="00D97C86"/>
    <w:rsid w:val="00D97D04"/>
    <w:rsid w:val="00D97EB1"/>
    <w:rsid w:val="00DA059E"/>
    <w:rsid w:val="00DA05BC"/>
    <w:rsid w:val="00DA089F"/>
    <w:rsid w:val="00DA0A86"/>
    <w:rsid w:val="00DA1B9A"/>
    <w:rsid w:val="00DA2144"/>
    <w:rsid w:val="00DA424E"/>
    <w:rsid w:val="00DA547A"/>
    <w:rsid w:val="00DA6AA6"/>
    <w:rsid w:val="00DA6C9C"/>
    <w:rsid w:val="00DB0000"/>
    <w:rsid w:val="00DB0ADB"/>
    <w:rsid w:val="00DB12D7"/>
    <w:rsid w:val="00DB373B"/>
    <w:rsid w:val="00DB374F"/>
    <w:rsid w:val="00DB565D"/>
    <w:rsid w:val="00DB58C9"/>
    <w:rsid w:val="00DB647B"/>
    <w:rsid w:val="00DB64D9"/>
    <w:rsid w:val="00DB7695"/>
    <w:rsid w:val="00DB795A"/>
    <w:rsid w:val="00DC05DD"/>
    <w:rsid w:val="00DC0931"/>
    <w:rsid w:val="00DC12A3"/>
    <w:rsid w:val="00DC1664"/>
    <w:rsid w:val="00DC3DDD"/>
    <w:rsid w:val="00DC45C0"/>
    <w:rsid w:val="00DC48E5"/>
    <w:rsid w:val="00DC5C3D"/>
    <w:rsid w:val="00DC66E0"/>
    <w:rsid w:val="00DC6DEB"/>
    <w:rsid w:val="00DC6EDF"/>
    <w:rsid w:val="00DC6F88"/>
    <w:rsid w:val="00DC70E0"/>
    <w:rsid w:val="00DC7D60"/>
    <w:rsid w:val="00DD23FC"/>
    <w:rsid w:val="00DD3E96"/>
    <w:rsid w:val="00DD4677"/>
    <w:rsid w:val="00DD4F40"/>
    <w:rsid w:val="00DD5E73"/>
    <w:rsid w:val="00DD66B3"/>
    <w:rsid w:val="00DD69A2"/>
    <w:rsid w:val="00DE039B"/>
    <w:rsid w:val="00DE0EB5"/>
    <w:rsid w:val="00DE1C03"/>
    <w:rsid w:val="00DE3D2A"/>
    <w:rsid w:val="00DE4A0C"/>
    <w:rsid w:val="00DE6D90"/>
    <w:rsid w:val="00DE76D6"/>
    <w:rsid w:val="00DE781D"/>
    <w:rsid w:val="00DF0CD0"/>
    <w:rsid w:val="00DF1857"/>
    <w:rsid w:val="00DF2163"/>
    <w:rsid w:val="00DF26D3"/>
    <w:rsid w:val="00DF47BA"/>
    <w:rsid w:val="00DF602E"/>
    <w:rsid w:val="00DF7F39"/>
    <w:rsid w:val="00DF7FC9"/>
    <w:rsid w:val="00E00A74"/>
    <w:rsid w:val="00E00FEA"/>
    <w:rsid w:val="00E017D8"/>
    <w:rsid w:val="00E023B6"/>
    <w:rsid w:val="00E028D6"/>
    <w:rsid w:val="00E02EF6"/>
    <w:rsid w:val="00E0537C"/>
    <w:rsid w:val="00E05A6A"/>
    <w:rsid w:val="00E0600D"/>
    <w:rsid w:val="00E0696D"/>
    <w:rsid w:val="00E06B17"/>
    <w:rsid w:val="00E06CA8"/>
    <w:rsid w:val="00E06F6F"/>
    <w:rsid w:val="00E0713F"/>
    <w:rsid w:val="00E074F9"/>
    <w:rsid w:val="00E079AD"/>
    <w:rsid w:val="00E104F5"/>
    <w:rsid w:val="00E10EDF"/>
    <w:rsid w:val="00E118A1"/>
    <w:rsid w:val="00E1203A"/>
    <w:rsid w:val="00E1256B"/>
    <w:rsid w:val="00E12D65"/>
    <w:rsid w:val="00E1415C"/>
    <w:rsid w:val="00E1461A"/>
    <w:rsid w:val="00E14F4A"/>
    <w:rsid w:val="00E16425"/>
    <w:rsid w:val="00E16C77"/>
    <w:rsid w:val="00E16CBF"/>
    <w:rsid w:val="00E17B72"/>
    <w:rsid w:val="00E203B4"/>
    <w:rsid w:val="00E2077D"/>
    <w:rsid w:val="00E21751"/>
    <w:rsid w:val="00E21C75"/>
    <w:rsid w:val="00E22B93"/>
    <w:rsid w:val="00E22C19"/>
    <w:rsid w:val="00E24ED6"/>
    <w:rsid w:val="00E2599F"/>
    <w:rsid w:val="00E25C72"/>
    <w:rsid w:val="00E262B7"/>
    <w:rsid w:val="00E263FC"/>
    <w:rsid w:val="00E27A2D"/>
    <w:rsid w:val="00E27F22"/>
    <w:rsid w:val="00E31195"/>
    <w:rsid w:val="00E31824"/>
    <w:rsid w:val="00E33AE2"/>
    <w:rsid w:val="00E3447F"/>
    <w:rsid w:val="00E34A0C"/>
    <w:rsid w:val="00E3516A"/>
    <w:rsid w:val="00E353E2"/>
    <w:rsid w:val="00E35ED0"/>
    <w:rsid w:val="00E36F9F"/>
    <w:rsid w:val="00E4016E"/>
    <w:rsid w:val="00E40893"/>
    <w:rsid w:val="00E40F35"/>
    <w:rsid w:val="00E41645"/>
    <w:rsid w:val="00E42B9F"/>
    <w:rsid w:val="00E42F2C"/>
    <w:rsid w:val="00E45AF5"/>
    <w:rsid w:val="00E45EBD"/>
    <w:rsid w:val="00E46191"/>
    <w:rsid w:val="00E46D47"/>
    <w:rsid w:val="00E4744A"/>
    <w:rsid w:val="00E5266E"/>
    <w:rsid w:val="00E527B8"/>
    <w:rsid w:val="00E529F3"/>
    <w:rsid w:val="00E53147"/>
    <w:rsid w:val="00E53482"/>
    <w:rsid w:val="00E55304"/>
    <w:rsid w:val="00E57DD9"/>
    <w:rsid w:val="00E60EF4"/>
    <w:rsid w:val="00E61591"/>
    <w:rsid w:val="00E61C65"/>
    <w:rsid w:val="00E61F0B"/>
    <w:rsid w:val="00E6228A"/>
    <w:rsid w:val="00E62926"/>
    <w:rsid w:val="00E62BC6"/>
    <w:rsid w:val="00E6417F"/>
    <w:rsid w:val="00E65DF5"/>
    <w:rsid w:val="00E679F8"/>
    <w:rsid w:val="00E67DFF"/>
    <w:rsid w:val="00E67E11"/>
    <w:rsid w:val="00E70B49"/>
    <w:rsid w:val="00E71FB3"/>
    <w:rsid w:val="00E730DF"/>
    <w:rsid w:val="00E7375C"/>
    <w:rsid w:val="00E73C4B"/>
    <w:rsid w:val="00E748C4"/>
    <w:rsid w:val="00E74921"/>
    <w:rsid w:val="00E75777"/>
    <w:rsid w:val="00E75C6C"/>
    <w:rsid w:val="00E76857"/>
    <w:rsid w:val="00E774BB"/>
    <w:rsid w:val="00E77DB0"/>
    <w:rsid w:val="00E801AC"/>
    <w:rsid w:val="00E80969"/>
    <w:rsid w:val="00E80A16"/>
    <w:rsid w:val="00E81165"/>
    <w:rsid w:val="00E8195D"/>
    <w:rsid w:val="00E82FF5"/>
    <w:rsid w:val="00E83AA0"/>
    <w:rsid w:val="00E84BFC"/>
    <w:rsid w:val="00E8538C"/>
    <w:rsid w:val="00E86062"/>
    <w:rsid w:val="00E8733B"/>
    <w:rsid w:val="00E905C9"/>
    <w:rsid w:val="00E9075B"/>
    <w:rsid w:val="00E909C7"/>
    <w:rsid w:val="00E91F4A"/>
    <w:rsid w:val="00E92632"/>
    <w:rsid w:val="00E927CD"/>
    <w:rsid w:val="00E93B6A"/>
    <w:rsid w:val="00E95585"/>
    <w:rsid w:val="00E967C0"/>
    <w:rsid w:val="00E977C8"/>
    <w:rsid w:val="00E977FF"/>
    <w:rsid w:val="00E97D35"/>
    <w:rsid w:val="00E97EB0"/>
    <w:rsid w:val="00EA127C"/>
    <w:rsid w:val="00EA3C63"/>
    <w:rsid w:val="00EA4581"/>
    <w:rsid w:val="00EA5ABB"/>
    <w:rsid w:val="00EA623C"/>
    <w:rsid w:val="00EA7C31"/>
    <w:rsid w:val="00EB0631"/>
    <w:rsid w:val="00EB0D50"/>
    <w:rsid w:val="00EB1CD2"/>
    <w:rsid w:val="00EB1E10"/>
    <w:rsid w:val="00EB21D6"/>
    <w:rsid w:val="00EB2CCB"/>
    <w:rsid w:val="00EB4F86"/>
    <w:rsid w:val="00EB5499"/>
    <w:rsid w:val="00EB61D9"/>
    <w:rsid w:val="00EB67B3"/>
    <w:rsid w:val="00EB6A82"/>
    <w:rsid w:val="00EB722E"/>
    <w:rsid w:val="00EB77FE"/>
    <w:rsid w:val="00EC0507"/>
    <w:rsid w:val="00EC0692"/>
    <w:rsid w:val="00EC0710"/>
    <w:rsid w:val="00EC0B95"/>
    <w:rsid w:val="00EC0D61"/>
    <w:rsid w:val="00EC1304"/>
    <w:rsid w:val="00EC2B37"/>
    <w:rsid w:val="00EC4AC3"/>
    <w:rsid w:val="00EC58E8"/>
    <w:rsid w:val="00EC697F"/>
    <w:rsid w:val="00EC6EC0"/>
    <w:rsid w:val="00EC7D41"/>
    <w:rsid w:val="00ED0B3C"/>
    <w:rsid w:val="00ED2922"/>
    <w:rsid w:val="00ED2A0F"/>
    <w:rsid w:val="00ED385E"/>
    <w:rsid w:val="00ED78D7"/>
    <w:rsid w:val="00EE03D6"/>
    <w:rsid w:val="00EE08D6"/>
    <w:rsid w:val="00EE134B"/>
    <w:rsid w:val="00EE1796"/>
    <w:rsid w:val="00EE1907"/>
    <w:rsid w:val="00EE2647"/>
    <w:rsid w:val="00EE32E7"/>
    <w:rsid w:val="00EE3E71"/>
    <w:rsid w:val="00EE47D0"/>
    <w:rsid w:val="00EE5017"/>
    <w:rsid w:val="00EE7B42"/>
    <w:rsid w:val="00EE7CE0"/>
    <w:rsid w:val="00EE7D3C"/>
    <w:rsid w:val="00EF089B"/>
    <w:rsid w:val="00EF2926"/>
    <w:rsid w:val="00EF2FA0"/>
    <w:rsid w:val="00EF4CA6"/>
    <w:rsid w:val="00EF4D91"/>
    <w:rsid w:val="00EF7720"/>
    <w:rsid w:val="00EF7D89"/>
    <w:rsid w:val="00F00624"/>
    <w:rsid w:val="00F014AF"/>
    <w:rsid w:val="00F01A7E"/>
    <w:rsid w:val="00F025D6"/>
    <w:rsid w:val="00F02922"/>
    <w:rsid w:val="00F039C5"/>
    <w:rsid w:val="00F05AF3"/>
    <w:rsid w:val="00F05B4C"/>
    <w:rsid w:val="00F06F71"/>
    <w:rsid w:val="00F11559"/>
    <w:rsid w:val="00F11C0B"/>
    <w:rsid w:val="00F123CB"/>
    <w:rsid w:val="00F13C35"/>
    <w:rsid w:val="00F15C43"/>
    <w:rsid w:val="00F17671"/>
    <w:rsid w:val="00F17AB1"/>
    <w:rsid w:val="00F17B81"/>
    <w:rsid w:val="00F20A2D"/>
    <w:rsid w:val="00F21357"/>
    <w:rsid w:val="00F21C99"/>
    <w:rsid w:val="00F22046"/>
    <w:rsid w:val="00F220E3"/>
    <w:rsid w:val="00F22129"/>
    <w:rsid w:val="00F221DE"/>
    <w:rsid w:val="00F22DDD"/>
    <w:rsid w:val="00F23498"/>
    <w:rsid w:val="00F248F4"/>
    <w:rsid w:val="00F25A28"/>
    <w:rsid w:val="00F26023"/>
    <w:rsid w:val="00F26272"/>
    <w:rsid w:val="00F2677F"/>
    <w:rsid w:val="00F26FFF"/>
    <w:rsid w:val="00F27039"/>
    <w:rsid w:val="00F27BB8"/>
    <w:rsid w:val="00F3136E"/>
    <w:rsid w:val="00F32FD3"/>
    <w:rsid w:val="00F3327F"/>
    <w:rsid w:val="00F33962"/>
    <w:rsid w:val="00F357C5"/>
    <w:rsid w:val="00F35ED0"/>
    <w:rsid w:val="00F37205"/>
    <w:rsid w:val="00F37424"/>
    <w:rsid w:val="00F401BB"/>
    <w:rsid w:val="00F4094D"/>
    <w:rsid w:val="00F40C59"/>
    <w:rsid w:val="00F42D17"/>
    <w:rsid w:val="00F43DB6"/>
    <w:rsid w:val="00F4401E"/>
    <w:rsid w:val="00F44339"/>
    <w:rsid w:val="00F44A55"/>
    <w:rsid w:val="00F44D82"/>
    <w:rsid w:val="00F50593"/>
    <w:rsid w:val="00F51836"/>
    <w:rsid w:val="00F51EFB"/>
    <w:rsid w:val="00F53089"/>
    <w:rsid w:val="00F55361"/>
    <w:rsid w:val="00F566EB"/>
    <w:rsid w:val="00F56BDC"/>
    <w:rsid w:val="00F56D70"/>
    <w:rsid w:val="00F57A4A"/>
    <w:rsid w:val="00F60B1F"/>
    <w:rsid w:val="00F61539"/>
    <w:rsid w:val="00F62BF5"/>
    <w:rsid w:val="00F64A4B"/>
    <w:rsid w:val="00F66099"/>
    <w:rsid w:val="00F70221"/>
    <w:rsid w:val="00F705A3"/>
    <w:rsid w:val="00F70B8A"/>
    <w:rsid w:val="00F716B5"/>
    <w:rsid w:val="00F717F2"/>
    <w:rsid w:val="00F71A36"/>
    <w:rsid w:val="00F71C2F"/>
    <w:rsid w:val="00F71EE9"/>
    <w:rsid w:val="00F72A93"/>
    <w:rsid w:val="00F72D6B"/>
    <w:rsid w:val="00F73975"/>
    <w:rsid w:val="00F73C4C"/>
    <w:rsid w:val="00F75A49"/>
    <w:rsid w:val="00F75CC4"/>
    <w:rsid w:val="00F77833"/>
    <w:rsid w:val="00F77D4D"/>
    <w:rsid w:val="00F81263"/>
    <w:rsid w:val="00F81DD8"/>
    <w:rsid w:val="00F84AC7"/>
    <w:rsid w:val="00F84F04"/>
    <w:rsid w:val="00F85002"/>
    <w:rsid w:val="00F862F9"/>
    <w:rsid w:val="00F86BB3"/>
    <w:rsid w:val="00F91AEF"/>
    <w:rsid w:val="00F92EAB"/>
    <w:rsid w:val="00F9409F"/>
    <w:rsid w:val="00F94A4F"/>
    <w:rsid w:val="00F9518B"/>
    <w:rsid w:val="00F95823"/>
    <w:rsid w:val="00F96386"/>
    <w:rsid w:val="00F9668A"/>
    <w:rsid w:val="00FA080C"/>
    <w:rsid w:val="00FA1915"/>
    <w:rsid w:val="00FA1CE5"/>
    <w:rsid w:val="00FA26B5"/>
    <w:rsid w:val="00FA418F"/>
    <w:rsid w:val="00FA43F8"/>
    <w:rsid w:val="00FA52AB"/>
    <w:rsid w:val="00FA5332"/>
    <w:rsid w:val="00FA5BAF"/>
    <w:rsid w:val="00FA613F"/>
    <w:rsid w:val="00FA62FC"/>
    <w:rsid w:val="00FA670D"/>
    <w:rsid w:val="00FA79E0"/>
    <w:rsid w:val="00FA7F7A"/>
    <w:rsid w:val="00FB001E"/>
    <w:rsid w:val="00FB1600"/>
    <w:rsid w:val="00FB1B9C"/>
    <w:rsid w:val="00FB1BD6"/>
    <w:rsid w:val="00FB2646"/>
    <w:rsid w:val="00FB45D8"/>
    <w:rsid w:val="00FB5AFF"/>
    <w:rsid w:val="00FB771A"/>
    <w:rsid w:val="00FC04A2"/>
    <w:rsid w:val="00FC0742"/>
    <w:rsid w:val="00FC07C6"/>
    <w:rsid w:val="00FC12B2"/>
    <w:rsid w:val="00FC1722"/>
    <w:rsid w:val="00FC20D9"/>
    <w:rsid w:val="00FC3C8B"/>
    <w:rsid w:val="00FC4A31"/>
    <w:rsid w:val="00FC4B3C"/>
    <w:rsid w:val="00FC54C0"/>
    <w:rsid w:val="00FC7B1C"/>
    <w:rsid w:val="00FD054C"/>
    <w:rsid w:val="00FD1F8C"/>
    <w:rsid w:val="00FD27B9"/>
    <w:rsid w:val="00FD4723"/>
    <w:rsid w:val="00FD4935"/>
    <w:rsid w:val="00FD5FFE"/>
    <w:rsid w:val="00FD6A70"/>
    <w:rsid w:val="00FE0382"/>
    <w:rsid w:val="00FE0702"/>
    <w:rsid w:val="00FE07B1"/>
    <w:rsid w:val="00FE07F8"/>
    <w:rsid w:val="00FE1859"/>
    <w:rsid w:val="00FE231B"/>
    <w:rsid w:val="00FE3104"/>
    <w:rsid w:val="00FE312D"/>
    <w:rsid w:val="00FE31A1"/>
    <w:rsid w:val="00FE503B"/>
    <w:rsid w:val="00FE5C20"/>
    <w:rsid w:val="00FE6E5E"/>
    <w:rsid w:val="00FE7FF6"/>
    <w:rsid w:val="00FF0112"/>
    <w:rsid w:val="00FF073C"/>
    <w:rsid w:val="00FF1C86"/>
    <w:rsid w:val="00FF2622"/>
    <w:rsid w:val="00FF28F5"/>
    <w:rsid w:val="00FF2B08"/>
    <w:rsid w:val="00FF2D4D"/>
    <w:rsid w:val="00FF32AC"/>
    <w:rsid w:val="00FF3CC6"/>
    <w:rsid w:val="00FF3E3B"/>
    <w:rsid w:val="00FF414F"/>
    <w:rsid w:val="00FF51DA"/>
    <w:rsid w:val="00FF6151"/>
    <w:rsid w:val="00FF78D9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www.w3.org/2001/XMLSchema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0D36"/>
    <w:rPr>
      <w:rFonts w:asciiTheme="minorHAnsi" w:hAnsiTheme="minorHAnsi"/>
      <w:sz w:val="22"/>
      <w:lang w:val="en-GB"/>
    </w:rPr>
  </w:style>
  <w:style w:type="paragraph" w:styleId="Heading1">
    <w:name w:val="heading 1"/>
    <w:basedOn w:val="Normal"/>
    <w:next w:val="Normal"/>
    <w:qFormat/>
    <w:rsid w:val="00C13359"/>
    <w:pPr>
      <w:keepNext/>
      <w:spacing w:before="240" w:after="60"/>
      <w:jc w:val="center"/>
      <w:outlineLvl w:val="0"/>
    </w:pPr>
    <w:rPr>
      <w:b/>
      <w:caps/>
      <w:color w:val="00AEEF"/>
      <w:kern w:val="28"/>
      <w:sz w:val="28"/>
    </w:rPr>
  </w:style>
  <w:style w:type="paragraph" w:styleId="Heading2">
    <w:name w:val="heading 2"/>
    <w:basedOn w:val="Normal"/>
    <w:next w:val="Normal"/>
    <w:qFormat/>
    <w:rsid w:val="00050B06"/>
    <w:pPr>
      <w:keepNext/>
      <w:spacing w:before="240" w:after="60"/>
      <w:jc w:val="center"/>
      <w:outlineLvl w:val="1"/>
    </w:pPr>
    <w:rPr>
      <w:b/>
      <w:caps/>
      <w:color w:val="FFFFFF" w:themeColor="background1"/>
      <w:sz w:val="24"/>
    </w:rPr>
  </w:style>
  <w:style w:type="paragraph" w:styleId="Heading3">
    <w:name w:val="heading 3"/>
    <w:basedOn w:val="Normal"/>
    <w:next w:val="Normal"/>
    <w:qFormat/>
    <w:rsid w:val="00E2077D"/>
    <w:pPr>
      <w:keepNext/>
      <w:spacing w:before="240" w:after="60"/>
      <w:outlineLvl w:val="2"/>
    </w:pPr>
    <w:rPr>
      <w:b/>
      <w:color w:val="939F9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B1C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1E25AE"/>
  </w:style>
  <w:style w:type="paragraph" w:customStyle="1" w:styleId="ABULLET">
    <w:name w:val="A BULLET"/>
    <w:basedOn w:val="ABLOCKPARA"/>
    <w:rsid w:val="001E25AE"/>
    <w:pPr>
      <w:ind w:left="331" w:hanging="331"/>
    </w:pPr>
  </w:style>
  <w:style w:type="paragraph" w:customStyle="1" w:styleId="AINDENTEDBULLET">
    <w:name w:val="A INDENTED BULLET"/>
    <w:basedOn w:val="ABLOCKPARA"/>
    <w:rsid w:val="001E25AE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1E25AE"/>
    <w:pPr>
      <w:ind w:left="331"/>
    </w:pPr>
  </w:style>
  <w:style w:type="paragraph" w:styleId="Footer">
    <w:name w:val="footer"/>
    <w:basedOn w:val="Normal"/>
    <w:link w:val="FooterChar"/>
    <w:uiPriority w:val="99"/>
    <w:rsid w:val="001E25AE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1E25A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2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rsid w:val="001E25AE"/>
    <w:pPr>
      <w:keepLines/>
      <w:widowControl w:val="0"/>
      <w:spacing w:before="40" w:after="40"/>
      <w:jc w:val="center"/>
    </w:pPr>
    <w:rPr>
      <w:rFonts w:ascii="Arial Narrow" w:hAnsi="Arial Narrow"/>
    </w:rPr>
  </w:style>
  <w:style w:type="character" w:customStyle="1" w:styleId="HeaderChar">
    <w:name w:val="Header Char"/>
    <w:basedOn w:val="DefaultParagraphFont"/>
    <w:link w:val="Header"/>
    <w:rsid w:val="00396F7F"/>
    <w:rPr>
      <w:rFonts w:ascii="Book Antiqua" w:hAnsi="Book Antiqua"/>
      <w:sz w:val="22"/>
      <w:lang w:eastAsia="en-US"/>
    </w:rPr>
  </w:style>
  <w:style w:type="character" w:styleId="Hyperlink">
    <w:name w:val="Hyperlink"/>
    <w:basedOn w:val="DefaultParagraphFont"/>
    <w:uiPriority w:val="99"/>
    <w:rsid w:val="00ED3852"/>
    <w:rPr>
      <w:color w:val="0000FF"/>
      <w:u w:val="single"/>
    </w:rPr>
  </w:style>
  <w:style w:type="character" w:styleId="FollowedHyperlink">
    <w:name w:val="FollowedHyperlink"/>
    <w:basedOn w:val="DefaultParagraphFont"/>
    <w:rsid w:val="00A033C6"/>
    <w:rPr>
      <w:color w:val="800080"/>
      <w:u w:val="single"/>
    </w:rPr>
  </w:style>
  <w:style w:type="character" w:styleId="CommentReference">
    <w:name w:val="annotation reference"/>
    <w:basedOn w:val="DefaultParagraphFont"/>
    <w:rsid w:val="00640519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0519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40519"/>
    <w:rPr>
      <w:rFonts w:ascii="Book Antiqua" w:hAnsi="Book Antiqua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640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40519"/>
    <w:rPr>
      <w:rFonts w:ascii="Book Antiqua" w:hAnsi="Book Antiqua"/>
      <w:b/>
      <w:bCs/>
      <w:lang w:val="en-GB"/>
    </w:rPr>
  </w:style>
  <w:style w:type="paragraph" w:styleId="BalloonText">
    <w:name w:val="Balloon Text"/>
    <w:basedOn w:val="Normal"/>
    <w:link w:val="BalloonTextChar"/>
    <w:rsid w:val="00640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0519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038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127B44"/>
  </w:style>
  <w:style w:type="character" w:customStyle="1" w:styleId="apple-converted-space">
    <w:name w:val="apple-converted-space"/>
    <w:basedOn w:val="DefaultParagraphFont"/>
    <w:rsid w:val="0087719D"/>
  </w:style>
  <w:style w:type="paragraph" w:styleId="TOC1">
    <w:name w:val="toc 1"/>
    <w:basedOn w:val="Normal"/>
    <w:next w:val="Normal"/>
    <w:autoRedefine/>
    <w:uiPriority w:val="39"/>
    <w:rsid w:val="005D3B40"/>
    <w:pPr>
      <w:tabs>
        <w:tab w:val="right" w:leader="hyphen" w:pos="10070"/>
      </w:tabs>
      <w:spacing w:before="240" w:after="240"/>
    </w:pPr>
    <w:rPr>
      <w:b/>
      <w:bCs/>
      <w:caps/>
      <w:noProof/>
      <w:color w:val="00AEEF"/>
      <w:szCs w:val="22"/>
      <w:u w:color="00AEEF"/>
    </w:rPr>
  </w:style>
  <w:style w:type="paragraph" w:styleId="TOC2">
    <w:name w:val="toc 2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b/>
      <w:bCs/>
      <w:smallCaps/>
      <w:noProof/>
      <w:color w:val="939F98"/>
      <w:szCs w:val="22"/>
      <w:u w:color="939F98"/>
    </w:rPr>
  </w:style>
  <w:style w:type="paragraph" w:styleId="TOC3">
    <w:name w:val="toc 3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smallCaps/>
      <w:noProof/>
      <w:color w:val="939F98"/>
      <w:szCs w:val="22"/>
      <w:u w:color="939F98"/>
    </w:rPr>
  </w:style>
  <w:style w:type="paragraph" w:styleId="TOC4">
    <w:name w:val="toc 4"/>
    <w:basedOn w:val="Normal"/>
    <w:next w:val="Normal"/>
    <w:autoRedefine/>
    <w:rsid w:val="002813BE"/>
    <w:rPr>
      <w:szCs w:val="22"/>
    </w:rPr>
  </w:style>
  <w:style w:type="paragraph" w:styleId="TOC5">
    <w:name w:val="toc 5"/>
    <w:basedOn w:val="Normal"/>
    <w:next w:val="Normal"/>
    <w:autoRedefine/>
    <w:rsid w:val="002813BE"/>
    <w:rPr>
      <w:szCs w:val="22"/>
    </w:rPr>
  </w:style>
  <w:style w:type="paragraph" w:styleId="TOC6">
    <w:name w:val="toc 6"/>
    <w:basedOn w:val="Normal"/>
    <w:next w:val="Normal"/>
    <w:autoRedefine/>
    <w:rsid w:val="002813BE"/>
    <w:rPr>
      <w:szCs w:val="22"/>
    </w:rPr>
  </w:style>
  <w:style w:type="paragraph" w:styleId="TOC7">
    <w:name w:val="toc 7"/>
    <w:basedOn w:val="Normal"/>
    <w:next w:val="Normal"/>
    <w:autoRedefine/>
    <w:rsid w:val="002813BE"/>
    <w:rPr>
      <w:szCs w:val="22"/>
    </w:rPr>
  </w:style>
  <w:style w:type="paragraph" w:styleId="TOC8">
    <w:name w:val="toc 8"/>
    <w:basedOn w:val="Normal"/>
    <w:next w:val="Normal"/>
    <w:autoRedefine/>
    <w:rsid w:val="002813BE"/>
    <w:rPr>
      <w:szCs w:val="22"/>
    </w:rPr>
  </w:style>
  <w:style w:type="paragraph" w:styleId="TOC9">
    <w:name w:val="toc 9"/>
    <w:basedOn w:val="Normal"/>
    <w:next w:val="Normal"/>
    <w:autoRedefine/>
    <w:rsid w:val="002813BE"/>
    <w:rPr>
      <w:szCs w:val="22"/>
    </w:rPr>
  </w:style>
  <w:style w:type="table" w:customStyle="1" w:styleId="MediumShading1-Accent11">
    <w:name w:val="Medium Shading 1 - Accent 11"/>
    <w:basedOn w:val="TableNormal"/>
    <w:uiPriority w:val="63"/>
    <w:rsid w:val="005F7FA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qFormat/>
    <w:rsid w:val="005F7F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5F7F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NoSpacing">
    <w:name w:val="No Spacing"/>
    <w:basedOn w:val="Normal"/>
    <w:uiPriority w:val="1"/>
    <w:qFormat/>
    <w:rsid w:val="000A3851"/>
    <w:rPr>
      <w:rFonts w:ascii="Calibri" w:hAnsi="Calibri"/>
      <w:szCs w:val="22"/>
      <w:lang w:val="fr-FR" w:eastAsia="fr-FR"/>
    </w:rPr>
  </w:style>
  <w:style w:type="character" w:styleId="Emphasis">
    <w:name w:val="Emphasis"/>
    <w:basedOn w:val="DefaultParagraphFont"/>
    <w:uiPriority w:val="20"/>
    <w:qFormat/>
    <w:rsid w:val="00750457"/>
    <w:rPr>
      <w:i/>
      <w:iCs/>
    </w:rPr>
  </w:style>
  <w:style w:type="character" w:customStyle="1" w:styleId="rwrro">
    <w:name w:val="rwrro"/>
    <w:basedOn w:val="DefaultParagraphFont"/>
    <w:rsid w:val="005514EA"/>
    <w:rPr>
      <w:strike w:val="0"/>
      <w:dstrike w:val="0"/>
      <w:color w:val="3F52B8"/>
      <w:u w:val="none"/>
      <w:effect w:val="none"/>
    </w:rPr>
  </w:style>
  <w:style w:type="paragraph" w:customStyle="1" w:styleId="FS">
    <w:name w:val="FS"/>
    <w:basedOn w:val="TOC2"/>
    <w:qFormat/>
    <w:rsid w:val="00820721"/>
    <w:rPr>
      <w:rFonts w:cstheme="minorHAnsi"/>
      <w:color w:val="00AEEF"/>
      <w:lang w:val="en-US"/>
    </w:rPr>
  </w:style>
  <w:style w:type="paragraph" w:customStyle="1" w:styleId="Style1">
    <w:name w:val="Style1"/>
    <w:basedOn w:val="TOC1"/>
    <w:qFormat/>
    <w:rsid w:val="00820721"/>
    <w:rPr>
      <w:lang w:val="en-US"/>
    </w:rPr>
  </w:style>
  <w:style w:type="paragraph" w:customStyle="1" w:styleId="Style2">
    <w:name w:val="Style2"/>
    <w:basedOn w:val="FS"/>
    <w:qFormat/>
    <w:rsid w:val="00820721"/>
    <w:rPr>
      <w:color w:val="939F98"/>
      <w:sz w:val="20"/>
    </w:rPr>
  </w:style>
  <w:style w:type="paragraph" w:customStyle="1" w:styleId="FSHeading1">
    <w:name w:val="FS Heading 1"/>
    <w:basedOn w:val="TOC1"/>
    <w:next w:val="Heading1"/>
    <w:qFormat/>
    <w:rsid w:val="00D346E9"/>
    <w:pPr>
      <w:jc w:val="center"/>
    </w:pPr>
    <w:rPr>
      <w:lang w:val="en-US"/>
    </w:rPr>
  </w:style>
  <w:style w:type="paragraph" w:customStyle="1" w:styleId="Style3">
    <w:name w:val="Style3"/>
    <w:basedOn w:val="TOC2"/>
    <w:next w:val="Heading2"/>
    <w:qFormat/>
    <w:rsid w:val="005A6AE9"/>
    <w:rPr>
      <w:rFonts w:cstheme="minorHAnsi"/>
      <w:sz w:val="20"/>
      <w:lang w:val="en-US"/>
    </w:rPr>
  </w:style>
  <w:style w:type="paragraph" w:customStyle="1" w:styleId="FSH1">
    <w:name w:val="FS H1"/>
    <w:basedOn w:val="Heading1"/>
    <w:qFormat/>
    <w:rsid w:val="0085145A"/>
  </w:style>
  <w:style w:type="paragraph" w:customStyle="1" w:styleId="FSH2">
    <w:name w:val="FS H2"/>
    <w:basedOn w:val="Heading2"/>
    <w:qFormat/>
    <w:rsid w:val="00DD69A2"/>
    <w:pPr>
      <w:jc w:val="left"/>
    </w:pPr>
    <w:rPr>
      <w:rFonts w:cstheme="minorHAnsi"/>
      <w:caps w:val="0"/>
      <w:color w:val="auto"/>
      <w:sz w:val="22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062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n-US"/>
    </w:rPr>
  </w:style>
  <w:style w:type="paragraph" w:customStyle="1" w:styleId="Style4">
    <w:name w:val="Style4"/>
    <w:basedOn w:val="Heading4"/>
    <w:qFormat/>
    <w:rsid w:val="00EB1CD2"/>
    <w:rPr>
      <w:rFonts w:asciiTheme="minorHAnsi" w:hAnsiTheme="minorHAnsi"/>
      <w:i w:val="0"/>
      <w:color w:val="939F98"/>
      <w:lang w:val="en-US"/>
    </w:rPr>
  </w:style>
  <w:style w:type="paragraph" w:styleId="EndnoteText">
    <w:name w:val="endnote text"/>
    <w:basedOn w:val="Normal"/>
    <w:link w:val="EndnoteTextChar"/>
    <w:rsid w:val="00CD0CE3"/>
    <w:rPr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EB1CD2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lang w:val="en-GB"/>
    </w:rPr>
  </w:style>
  <w:style w:type="character" w:customStyle="1" w:styleId="EndnoteTextChar">
    <w:name w:val="Endnote Text Char"/>
    <w:basedOn w:val="DefaultParagraphFont"/>
    <w:link w:val="EndnoteText"/>
    <w:rsid w:val="00CD0CE3"/>
    <w:rPr>
      <w:rFonts w:ascii="Book Antiqua" w:hAnsi="Book Antiqua"/>
      <w:lang w:val="en-GB"/>
    </w:rPr>
  </w:style>
  <w:style w:type="character" w:styleId="EndnoteReference">
    <w:name w:val="endnote reference"/>
    <w:basedOn w:val="DefaultParagraphFont"/>
    <w:rsid w:val="00CD0CE3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D0CE3"/>
    <w:rPr>
      <w:rFonts w:ascii="Book Antiqua" w:hAnsi="Book Antiqua"/>
      <w:sz w:val="22"/>
      <w:lang w:val="en-GB"/>
    </w:rPr>
  </w:style>
  <w:style w:type="character" w:styleId="Strong">
    <w:name w:val="Strong"/>
    <w:basedOn w:val="DefaultParagraphFont"/>
    <w:qFormat/>
    <w:rsid w:val="009449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50D36"/>
    <w:rPr>
      <w:rFonts w:asciiTheme="minorHAnsi" w:hAnsiTheme="minorHAnsi"/>
      <w:sz w:val="22"/>
      <w:lang w:val="en-GB"/>
    </w:rPr>
  </w:style>
  <w:style w:type="paragraph" w:styleId="Heading1">
    <w:name w:val="heading 1"/>
    <w:basedOn w:val="Normal"/>
    <w:next w:val="Normal"/>
    <w:qFormat/>
    <w:rsid w:val="00C13359"/>
    <w:pPr>
      <w:keepNext/>
      <w:spacing w:before="240" w:after="60"/>
      <w:jc w:val="center"/>
      <w:outlineLvl w:val="0"/>
    </w:pPr>
    <w:rPr>
      <w:b/>
      <w:caps/>
      <w:color w:val="00AEEF"/>
      <w:kern w:val="28"/>
      <w:sz w:val="28"/>
    </w:rPr>
  </w:style>
  <w:style w:type="paragraph" w:styleId="Heading2">
    <w:name w:val="heading 2"/>
    <w:basedOn w:val="Normal"/>
    <w:next w:val="Normal"/>
    <w:qFormat/>
    <w:rsid w:val="00050B06"/>
    <w:pPr>
      <w:keepNext/>
      <w:spacing w:before="240" w:after="60"/>
      <w:jc w:val="center"/>
      <w:outlineLvl w:val="1"/>
    </w:pPr>
    <w:rPr>
      <w:b/>
      <w:caps/>
      <w:color w:val="FFFFFF" w:themeColor="background1"/>
      <w:sz w:val="24"/>
    </w:rPr>
  </w:style>
  <w:style w:type="paragraph" w:styleId="Heading3">
    <w:name w:val="heading 3"/>
    <w:basedOn w:val="Normal"/>
    <w:next w:val="Normal"/>
    <w:qFormat/>
    <w:rsid w:val="00E2077D"/>
    <w:pPr>
      <w:keepNext/>
      <w:spacing w:before="240" w:after="60"/>
      <w:outlineLvl w:val="2"/>
    </w:pPr>
    <w:rPr>
      <w:b/>
      <w:color w:val="939F9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B1C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1E25AE"/>
  </w:style>
  <w:style w:type="paragraph" w:customStyle="1" w:styleId="ABULLET">
    <w:name w:val="A BULLET"/>
    <w:basedOn w:val="ABLOCKPARA"/>
    <w:rsid w:val="001E25AE"/>
    <w:pPr>
      <w:ind w:left="331" w:hanging="331"/>
    </w:pPr>
  </w:style>
  <w:style w:type="paragraph" w:customStyle="1" w:styleId="AINDENTEDBULLET">
    <w:name w:val="A INDENTED BULLET"/>
    <w:basedOn w:val="ABLOCKPARA"/>
    <w:rsid w:val="001E25AE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1E25AE"/>
    <w:pPr>
      <w:ind w:left="331"/>
    </w:pPr>
  </w:style>
  <w:style w:type="paragraph" w:styleId="Footer">
    <w:name w:val="footer"/>
    <w:basedOn w:val="Normal"/>
    <w:link w:val="FooterChar"/>
    <w:uiPriority w:val="99"/>
    <w:rsid w:val="001E25AE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1E25A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25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rsid w:val="001E25AE"/>
    <w:pPr>
      <w:keepLines/>
      <w:widowControl w:val="0"/>
      <w:spacing w:before="40" w:after="40"/>
      <w:jc w:val="center"/>
    </w:pPr>
    <w:rPr>
      <w:rFonts w:ascii="Arial Narrow" w:hAnsi="Arial Narrow"/>
    </w:rPr>
  </w:style>
  <w:style w:type="character" w:customStyle="1" w:styleId="HeaderChar">
    <w:name w:val="Header Char"/>
    <w:basedOn w:val="DefaultParagraphFont"/>
    <w:link w:val="Header"/>
    <w:rsid w:val="00396F7F"/>
    <w:rPr>
      <w:rFonts w:ascii="Book Antiqua" w:hAnsi="Book Antiqua"/>
      <w:sz w:val="22"/>
      <w:lang w:eastAsia="en-US"/>
    </w:rPr>
  </w:style>
  <w:style w:type="character" w:styleId="Hyperlink">
    <w:name w:val="Hyperlink"/>
    <w:basedOn w:val="DefaultParagraphFont"/>
    <w:uiPriority w:val="99"/>
    <w:rsid w:val="00ED3852"/>
    <w:rPr>
      <w:color w:val="0000FF"/>
      <w:u w:val="single"/>
    </w:rPr>
  </w:style>
  <w:style w:type="character" w:styleId="FollowedHyperlink">
    <w:name w:val="FollowedHyperlink"/>
    <w:basedOn w:val="DefaultParagraphFont"/>
    <w:rsid w:val="00A033C6"/>
    <w:rPr>
      <w:color w:val="800080"/>
      <w:u w:val="single"/>
    </w:rPr>
  </w:style>
  <w:style w:type="character" w:styleId="CommentReference">
    <w:name w:val="annotation reference"/>
    <w:basedOn w:val="DefaultParagraphFont"/>
    <w:rsid w:val="00640519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0519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40519"/>
    <w:rPr>
      <w:rFonts w:ascii="Book Antiqua" w:hAnsi="Book Antiqua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6405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40519"/>
    <w:rPr>
      <w:rFonts w:ascii="Book Antiqua" w:hAnsi="Book Antiqua"/>
      <w:b/>
      <w:bCs/>
      <w:lang w:val="en-GB"/>
    </w:rPr>
  </w:style>
  <w:style w:type="paragraph" w:styleId="BalloonText">
    <w:name w:val="Balloon Text"/>
    <w:basedOn w:val="Normal"/>
    <w:link w:val="BalloonTextChar"/>
    <w:rsid w:val="006405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0519"/>
    <w:rPr>
      <w:rFonts w:ascii="Tahoma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038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127B44"/>
  </w:style>
  <w:style w:type="character" w:customStyle="1" w:styleId="apple-converted-space">
    <w:name w:val="apple-converted-space"/>
    <w:basedOn w:val="DefaultParagraphFont"/>
    <w:rsid w:val="0087719D"/>
  </w:style>
  <w:style w:type="paragraph" w:styleId="TOC1">
    <w:name w:val="toc 1"/>
    <w:basedOn w:val="Normal"/>
    <w:next w:val="Normal"/>
    <w:autoRedefine/>
    <w:uiPriority w:val="39"/>
    <w:rsid w:val="005D3B40"/>
    <w:pPr>
      <w:tabs>
        <w:tab w:val="right" w:leader="hyphen" w:pos="10070"/>
      </w:tabs>
      <w:spacing w:before="240" w:after="240"/>
    </w:pPr>
    <w:rPr>
      <w:b/>
      <w:bCs/>
      <w:caps/>
      <w:noProof/>
      <w:color w:val="00AEEF"/>
      <w:szCs w:val="22"/>
      <w:u w:color="00AEEF"/>
    </w:rPr>
  </w:style>
  <w:style w:type="paragraph" w:styleId="TOC2">
    <w:name w:val="toc 2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b/>
      <w:bCs/>
      <w:smallCaps/>
      <w:noProof/>
      <w:color w:val="939F98"/>
      <w:szCs w:val="22"/>
      <w:u w:color="939F98"/>
    </w:rPr>
  </w:style>
  <w:style w:type="paragraph" w:styleId="TOC3">
    <w:name w:val="toc 3"/>
    <w:basedOn w:val="Normal"/>
    <w:next w:val="Normal"/>
    <w:autoRedefine/>
    <w:uiPriority w:val="39"/>
    <w:rsid w:val="001F22C3"/>
    <w:pPr>
      <w:tabs>
        <w:tab w:val="right" w:leader="hyphen" w:pos="10070"/>
      </w:tabs>
    </w:pPr>
    <w:rPr>
      <w:smallCaps/>
      <w:noProof/>
      <w:color w:val="939F98"/>
      <w:szCs w:val="22"/>
      <w:u w:color="939F98"/>
    </w:rPr>
  </w:style>
  <w:style w:type="paragraph" w:styleId="TOC4">
    <w:name w:val="toc 4"/>
    <w:basedOn w:val="Normal"/>
    <w:next w:val="Normal"/>
    <w:autoRedefine/>
    <w:rsid w:val="002813BE"/>
    <w:rPr>
      <w:szCs w:val="22"/>
    </w:rPr>
  </w:style>
  <w:style w:type="paragraph" w:styleId="TOC5">
    <w:name w:val="toc 5"/>
    <w:basedOn w:val="Normal"/>
    <w:next w:val="Normal"/>
    <w:autoRedefine/>
    <w:rsid w:val="002813BE"/>
    <w:rPr>
      <w:szCs w:val="22"/>
    </w:rPr>
  </w:style>
  <w:style w:type="paragraph" w:styleId="TOC6">
    <w:name w:val="toc 6"/>
    <w:basedOn w:val="Normal"/>
    <w:next w:val="Normal"/>
    <w:autoRedefine/>
    <w:rsid w:val="002813BE"/>
    <w:rPr>
      <w:szCs w:val="22"/>
    </w:rPr>
  </w:style>
  <w:style w:type="paragraph" w:styleId="TOC7">
    <w:name w:val="toc 7"/>
    <w:basedOn w:val="Normal"/>
    <w:next w:val="Normal"/>
    <w:autoRedefine/>
    <w:rsid w:val="002813BE"/>
    <w:rPr>
      <w:szCs w:val="22"/>
    </w:rPr>
  </w:style>
  <w:style w:type="paragraph" w:styleId="TOC8">
    <w:name w:val="toc 8"/>
    <w:basedOn w:val="Normal"/>
    <w:next w:val="Normal"/>
    <w:autoRedefine/>
    <w:rsid w:val="002813BE"/>
    <w:rPr>
      <w:szCs w:val="22"/>
    </w:rPr>
  </w:style>
  <w:style w:type="paragraph" w:styleId="TOC9">
    <w:name w:val="toc 9"/>
    <w:basedOn w:val="Normal"/>
    <w:next w:val="Normal"/>
    <w:autoRedefine/>
    <w:rsid w:val="002813BE"/>
    <w:rPr>
      <w:szCs w:val="22"/>
    </w:rPr>
  </w:style>
  <w:style w:type="table" w:customStyle="1" w:styleId="MediumShading1-Accent11">
    <w:name w:val="Medium Shading 1 - Accent 11"/>
    <w:basedOn w:val="TableNormal"/>
    <w:uiPriority w:val="63"/>
    <w:rsid w:val="005F7FA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qFormat/>
    <w:rsid w:val="005F7F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5F7F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NoSpacing">
    <w:name w:val="No Spacing"/>
    <w:basedOn w:val="Normal"/>
    <w:uiPriority w:val="1"/>
    <w:qFormat/>
    <w:rsid w:val="000A3851"/>
    <w:rPr>
      <w:rFonts w:ascii="Calibri" w:hAnsi="Calibri"/>
      <w:szCs w:val="22"/>
      <w:lang w:val="fr-FR" w:eastAsia="fr-FR"/>
    </w:rPr>
  </w:style>
  <w:style w:type="character" w:styleId="Emphasis">
    <w:name w:val="Emphasis"/>
    <w:basedOn w:val="DefaultParagraphFont"/>
    <w:uiPriority w:val="20"/>
    <w:qFormat/>
    <w:rsid w:val="00750457"/>
    <w:rPr>
      <w:i/>
      <w:iCs/>
    </w:rPr>
  </w:style>
  <w:style w:type="character" w:customStyle="1" w:styleId="rwrro">
    <w:name w:val="rwrro"/>
    <w:basedOn w:val="DefaultParagraphFont"/>
    <w:rsid w:val="005514EA"/>
    <w:rPr>
      <w:strike w:val="0"/>
      <w:dstrike w:val="0"/>
      <w:color w:val="3F52B8"/>
      <w:u w:val="none"/>
      <w:effect w:val="none"/>
    </w:rPr>
  </w:style>
  <w:style w:type="paragraph" w:customStyle="1" w:styleId="FS">
    <w:name w:val="FS"/>
    <w:basedOn w:val="TOC2"/>
    <w:qFormat/>
    <w:rsid w:val="00820721"/>
    <w:rPr>
      <w:rFonts w:cstheme="minorHAnsi"/>
      <w:color w:val="00AEEF"/>
      <w:lang w:val="en-US"/>
    </w:rPr>
  </w:style>
  <w:style w:type="paragraph" w:customStyle="1" w:styleId="Style1">
    <w:name w:val="Style1"/>
    <w:basedOn w:val="TOC1"/>
    <w:qFormat/>
    <w:rsid w:val="00820721"/>
    <w:rPr>
      <w:lang w:val="en-US"/>
    </w:rPr>
  </w:style>
  <w:style w:type="paragraph" w:customStyle="1" w:styleId="Style2">
    <w:name w:val="Style2"/>
    <w:basedOn w:val="FS"/>
    <w:qFormat/>
    <w:rsid w:val="00820721"/>
    <w:rPr>
      <w:color w:val="939F98"/>
      <w:sz w:val="20"/>
    </w:rPr>
  </w:style>
  <w:style w:type="paragraph" w:customStyle="1" w:styleId="FSHeading1">
    <w:name w:val="FS Heading 1"/>
    <w:basedOn w:val="TOC1"/>
    <w:next w:val="Heading1"/>
    <w:qFormat/>
    <w:rsid w:val="00D346E9"/>
    <w:pPr>
      <w:jc w:val="center"/>
    </w:pPr>
    <w:rPr>
      <w:lang w:val="en-US"/>
    </w:rPr>
  </w:style>
  <w:style w:type="paragraph" w:customStyle="1" w:styleId="Style3">
    <w:name w:val="Style3"/>
    <w:basedOn w:val="TOC2"/>
    <w:next w:val="Heading2"/>
    <w:qFormat/>
    <w:rsid w:val="005A6AE9"/>
    <w:rPr>
      <w:rFonts w:cstheme="minorHAnsi"/>
      <w:sz w:val="20"/>
      <w:lang w:val="en-US"/>
    </w:rPr>
  </w:style>
  <w:style w:type="paragraph" w:customStyle="1" w:styleId="FSH1">
    <w:name w:val="FS H1"/>
    <w:basedOn w:val="Heading1"/>
    <w:qFormat/>
    <w:rsid w:val="0085145A"/>
  </w:style>
  <w:style w:type="paragraph" w:customStyle="1" w:styleId="FSH2">
    <w:name w:val="FS H2"/>
    <w:basedOn w:val="Heading2"/>
    <w:qFormat/>
    <w:rsid w:val="00DD69A2"/>
    <w:pPr>
      <w:jc w:val="left"/>
    </w:pPr>
    <w:rPr>
      <w:rFonts w:cstheme="minorHAnsi"/>
      <w:caps w:val="0"/>
      <w:color w:val="auto"/>
      <w:sz w:val="22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062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n-US"/>
    </w:rPr>
  </w:style>
  <w:style w:type="paragraph" w:customStyle="1" w:styleId="Style4">
    <w:name w:val="Style4"/>
    <w:basedOn w:val="Heading4"/>
    <w:qFormat/>
    <w:rsid w:val="00EB1CD2"/>
    <w:rPr>
      <w:rFonts w:asciiTheme="minorHAnsi" w:hAnsiTheme="minorHAnsi"/>
      <w:i w:val="0"/>
      <w:color w:val="939F98"/>
      <w:lang w:val="en-US"/>
    </w:rPr>
  </w:style>
  <w:style w:type="paragraph" w:styleId="EndnoteText">
    <w:name w:val="endnote text"/>
    <w:basedOn w:val="Normal"/>
    <w:link w:val="EndnoteTextChar"/>
    <w:rsid w:val="00CD0CE3"/>
    <w:rPr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EB1CD2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lang w:val="en-GB"/>
    </w:rPr>
  </w:style>
  <w:style w:type="character" w:customStyle="1" w:styleId="EndnoteTextChar">
    <w:name w:val="Endnote Text Char"/>
    <w:basedOn w:val="DefaultParagraphFont"/>
    <w:link w:val="EndnoteText"/>
    <w:rsid w:val="00CD0CE3"/>
    <w:rPr>
      <w:rFonts w:ascii="Book Antiqua" w:hAnsi="Book Antiqua"/>
      <w:lang w:val="en-GB"/>
    </w:rPr>
  </w:style>
  <w:style w:type="character" w:styleId="EndnoteReference">
    <w:name w:val="endnote reference"/>
    <w:basedOn w:val="DefaultParagraphFont"/>
    <w:rsid w:val="00CD0CE3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D0CE3"/>
    <w:rPr>
      <w:rFonts w:ascii="Book Antiqua" w:hAnsi="Book Antiqua"/>
      <w:sz w:val="22"/>
      <w:lang w:val="en-GB"/>
    </w:rPr>
  </w:style>
  <w:style w:type="character" w:styleId="Strong">
    <w:name w:val="Strong"/>
    <w:basedOn w:val="DefaultParagraphFont"/>
    <w:qFormat/>
    <w:rsid w:val="009449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0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4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42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3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22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6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8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9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31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1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9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4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3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3.png"/><Relationship Id="rId26" Type="http://schemas.openxmlformats.org/officeDocument/2006/relationships/hyperlink" Target="http://ddex.net/xml/ern/35%20http:/ddex.net/xml/ern/35/release-notification.xsd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ddex.net/xml/ern/35" TargetMode="External"/><Relationship Id="rId34" Type="http://schemas.openxmlformats.org/officeDocument/2006/relationships/footer" Target="footer2.xml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package" Target="embeddings/Microsoft_Excel_Macro-Enabled_Worksheet2.xlsm"/><Relationship Id="rId25" Type="http://schemas.openxmlformats.org/officeDocument/2006/relationships/hyperlink" Target="http://www.w3.org/2001/XMLSchema-instance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oleObject" Target="embeddings/oleObject1.bin"/><Relationship Id="rId29" Type="http://schemas.openxmlformats.org/officeDocument/2006/relationships/hyperlink" Target="http://ddex.net/xml/ern/3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ddex.net/xml/ern/35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://ddex.net/xml/2011/ern-main/33" TargetMode="External"/><Relationship Id="rId23" Type="http://schemas.openxmlformats.org/officeDocument/2006/relationships/hyperlink" Target="http://ddex.net/xml/ern/35%20http:/ddex.net/xml/ern/35/release-notification.xsd" TargetMode="External"/><Relationship Id="rId28" Type="http://schemas.openxmlformats.org/officeDocument/2006/relationships/oleObject" Target="embeddings/oleObject2.bin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31" Type="http://schemas.openxmlformats.org/officeDocument/2006/relationships/hyperlink" Target="http://ddex.net/xml/ern/35%20http:/ddex.net/xml/ern/35/release-notification.xsd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ddex.net/xml/2011/ern-main/33" TargetMode="External"/><Relationship Id="rId22" Type="http://schemas.openxmlformats.org/officeDocument/2006/relationships/hyperlink" Target="http://www.w3.org/2001/XMLSchema-instance" TargetMode="External"/><Relationship Id="rId27" Type="http://schemas.openxmlformats.org/officeDocument/2006/relationships/image" Target="media/image5.emf"/><Relationship Id="rId30" Type="http://schemas.openxmlformats.org/officeDocument/2006/relationships/hyperlink" Target="http://www.w3.org/2001/XMLSchema-instance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orges.bou.chahine\Documents\Digiplug\Design%20TEAM\UMCHANGE-XXX_FS_CR%20Name_V0.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B43A55818808429971D0295472A31E" ma:contentTypeVersion="0" ma:contentTypeDescription="Create a new document." ma:contentTypeScope="" ma:versionID="e00ee002575db06449de834a2ef925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a1222beb234debe96d12a98d24ff8a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AA592-EA88-495E-9F66-B0BC2F750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D52808-7567-4C3B-87E7-C312CF2D17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E8D974-6E15-4D48-93C6-B1B41DA82FDA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D8A59E3-E24A-4473-9F30-18ED88487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UMCHANGE-XXX_FS_CR Name_V0.6.dotx</Template>
  <TotalTime>129</TotalTime>
  <Pages>36</Pages>
  <Words>6879</Words>
  <Characters>37840</Characters>
  <Application>Microsoft Office Word</Application>
  <DocSecurity>0</DocSecurity>
  <Lines>315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FEASIBILITY STUDY</vt:lpstr>
      <vt:lpstr>FEASIBILITY STUDY</vt:lpstr>
    </vt:vector>
  </TitlesOfParts>
  <Company>Accenture</Company>
  <LinksUpToDate>false</LinksUpToDate>
  <CharactersWithSpaces>44630</CharactersWithSpaces>
  <SharedDoc>false</SharedDoc>
  <HLinks>
    <vt:vector size="18" baseType="variant">
      <vt:variant>
        <vt:i4>4063279</vt:i4>
      </vt:variant>
      <vt:variant>
        <vt:i4>6</vt:i4>
      </vt:variant>
      <vt:variant>
        <vt:i4>0</vt:i4>
      </vt:variant>
      <vt:variant>
        <vt:i4>5</vt:i4>
      </vt:variant>
      <vt:variant>
        <vt:lpwstr>http://support.digiplug.net:10080/browse/UMCHANGE-1</vt:lpwstr>
      </vt:variant>
      <vt:variant>
        <vt:lpwstr/>
      </vt:variant>
      <vt:variant>
        <vt:i4>4063279</vt:i4>
      </vt:variant>
      <vt:variant>
        <vt:i4>3</vt:i4>
      </vt:variant>
      <vt:variant>
        <vt:i4>0</vt:i4>
      </vt:variant>
      <vt:variant>
        <vt:i4>5</vt:i4>
      </vt:variant>
      <vt:variant>
        <vt:lpwstr>http://support.digiplug.net:10080/browse/UMCHANGE-1</vt:lpwstr>
      </vt:variant>
      <vt:variant>
        <vt:lpwstr/>
      </vt:variant>
      <vt:variant>
        <vt:i4>1048680</vt:i4>
      </vt:variant>
      <vt:variant>
        <vt:i4>0</vt:i4>
      </vt:variant>
      <vt:variant>
        <vt:i4>0</vt:i4>
      </vt:variant>
      <vt:variant>
        <vt:i4>5</vt:i4>
      </vt:variant>
      <vt:variant>
        <vt:lpwstr>mailto:carl.inwood@umusic.com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FEASIBILITY STUDY</dc:title>
  <dc:creator>georges.bou.chahine</dc:creator>
  <cp:lastModifiedBy>georges.bou.chahine</cp:lastModifiedBy>
  <cp:revision>8</cp:revision>
  <cp:lastPrinted>2012-09-18T14:55:00Z</cp:lastPrinted>
  <dcterms:created xsi:type="dcterms:W3CDTF">2012-10-17T07:42:00Z</dcterms:created>
  <dcterms:modified xsi:type="dcterms:W3CDTF">2012-10-19T14:12:00Z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0x010100EEB43A55818808429971D0295472A31E</vt:lpwstr>
  </property>
  <property fmtid="{D5CDD505-2E9C-101B-9397-08002B2CF9AE}" pid="4" name="Order">
    <vt:r8>395700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</Properties>
</file>